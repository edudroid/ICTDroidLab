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3369" w:rsidRDefault="00543369" w:rsidP="00D429F2">
      <w:pPr>
        <w:pStyle w:val="Cmlaplog"/>
      </w:pPr>
    </w:p>
    <w:p w:rsidR="0063585C" w:rsidRPr="004851C7" w:rsidRDefault="000F55DD" w:rsidP="00D429F2">
      <w:pPr>
        <w:pStyle w:val="Cmlaplog"/>
      </w:pPr>
      <w:r w:rsidRPr="004851C7">
        <w:rPr>
          <w:noProof/>
          <w:lang w:eastAsia="hu-HU"/>
        </w:rPr>
        <w:drawing>
          <wp:inline distT="0" distB="0" distL="0" distR="0">
            <wp:extent cx="1938655" cy="541655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655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:rsidR="004851C7" w:rsidRDefault="004851C7" w:rsidP="00D429F2">
      <w:pPr>
        <w:pStyle w:val="Cmlapkarstanszk"/>
      </w:pPr>
      <w:r w:rsidRPr="004851C7">
        <w:fldChar w:fldCharType="begin"/>
      </w:r>
      <w:r w:rsidRPr="004851C7">
        <w:instrText xml:space="preserve"> DOCPROPERTY  Company  \* MERGEFORMAT </w:instrText>
      </w:r>
      <w:r w:rsidRPr="004851C7">
        <w:fldChar w:fldCharType="end"/>
      </w:r>
    </w:p>
    <w:p w:rsidR="004851C7" w:rsidRDefault="004851C7"/>
    <w:p w:rsidR="004851C7" w:rsidRDefault="004851C7"/>
    <w:p w:rsidR="004851C7" w:rsidRDefault="004851C7"/>
    <w:p w:rsidR="004851C7" w:rsidRDefault="004851C7"/>
    <w:p w:rsidR="004851C7" w:rsidRDefault="004851C7"/>
    <w:p w:rsidR="004851C7" w:rsidRDefault="004851C7"/>
    <w:p w:rsidR="004851C7" w:rsidRPr="00B50CAA" w:rsidRDefault="004851C7"/>
    <w:p w:rsidR="0063585C" w:rsidRPr="00B50CAA" w:rsidRDefault="00F66314" w:rsidP="00171054">
      <w:pPr>
        <w:pStyle w:val="Cmlapszerz"/>
      </w:pPr>
      <w:r>
        <w:t>Kiss Gábor</w:t>
      </w:r>
    </w:p>
    <w:p w:rsidR="0063585C" w:rsidRPr="00B50CAA" w:rsidRDefault="003811F2">
      <w:pPr>
        <w:pStyle w:val="Cm"/>
      </w:pPr>
      <w:r w:rsidRPr="003811F2">
        <w:t>Android mérőrendszer erőforrás-kezelése</w:t>
      </w:r>
      <w:r w:rsidR="00693308" w:rsidRPr="00B50CAA">
        <w:t xml:space="preserve"> </w:t>
      </w:r>
    </w:p>
    <w:p w:rsidR="0063585C" w:rsidRPr="00B50CAA" w:rsidRDefault="00693308" w:rsidP="009C1C93">
      <w:pPr>
        <w:pStyle w:val="Alcm"/>
      </w:pPr>
      <w:r>
        <w:t>Diplomaterv</w:t>
      </w:r>
    </w:p>
    <w:p w:rsidR="0063585C" w:rsidRPr="00D429F2" w:rsidRDefault="000F55DD" w:rsidP="009C1C93">
      <w:pPr>
        <w:pStyle w:val="Alcm"/>
      </w:pPr>
      <w:r w:rsidRPr="00D429F2">
        <w:rPr>
          <w:lang w:eastAsia="hu-H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page">
                  <wp:posOffset>2602865</wp:posOffset>
                </wp:positionH>
                <wp:positionV relativeFrom="paragraph">
                  <wp:posOffset>362585</wp:posOffset>
                </wp:positionV>
                <wp:extent cx="2879725" cy="1028700"/>
                <wp:effectExtent l="2540" t="0" r="3810" b="0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12553" w:rsidRDefault="00E12553" w:rsidP="00171054">
                            <w:pPr>
                              <w:keepLines/>
                              <w:spacing w:after="0"/>
                              <w:ind w:firstLine="0"/>
                              <w:jc w:val="center"/>
                              <w:rPr>
                                <w:smallCaps/>
                              </w:rPr>
                            </w:pPr>
                            <w:r>
                              <w:rPr>
                                <w:smallCaps/>
                              </w:rPr>
                              <w:t>Konzulens</w:t>
                            </w:r>
                          </w:p>
                          <w:p w:rsidR="00E12553" w:rsidRDefault="00E12553" w:rsidP="00171054">
                            <w:pPr>
                              <w:pStyle w:val="Cmlapszerz"/>
                            </w:pPr>
                            <w:fldSimple w:instr=" DOCPROPERTY &quot;Manager&quot;  \* MERGEFORMAT ">
                              <w:r>
                                <w:t>Dr. Fehér  Gábor</w:t>
                              </w:r>
                            </w:fldSimple>
                          </w:p>
                          <w:p w:rsidR="00E12553" w:rsidRDefault="00E12553" w:rsidP="009C1C93">
                            <w:pPr>
                              <w:spacing w:after="0"/>
                              <w:ind w:firstLine="0"/>
                              <w:jc w:val="center"/>
                            </w:pPr>
                            <w:r>
                              <w:t xml:space="preserve">BUDAPEST, </w:t>
                            </w:r>
                            <w:r>
                              <w:fldChar w:fldCharType="begin"/>
                            </w:r>
                            <w:r>
                              <w:instrText xml:space="preserve"> DATE \@ "yyyy"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2013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04.95pt;margin-top:28.55pt;width:226.75pt;height:81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" stroked="f">
                <v:textbox>
                  <w:txbxContent>
                    <w:p w:rsidR="00E12553" w:rsidRDefault="00E12553" w:rsidP="00171054">
                      <w:pPr>
                        <w:keepLines/>
                        <w:spacing w:after="0"/>
                        <w:ind w:firstLine="0"/>
                        <w:jc w:val="center"/>
                        <w:rPr>
                          <w:smallCaps/>
                        </w:rPr>
                      </w:pPr>
                      <w:r>
                        <w:rPr>
                          <w:smallCaps/>
                        </w:rPr>
                        <w:t>Konzulens</w:t>
                      </w:r>
                    </w:p>
                    <w:p w:rsidR="00E12553" w:rsidRDefault="00E12553" w:rsidP="00171054">
                      <w:pPr>
                        <w:pStyle w:val="Cmlapszerz"/>
                      </w:pPr>
                      <w:fldSimple w:instr=" DOCPROPERTY &quot;Manager&quot;  \* MERGEFORMAT ">
                        <w:r>
                          <w:t>Dr. Fehér  Gábor</w:t>
                        </w:r>
                      </w:fldSimple>
                    </w:p>
                    <w:p w:rsidR="00E12553" w:rsidRDefault="00E12553" w:rsidP="009C1C93">
                      <w:pPr>
                        <w:spacing w:after="0"/>
                        <w:ind w:firstLine="0"/>
                        <w:jc w:val="center"/>
                      </w:pPr>
                      <w:r>
                        <w:t xml:space="preserve">BUDAPEST, </w:t>
                      </w:r>
                      <w:r>
                        <w:fldChar w:fldCharType="begin"/>
                      </w:r>
                      <w:r>
                        <w:instrText xml:space="preserve"> DATE \@ "yyyy" \* MERGEFORMAT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2013</w:t>
                      </w:r>
                      <w:r>
                        <w:fldChar w:fldCharType="end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63585C" w:rsidRPr="00B50CAA" w:rsidRDefault="0063585C" w:rsidP="00F1128F">
      <w:pPr>
        <w:pStyle w:val="Fejezetcmtartalomjegyzknlkl"/>
      </w:pPr>
      <w:r w:rsidRPr="00B50CAA">
        <w:lastRenderedPageBreak/>
        <w:t>Tartalomjegyzék</w:t>
      </w:r>
    </w:p>
    <w:p w:rsidR="001F3FFA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75234600" w:history="1">
        <w:r w:rsidR="001F3FFA" w:rsidRPr="00437089">
          <w:rPr>
            <w:rStyle w:val="Hiperhivatkozs"/>
            <w:noProof/>
          </w:rPr>
          <w:t>Összefoglaló</w:t>
        </w:r>
        <w:r w:rsidR="001F3FFA">
          <w:rPr>
            <w:noProof/>
            <w:webHidden/>
          </w:rPr>
          <w:tab/>
        </w:r>
        <w:r w:rsidR="001F3FFA">
          <w:rPr>
            <w:noProof/>
            <w:webHidden/>
          </w:rPr>
          <w:fldChar w:fldCharType="begin"/>
        </w:r>
        <w:r w:rsidR="001F3FFA">
          <w:rPr>
            <w:noProof/>
            <w:webHidden/>
          </w:rPr>
          <w:instrText xml:space="preserve"> PAGEREF _Toc375234600 \h </w:instrText>
        </w:r>
        <w:r w:rsidR="001F3FFA">
          <w:rPr>
            <w:noProof/>
            <w:webHidden/>
          </w:rPr>
        </w:r>
        <w:r w:rsidR="001F3FFA">
          <w:rPr>
            <w:noProof/>
            <w:webHidden/>
          </w:rPr>
          <w:fldChar w:fldCharType="separate"/>
        </w:r>
        <w:r w:rsidR="001F3FFA">
          <w:rPr>
            <w:noProof/>
            <w:webHidden/>
          </w:rPr>
          <w:t>5</w:t>
        </w:r>
        <w:r w:rsidR="001F3FFA">
          <w:rPr>
            <w:noProof/>
            <w:webHidden/>
          </w:rPr>
          <w:fldChar w:fldCharType="end"/>
        </w:r>
      </w:hyperlink>
    </w:p>
    <w:p w:rsidR="001F3FFA" w:rsidRDefault="00E12553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375234601" w:history="1">
        <w:r w:rsidR="001F3FFA" w:rsidRPr="00437089">
          <w:rPr>
            <w:rStyle w:val="Hiperhivatkozs"/>
            <w:noProof/>
            <w:lang w:val="en-GB"/>
          </w:rPr>
          <w:t>Abstract</w:t>
        </w:r>
        <w:r w:rsidR="001F3FFA">
          <w:rPr>
            <w:noProof/>
            <w:webHidden/>
          </w:rPr>
          <w:tab/>
        </w:r>
        <w:r w:rsidR="001F3FFA">
          <w:rPr>
            <w:noProof/>
            <w:webHidden/>
          </w:rPr>
          <w:fldChar w:fldCharType="begin"/>
        </w:r>
        <w:r w:rsidR="001F3FFA">
          <w:rPr>
            <w:noProof/>
            <w:webHidden/>
          </w:rPr>
          <w:instrText xml:space="preserve"> PAGEREF _Toc375234601 \h </w:instrText>
        </w:r>
        <w:r w:rsidR="001F3FFA">
          <w:rPr>
            <w:noProof/>
            <w:webHidden/>
          </w:rPr>
        </w:r>
        <w:r w:rsidR="001F3FFA">
          <w:rPr>
            <w:noProof/>
            <w:webHidden/>
          </w:rPr>
          <w:fldChar w:fldCharType="separate"/>
        </w:r>
        <w:r w:rsidR="001F3FFA">
          <w:rPr>
            <w:noProof/>
            <w:webHidden/>
          </w:rPr>
          <w:t>6</w:t>
        </w:r>
        <w:r w:rsidR="001F3FFA">
          <w:rPr>
            <w:noProof/>
            <w:webHidden/>
          </w:rPr>
          <w:fldChar w:fldCharType="end"/>
        </w:r>
      </w:hyperlink>
    </w:p>
    <w:p w:rsidR="001F3FFA" w:rsidRDefault="00E12553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375234602" w:history="1">
        <w:r w:rsidR="001F3FFA" w:rsidRPr="00437089">
          <w:rPr>
            <w:rStyle w:val="Hiperhivatkozs"/>
            <w:noProof/>
          </w:rPr>
          <w:t>1 Bevezetés</w:t>
        </w:r>
        <w:r w:rsidR="001F3FFA">
          <w:rPr>
            <w:noProof/>
            <w:webHidden/>
          </w:rPr>
          <w:tab/>
        </w:r>
        <w:r w:rsidR="001F3FFA">
          <w:rPr>
            <w:noProof/>
            <w:webHidden/>
          </w:rPr>
          <w:fldChar w:fldCharType="begin"/>
        </w:r>
        <w:r w:rsidR="001F3FFA">
          <w:rPr>
            <w:noProof/>
            <w:webHidden/>
          </w:rPr>
          <w:instrText xml:space="preserve"> PAGEREF _Toc375234602 \h </w:instrText>
        </w:r>
        <w:r w:rsidR="001F3FFA">
          <w:rPr>
            <w:noProof/>
            <w:webHidden/>
          </w:rPr>
        </w:r>
        <w:r w:rsidR="001F3FFA">
          <w:rPr>
            <w:noProof/>
            <w:webHidden/>
          </w:rPr>
          <w:fldChar w:fldCharType="separate"/>
        </w:r>
        <w:r w:rsidR="001F3FFA">
          <w:rPr>
            <w:noProof/>
            <w:webHidden/>
          </w:rPr>
          <w:t>7</w:t>
        </w:r>
        <w:r w:rsidR="001F3FFA">
          <w:rPr>
            <w:noProof/>
            <w:webHidden/>
          </w:rPr>
          <w:fldChar w:fldCharType="end"/>
        </w:r>
      </w:hyperlink>
    </w:p>
    <w:p w:rsidR="001F3FFA" w:rsidRDefault="00E12553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375234603" w:history="1">
        <w:r w:rsidR="001F3FFA" w:rsidRPr="00437089">
          <w:rPr>
            <w:rStyle w:val="Hiperhivatkozs"/>
            <w:noProof/>
          </w:rPr>
          <w:t>2 Az erőforrás-kezelő rendszerkomponens</w:t>
        </w:r>
        <w:r w:rsidR="001F3FFA">
          <w:rPr>
            <w:noProof/>
            <w:webHidden/>
          </w:rPr>
          <w:tab/>
        </w:r>
        <w:r w:rsidR="001F3FFA">
          <w:rPr>
            <w:noProof/>
            <w:webHidden/>
          </w:rPr>
          <w:fldChar w:fldCharType="begin"/>
        </w:r>
        <w:r w:rsidR="001F3FFA">
          <w:rPr>
            <w:noProof/>
            <w:webHidden/>
          </w:rPr>
          <w:instrText xml:space="preserve"> PAGEREF _Toc375234603 \h </w:instrText>
        </w:r>
        <w:r w:rsidR="001F3FFA">
          <w:rPr>
            <w:noProof/>
            <w:webHidden/>
          </w:rPr>
        </w:r>
        <w:r w:rsidR="001F3FFA">
          <w:rPr>
            <w:noProof/>
            <w:webHidden/>
          </w:rPr>
          <w:fldChar w:fldCharType="separate"/>
        </w:r>
        <w:r w:rsidR="001F3FFA">
          <w:rPr>
            <w:noProof/>
            <w:webHidden/>
          </w:rPr>
          <w:t>9</w:t>
        </w:r>
        <w:r w:rsidR="001F3FFA">
          <w:rPr>
            <w:noProof/>
            <w:webHidden/>
          </w:rPr>
          <w:fldChar w:fldCharType="end"/>
        </w:r>
      </w:hyperlink>
    </w:p>
    <w:p w:rsidR="001F3FFA" w:rsidRDefault="00E1255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375234604" w:history="1">
        <w:r w:rsidR="001F3FFA" w:rsidRPr="00437089">
          <w:rPr>
            <w:rStyle w:val="Hiperhivatkozs"/>
            <w:noProof/>
          </w:rPr>
          <w:t>2.1 A DroidLab mérőrendszer</w:t>
        </w:r>
        <w:r w:rsidR="001F3FFA">
          <w:rPr>
            <w:noProof/>
            <w:webHidden/>
          </w:rPr>
          <w:tab/>
        </w:r>
        <w:r w:rsidR="001F3FFA">
          <w:rPr>
            <w:noProof/>
            <w:webHidden/>
          </w:rPr>
          <w:fldChar w:fldCharType="begin"/>
        </w:r>
        <w:r w:rsidR="001F3FFA">
          <w:rPr>
            <w:noProof/>
            <w:webHidden/>
          </w:rPr>
          <w:instrText xml:space="preserve"> PAGEREF _Toc375234604 \h </w:instrText>
        </w:r>
        <w:r w:rsidR="001F3FFA">
          <w:rPr>
            <w:noProof/>
            <w:webHidden/>
          </w:rPr>
        </w:r>
        <w:r w:rsidR="001F3FFA">
          <w:rPr>
            <w:noProof/>
            <w:webHidden/>
          </w:rPr>
          <w:fldChar w:fldCharType="separate"/>
        </w:r>
        <w:r w:rsidR="001F3FFA">
          <w:rPr>
            <w:noProof/>
            <w:webHidden/>
          </w:rPr>
          <w:t>9</w:t>
        </w:r>
        <w:r w:rsidR="001F3FFA">
          <w:rPr>
            <w:noProof/>
            <w:webHidden/>
          </w:rPr>
          <w:fldChar w:fldCharType="end"/>
        </w:r>
      </w:hyperlink>
    </w:p>
    <w:p w:rsidR="001F3FFA" w:rsidRDefault="00E12553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375234605" w:history="1">
        <w:r w:rsidR="001F3FFA" w:rsidRPr="00437089">
          <w:rPr>
            <w:rStyle w:val="Hiperhivatkozs"/>
            <w:noProof/>
          </w:rPr>
          <w:t>2.1.1 A rendszert építő eszközök</w:t>
        </w:r>
        <w:r w:rsidR="001F3FFA">
          <w:rPr>
            <w:noProof/>
            <w:webHidden/>
          </w:rPr>
          <w:tab/>
        </w:r>
        <w:r w:rsidR="001F3FFA">
          <w:rPr>
            <w:noProof/>
            <w:webHidden/>
          </w:rPr>
          <w:fldChar w:fldCharType="begin"/>
        </w:r>
        <w:r w:rsidR="001F3FFA">
          <w:rPr>
            <w:noProof/>
            <w:webHidden/>
          </w:rPr>
          <w:instrText xml:space="preserve"> PAGEREF _Toc375234605 \h </w:instrText>
        </w:r>
        <w:r w:rsidR="001F3FFA">
          <w:rPr>
            <w:noProof/>
            <w:webHidden/>
          </w:rPr>
        </w:r>
        <w:r w:rsidR="001F3FFA">
          <w:rPr>
            <w:noProof/>
            <w:webHidden/>
          </w:rPr>
          <w:fldChar w:fldCharType="separate"/>
        </w:r>
        <w:r w:rsidR="001F3FFA">
          <w:rPr>
            <w:noProof/>
            <w:webHidden/>
          </w:rPr>
          <w:t>9</w:t>
        </w:r>
        <w:r w:rsidR="001F3FFA">
          <w:rPr>
            <w:noProof/>
            <w:webHidden/>
          </w:rPr>
          <w:fldChar w:fldCharType="end"/>
        </w:r>
      </w:hyperlink>
    </w:p>
    <w:p w:rsidR="001F3FFA" w:rsidRDefault="00E12553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375234606" w:history="1">
        <w:r w:rsidR="001F3FFA" w:rsidRPr="00437089">
          <w:rPr>
            <w:rStyle w:val="Hiperhivatkozs"/>
            <w:noProof/>
          </w:rPr>
          <w:t>2.1.2 A rendszer felépítése</w:t>
        </w:r>
        <w:r w:rsidR="001F3FFA">
          <w:rPr>
            <w:noProof/>
            <w:webHidden/>
          </w:rPr>
          <w:tab/>
        </w:r>
        <w:r w:rsidR="001F3FFA">
          <w:rPr>
            <w:noProof/>
            <w:webHidden/>
          </w:rPr>
          <w:fldChar w:fldCharType="begin"/>
        </w:r>
        <w:r w:rsidR="001F3FFA">
          <w:rPr>
            <w:noProof/>
            <w:webHidden/>
          </w:rPr>
          <w:instrText xml:space="preserve"> PAGEREF _Toc375234606 \h </w:instrText>
        </w:r>
        <w:r w:rsidR="001F3FFA">
          <w:rPr>
            <w:noProof/>
            <w:webHidden/>
          </w:rPr>
        </w:r>
        <w:r w:rsidR="001F3FFA">
          <w:rPr>
            <w:noProof/>
            <w:webHidden/>
          </w:rPr>
          <w:fldChar w:fldCharType="separate"/>
        </w:r>
        <w:r w:rsidR="001F3FFA">
          <w:rPr>
            <w:noProof/>
            <w:webHidden/>
          </w:rPr>
          <w:t>11</w:t>
        </w:r>
        <w:r w:rsidR="001F3FFA">
          <w:rPr>
            <w:noProof/>
            <w:webHidden/>
          </w:rPr>
          <w:fldChar w:fldCharType="end"/>
        </w:r>
      </w:hyperlink>
    </w:p>
    <w:p w:rsidR="001F3FFA" w:rsidRDefault="00E1255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375234607" w:history="1">
        <w:r w:rsidR="001F3FFA" w:rsidRPr="00437089">
          <w:rPr>
            <w:rStyle w:val="Hiperhivatkozs"/>
            <w:noProof/>
          </w:rPr>
          <w:t>2.2 A kvóta rendszer</w:t>
        </w:r>
        <w:r w:rsidR="001F3FFA">
          <w:rPr>
            <w:noProof/>
            <w:webHidden/>
          </w:rPr>
          <w:tab/>
        </w:r>
        <w:r w:rsidR="001F3FFA">
          <w:rPr>
            <w:noProof/>
            <w:webHidden/>
          </w:rPr>
          <w:fldChar w:fldCharType="begin"/>
        </w:r>
        <w:r w:rsidR="001F3FFA">
          <w:rPr>
            <w:noProof/>
            <w:webHidden/>
          </w:rPr>
          <w:instrText xml:space="preserve"> PAGEREF _Toc375234607 \h </w:instrText>
        </w:r>
        <w:r w:rsidR="001F3FFA">
          <w:rPr>
            <w:noProof/>
            <w:webHidden/>
          </w:rPr>
        </w:r>
        <w:r w:rsidR="001F3FFA">
          <w:rPr>
            <w:noProof/>
            <w:webHidden/>
          </w:rPr>
          <w:fldChar w:fldCharType="separate"/>
        </w:r>
        <w:r w:rsidR="001F3FFA">
          <w:rPr>
            <w:noProof/>
            <w:webHidden/>
          </w:rPr>
          <w:t>14</w:t>
        </w:r>
        <w:r w:rsidR="001F3FFA">
          <w:rPr>
            <w:noProof/>
            <w:webHidden/>
          </w:rPr>
          <w:fldChar w:fldCharType="end"/>
        </w:r>
      </w:hyperlink>
    </w:p>
    <w:p w:rsidR="001F3FFA" w:rsidRDefault="00E12553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375234608" w:history="1">
        <w:r w:rsidR="001F3FFA" w:rsidRPr="00437089">
          <w:rPr>
            <w:rStyle w:val="Hiperhivatkozs"/>
            <w:noProof/>
          </w:rPr>
          <w:t>2.2.1 Erőforrás használat szabályozása egyéb rendszerekben</w:t>
        </w:r>
        <w:r w:rsidR="001F3FFA">
          <w:rPr>
            <w:noProof/>
            <w:webHidden/>
          </w:rPr>
          <w:tab/>
        </w:r>
        <w:r w:rsidR="001F3FFA">
          <w:rPr>
            <w:noProof/>
            <w:webHidden/>
          </w:rPr>
          <w:fldChar w:fldCharType="begin"/>
        </w:r>
        <w:r w:rsidR="001F3FFA">
          <w:rPr>
            <w:noProof/>
            <w:webHidden/>
          </w:rPr>
          <w:instrText xml:space="preserve"> PAGEREF _Toc375234608 \h </w:instrText>
        </w:r>
        <w:r w:rsidR="001F3FFA">
          <w:rPr>
            <w:noProof/>
            <w:webHidden/>
          </w:rPr>
        </w:r>
        <w:r w:rsidR="001F3FFA">
          <w:rPr>
            <w:noProof/>
            <w:webHidden/>
          </w:rPr>
          <w:fldChar w:fldCharType="separate"/>
        </w:r>
        <w:r w:rsidR="001F3FFA">
          <w:rPr>
            <w:noProof/>
            <w:webHidden/>
          </w:rPr>
          <w:t>15</w:t>
        </w:r>
        <w:r w:rsidR="001F3FFA">
          <w:rPr>
            <w:noProof/>
            <w:webHidden/>
          </w:rPr>
          <w:fldChar w:fldCharType="end"/>
        </w:r>
      </w:hyperlink>
    </w:p>
    <w:p w:rsidR="001F3FFA" w:rsidRDefault="00E12553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375234609" w:history="1">
        <w:r w:rsidR="001F3FFA" w:rsidRPr="00437089">
          <w:rPr>
            <w:rStyle w:val="Hiperhivatkozs"/>
            <w:noProof/>
          </w:rPr>
          <w:t>2.2.2 Szolgáltatás-csoportok és kvóták</w:t>
        </w:r>
        <w:r w:rsidR="001F3FFA">
          <w:rPr>
            <w:noProof/>
            <w:webHidden/>
          </w:rPr>
          <w:tab/>
        </w:r>
        <w:r w:rsidR="001F3FFA">
          <w:rPr>
            <w:noProof/>
            <w:webHidden/>
          </w:rPr>
          <w:fldChar w:fldCharType="begin"/>
        </w:r>
        <w:r w:rsidR="001F3FFA">
          <w:rPr>
            <w:noProof/>
            <w:webHidden/>
          </w:rPr>
          <w:instrText xml:space="preserve"> PAGEREF _Toc375234609 \h </w:instrText>
        </w:r>
        <w:r w:rsidR="001F3FFA">
          <w:rPr>
            <w:noProof/>
            <w:webHidden/>
          </w:rPr>
        </w:r>
        <w:r w:rsidR="001F3FFA">
          <w:rPr>
            <w:noProof/>
            <w:webHidden/>
          </w:rPr>
          <w:fldChar w:fldCharType="separate"/>
        </w:r>
        <w:r w:rsidR="001F3FFA">
          <w:rPr>
            <w:noProof/>
            <w:webHidden/>
          </w:rPr>
          <w:t>20</w:t>
        </w:r>
        <w:r w:rsidR="001F3FFA">
          <w:rPr>
            <w:noProof/>
            <w:webHidden/>
          </w:rPr>
          <w:fldChar w:fldCharType="end"/>
        </w:r>
      </w:hyperlink>
    </w:p>
    <w:p w:rsidR="001F3FFA" w:rsidRDefault="00E12553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375234610" w:history="1">
        <w:r w:rsidR="001F3FFA" w:rsidRPr="00437089">
          <w:rPr>
            <w:rStyle w:val="Hiperhivatkozs"/>
            <w:noProof/>
          </w:rPr>
          <w:t>3 Gamification</w:t>
        </w:r>
        <w:r w:rsidR="001F3FFA">
          <w:rPr>
            <w:noProof/>
            <w:webHidden/>
          </w:rPr>
          <w:tab/>
        </w:r>
        <w:r w:rsidR="001F3FFA">
          <w:rPr>
            <w:noProof/>
            <w:webHidden/>
          </w:rPr>
          <w:fldChar w:fldCharType="begin"/>
        </w:r>
        <w:r w:rsidR="001F3FFA">
          <w:rPr>
            <w:noProof/>
            <w:webHidden/>
          </w:rPr>
          <w:instrText xml:space="preserve"> PAGEREF _Toc375234610 \h </w:instrText>
        </w:r>
        <w:r w:rsidR="001F3FFA">
          <w:rPr>
            <w:noProof/>
            <w:webHidden/>
          </w:rPr>
        </w:r>
        <w:r w:rsidR="001F3FFA">
          <w:rPr>
            <w:noProof/>
            <w:webHidden/>
          </w:rPr>
          <w:fldChar w:fldCharType="separate"/>
        </w:r>
        <w:r w:rsidR="001F3FFA">
          <w:rPr>
            <w:noProof/>
            <w:webHidden/>
          </w:rPr>
          <w:t>25</w:t>
        </w:r>
        <w:r w:rsidR="001F3FFA">
          <w:rPr>
            <w:noProof/>
            <w:webHidden/>
          </w:rPr>
          <w:fldChar w:fldCharType="end"/>
        </w:r>
      </w:hyperlink>
    </w:p>
    <w:p w:rsidR="001F3FFA" w:rsidRDefault="00E1255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375234611" w:history="1">
        <w:r w:rsidR="001F3FFA" w:rsidRPr="00437089">
          <w:rPr>
            <w:rStyle w:val="Hiperhivatkozs"/>
            <w:noProof/>
          </w:rPr>
          <w:t>3.1 A gamification fogalma</w:t>
        </w:r>
        <w:r w:rsidR="001F3FFA">
          <w:rPr>
            <w:noProof/>
            <w:webHidden/>
          </w:rPr>
          <w:tab/>
        </w:r>
        <w:r w:rsidR="001F3FFA">
          <w:rPr>
            <w:noProof/>
            <w:webHidden/>
          </w:rPr>
          <w:fldChar w:fldCharType="begin"/>
        </w:r>
        <w:r w:rsidR="001F3FFA">
          <w:rPr>
            <w:noProof/>
            <w:webHidden/>
          </w:rPr>
          <w:instrText xml:space="preserve"> PAGEREF _Toc375234611 \h </w:instrText>
        </w:r>
        <w:r w:rsidR="001F3FFA">
          <w:rPr>
            <w:noProof/>
            <w:webHidden/>
          </w:rPr>
        </w:r>
        <w:r w:rsidR="001F3FFA">
          <w:rPr>
            <w:noProof/>
            <w:webHidden/>
          </w:rPr>
          <w:fldChar w:fldCharType="separate"/>
        </w:r>
        <w:r w:rsidR="001F3FFA">
          <w:rPr>
            <w:noProof/>
            <w:webHidden/>
          </w:rPr>
          <w:t>25</w:t>
        </w:r>
        <w:r w:rsidR="001F3FFA">
          <w:rPr>
            <w:noProof/>
            <w:webHidden/>
          </w:rPr>
          <w:fldChar w:fldCharType="end"/>
        </w:r>
      </w:hyperlink>
    </w:p>
    <w:p w:rsidR="001F3FFA" w:rsidRDefault="00E1255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375234612" w:history="1">
        <w:r w:rsidR="001F3FFA" w:rsidRPr="00437089">
          <w:rPr>
            <w:rStyle w:val="Hiperhivatkozs"/>
            <w:noProof/>
          </w:rPr>
          <w:t>3.2 Gamification kategóriák</w:t>
        </w:r>
        <w:r w:rsidR="001F3FFA">
          <w:rPr>
            <w:noProof/>
            <w:webHidden/>
          </w:rPr>
          <w:tab/>
        </w:r>
        <w:r w:rsidR="001F3FFA">
          <w:rPr>
            <w:noProof/>
            <w:webHidden/>
          </w:rPr>
          <w:fldChar w:fldCharType="begin"/>
        </w:r>
        <w:r w:rsidR="001F3FFA">
          <w:rPr>
            <w:noProof/>
            <w:webHidden/>
          </w:rPr>
          <w:instrText xml:space="preserve"> PAGEREF _Toc375234612 \h </w:instrText>
        </w:r>
        <w:r w:rsidR="001F3FFA">
          <w:rPr>
            <w:noProof/>
            <w:webHidden/>
          </w:rPr>
        </w:r>
        <w:r w:rsidR="001F3FFA">
          <w:rPr>
            <w:noProof/>
            <w:webHidden/>
          </w:rPr>
          <w:fldChar w:fldCharType="separate"/>
        </w:r>
        <w:r w:rsidR="001F3FFA">
          <w:rPr>
            <w:noProof/>
            <w:webHidden/>
          </w:rPr>
          <w:t>26</w:t>
        </w:r>
        <w:r w:rsidR="001F3FFA">
          <w:rPr>
            <w:noProof/>
            <w:webHidden/>
          </w:rPr>
          <w:fldChar w:fldCharType="end"/>
        </w:r>
      </w:hyperlink>
    </w:p>
    <w:p w:rsidR="001F3FFA" w:rsidRDefault="00E12553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375234613" w:history="1">
        <w:r w:rsidR="001F3FFA" w:rsidRPr="00437089">
          <w:rPr>
            <w:rStyle w:val="Hiperhivatkozs"/>
            <w:noProof/>
          </w:rPr>
          <w:t>3.2.1 Internal gamification</w:t>
        </w:r>
        <w:r w:rsidR="001F3FFA">
          <w:rPr>
            <w:noProof/>
            <w:webHidden/>
          </w:rPr>
          <w:tab/>
        </w:r>
        <w:r w:rsidR="001F3FFA">
          <w:rPr>
            <w:noProof/>
            <w:webHidden/>
          </w:rPr>
          <w:fldChar w:fldCharType="begin"/>
        </w:r>
        <w:r w:rsidR="001F3FFA">
          <w:rPr>
            <w:noProof/>
            <w:webHidden/>
          </w:rPr>
          <w:instrText xml:space="preserve"> PAGEREF _Toc375234613 \h </w:instrText>
        </w:r>
        <w:r w:rsidR="001F3FFA">
          <w:rPr>
            <w:noProof/>
            <w:webHidden/>
          </w:rPr>
        </w:r>
        <w:r w:rsidR="001F3FFA">
          <w:rPr>
            <w:noProof/>
            <w:webHidden/>
          </w:rPr>
          <w:fldChar w:fldCharType="separate"/>
        </w:r>
        <w:r w:rsidR="001F3FFA">
          <w:rPr>
            <w:noProof/>
            <w:webHidden/>
          </w:rPr>
          <w:t>26</w:t>
        </w:r>
        <w:r w:rsidR="001F3FFA">
          <w:rPr>
            <w:noProof/>
            <w:webHidden/>
          </w:rPr>
          <w:fldChar w:fldCharType="end"/>
        </w:r>
      </w:hyperlink>
    </w:p>
    <w:p w:rsidR="001F3FFA" w:rsidRDefault="00E12553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375234614" w:history="1">
        <w:r w:rsidR="001F3FFA" w:rsidRPr="00437089">
          <w:rPr>
            <w:rStyle w:val="Hiperhivatkozs"/>
            <w:noProof/>
          </w:rPr>
          <w:t>3.2.2 External gamification</w:t>
        </w:r>
        <w:r w:rsidR="001F3FFA">
          <w:rPr>
            <w:noProof/>
            <w:webHidden/>
          </w:rPr>
          <w:tab/>
        </w:r>
        <w:r w:rsidR="001F3FFA">
          <w:rPr>
            <w:noProof/>
            <w:webHidden/>
          </w:rPr>
          <w:fldChar w:fldCharType="begin"/>
        </w:r>
        <w:r w:rsidR="001F3FFA">
          <w:rPr>
            <w:noProof/>
            <w:webHidden/>
          </w:rPr>
          <w:instrText xml:space="preserve"> PAGEREF _Toc375234614 \h </w:instrText>
        </w:r>
        <w:r w:rsidR="001F3FFA">
          <w:rPr>
            <w:noProof/>
            <w:webHidden/>
          </w:rPr>
        </w:r>
        <w:r w:rsidR="001F3FFA">
          <w:rPr>
            <w:noProof/>
            <w:webHidden/>
          </w:rPr>
          <w:fldChar w:fldCharType="separate"/>
        </w:r>
        <w:r w:rsidR="001F3FFA">
          <w:rPr>
            <w:noProof/>
            <w:webHidden/>
          </w:rPr>
          <w:t>27</w:t>
        </w:r>
        <w:r w:rsidR="001F3FFA">
          <w:rPr>
            <w:noProof/>
            <w:webHidden/>
          </w:rPr>
          <w:fldChar w:fldCharType="end"/>
        </w:r>
      </w:hyperlink>
    </w:p>
    <w:p w:rsidR="001F3FFA" w:rsidRDefault="00E12553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375234615" w:history="1">
        <w:r w:rsidR="001F3FFA" w:rsidRPr="00437089">
          <w:rPr>
            <w:rStyle w:val="Hiperhivatkozs"/>
            <w:noProof/>
          </w:rPr>
          <w:t>3.2.3 Behavior change gamification</w:t>
        </w:r>
        <w:r w:rsidR="001F3FFA">
          <w:rPr>
            <w:noProof/>
            <w:webHidden/>
          </w:rPr>
          <w:tab/>
        </w:r>
        <w:r w:rsidR="001F3FFA">
          <w:rPr>
            <w:noProof/>
            <w:webHidden/>
          </w:rPr>
          <w:fldChar w:fldCharType="begin"/>
        </w:r>
        <w:r w:rsidR="001F3FFA">
          <w:rPr>
            <w:noProof/>
            <w:webHidden/>
          </w:rPr>
          <w:instrText xml:space="preserve"> PAGEREF _Toc375234615 \h </w:instrText>
        </w:r>
        <w:r w:rsidR="001F3FFA">
          <w:rPr>
            <w:noProof/>
            <w:webHidden/>
          </w:rPr>
        </w:r>
        <w:r w:rsidR="001F3FFA">
          <w:rPr>
            <w:noProof/>
            <w:webHidden/>
          </w:rPr>
          <w:fldChar w:fldCharType="separate"/>
        </w:r>
        <w:r w:rsidR="001F3FFA">
          <w:rPr>
            <w:noProof/>
            <w:webHidden/>
          </w:rPr>
          <w:t>27</w:t>
        </w:r>
        <w:r w:rsidR="001F3FFA">
          <w:rPr>
            <w:noProof/>
            <w:webHidden/>
          </w:rPr>
          <w:fldChar w:fldCharType="end"/>
        </w:r>
      </w:hyperlink>
    </w:p>
    <w:p w:rsidR="001F3FFA" w:rsidRDefault="00E1255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375234616" w:history="1">
        <w:r w:rsidR="001F3FFA" w:rsidRPr="00437089">
          <w:rPr>
            <w:rStyle w:val="Hiperhivatkozs"/>
            <w:noProof/>
          </w:rPr>
          <w:t>3.3 A gamification eszköztár</w:t>
        </w:r>
        <w:r w:rsidR="001F3FFA">
          <w:rPr>
            <w:noProof/>
            <w:webHidden/>
          </w:rPr>
          <w:tab/>
        </w:r>
        <w:r w:rsidR="001F3FFA">
          <w:rPr>
            <w:noProof/>
            <w:webHidden/>
          </w:rPr>
          <w:fldChar w:fldCharType="begin"/>
        </w:r>
        <w:r w:rsidR="001F3FFA">
          <w:rPr>
            <w:noProof/>
            <w:webHidden/>
          </w:rPr>
          <w:instrText xml:space="preserve"> PAGEREF _Toc375234616 \h </w:instrText>
        </w:r>
        <w:r w:rsidR="001F3FFA">
          <w:rPr>
            <w:noProof/>
            <w:webHidden/>
          </w:rPr>
        </w:r>
        <w:r w:rsidR="001F3FFA">
          <w:rPr>
            <w:noProof/>
            <w:webHidden/>
          </w:rPr>
          <w:fldChar w:fldCharType="separate"/>
        </w:r>
        <w:r w:rsidR="001F3FFA">
          <w:rPr>
            <w:noProof/>
            <w:webHidden/>
          </w:rPr>
          <w:t>29</w:t>
        </w:r>
        <w:r w:rsidR="001F3FFA">
          <w:rPr>
            <w:noProof/>
            <w:webHidden/>
          </w:rPr>
          <w:fldChar w:fldCharType="end"/>
        </w:r>
      </w:hyperlink>
    </w:p>
    <w:p w:rsidR="001F3FFA" w:rsidRDefault="00E12553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375234617" w:history="1">
        <w:r w:rsidR="001F3FFA" w:rsidRPr="00437089">
          <w:rPr>
            <w:rStyle w:val="Hiperhivatkozs"/>
            <w:noProof/>
          </w:rPr>
          <w:t>3.3.1 Az elemek hierarchikus piramisa</w:t>
        </w:r>
        <w:r w:rsidR="001F3FFA">
          <w:rPr>
            <w:noProof/>
            <w:webHidden/>
          </w:rPr>
          <w:tab/>
        </w:r>
        <w:r w:rsidR="001F3FFA">
          <w:rPr>
            <w:noProof/>
            <w:webHidden/>
          </w:rPr>
          <w:fldChar w:fldCharType="begin"/>
        </w:r>
        <w:r w:rsidR="001F3FFA">
          <w:rPr>
            <w:noProof/>
            <w:webHidden/>
          </w:rPr>
          <w:instrText xml:space="preserve"> PAGEREF _Toc375234617 \h </w:instrText>
        </w:r>
        <w:r w:rsidR="001F3FFA">
          <w:rPr>
            <w:noProof/>
            <w:webHidden/>
          </w:rPr>
        </w:r>
        <w:r w:rsidR="001F3FFA">
          <w:rPr>
            <w:noProof/>
            <w:webHidden/>
          </w:rPr>
          <w:fldChar w:fldCharType="separate"/>
        </w:r>
        <w:r w:rsidR="001F3FFA">
          <w:rPr>
            <w:noProof/>
            <w:webHidden/>
          </w:rPr>
          <w:t>29</w:t>
        </w:r>
        <w:r w:rsidR="001F3FFA">
          <w:rPr>
            <w:noProof/>
            <w:webHidden/>
          </w:rPr>
          <w:fldChar w:fldCharType="end"/>
        </w:r>
      </w:hyperlink>
    </w:p>
    <w:p w:rsidR="001F3FFA" w:rsidRDefault="00E12553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375234618" w:history="1">
        <w:r w:rsidR="001F3FFA" w:rsidRPr="00437089">
          <w:rPr>
            <w:rStyle w:val="Hiperhivatkozs"/>
            <w:noProof/>
          </w:rPr>
          <w:t>3.3.2 A „PBL hármas”</w:t>
        </w:r>
        <w:r w:rsidR="001F3FFA">
          <w:rPr>
            <w:noProof/>
            <w:webHidden/>
          </w:rPr>
          <w:tab/>
        </w:r>
        <w:r w:rsidR="001F3FFA">
          <w:rPr>
            <w:noProof/>
            <w:webHidden/>
          </w:rPr>
          <w:fldChar w:fldCharType="begin"/>
        </w:r>
        <w:r w:rsidR="001F3FFA">
          <w:rPr>
            <w:noProof/>
            <w:webHidden/>
          </w:rPr>
          <w:instrText xml:space="preserve"> PAGEREF _Toc375234618 \h </w:instrText>
        </w:r>
        <w:r w:rsidR="001F3FFA">
          <w:rPr>
            <w:noProof/>
            <w:webHidden/>
          </w:rPr>
        </w:r>
        <w:r w:rsidR="001F3FFA">
          <w:rPr>
            <w:noProof/>
            <w:webHidden/>
          </w:rPr>
          <w:fldChar w:fldCharType="separate"/>
        </w:r>
        <w:r w:rsidR="001F3FFA">
          <w:rPr>
            <w:noProof/>
            <w:webHidden/>
          </w:rPr>
          <w:t>31</w:t>
        </w:r>
        <w:r w:rsidR="001F3FFA">
          <w:rPr>
            <w:noProof/>
            <w:webHidden/>
          </w:rPr>
          <w:fldChar w:fldCharType="end"/>
        </w:r>
      </w:hyperlink>
    </w:p>
    <w:p w:rsidR="001F3FFA" w:rsidRDefault="00E1255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375234619" w:history="1">
        <w:r w:rsidR="001F3FFA" w:rsidRPr="00437089">
          <w:rPr>
            <w:rStyle w:val="Hiperhivatkozs"/>
            <w:noProof/>
          </w:rPr>
          <w:t>3.4 A játékosok típusai</w:t>
        </w:r>
        <w:r w:rsidR="001F3FFA">
          <w:rPr>
            <w:noProof/>
            <w:webHidden/>
          </w:rPr>
          <w:tab/>
        </w:r>
        <w:r w:rsidR="001F3FFA">
          <w:rPr>
            <w:noProof/>
            <w:webHidden/>
          </w:rPr>
          <w:fldChar w:fldCharType="begin"/>
        </w:r>
        <w:r w:rsidR="001F3FFA">
          <w:rPr>
            <w:noProof/>
            <w:webHidden/>
          </w:rPr>
          <w:instrText xml:space="preserve"> PAGEREF _Toc375234619 \h </w:instrText>
        </w:r>
        <w:r w:rsidR="001F3FFA">
          <w:rPr>
            <w:noProof/>
            <w:webHidden/>
          </w:rPr>
        </w:r>
        <w:r w:rsidR="001F3FFA">
          <w:rPr>
            <w:noProof/>
            <w:webHidden/>
          </w:rPr>
          <w:fldChar w:fldCharType="separate"/>
        </w:r>
        <w:r w:rsidR="001F3FFA">
          <w:rPr>
            <w:noProof/>
            <w:webHidden/>
          </w:rPr>
          <w:t>34</w:t>
        </w:r>
        <w:r w:rsidR="001F3FFA">
          <w:rPr>
            <w:noProof/>
            <w:webHidden/>
          </w:rPr>
          <w:fldChar w:fldCharType="end"/>
        </w:r>
      </w:hyperlink>
    </w:p>
    <w:p w:rsidR="001F3FFA" w:rsidRDefault="00E12553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375234620" w:history="1">
        <w:r w:rsidR="001F3FFA" w:rsidRPr="00437089">
          <w:rPr>
            <w:rStyle w:val="Hiperhivatkozs"/>
            <w:noProof/>
          </w:rPr>
          <w:t>3.4.1 A Bartle modell</w:t>
        </w:r>
        <w:r w:rsidR="001F3FFA">
          <w:rPr>
            <w:noProof/>
            <w:webHidden/>
          </w:rPr>
          <w:tab/>
        </w:r>
        <w:r w:rsidR="001F3FFA">
          <w:rPr>
            <w:noProof/>
            <w:webHidden/>
          </w:rPr>
          <w:fldChar w:fldCharType="begin"/>
        </w:r>
        <w:r w:rsidR="001F3FFA">
          <w:rPr>
            <w:noProof/>
            <w:webHidden/>
          </w:rPr>
          <w:instrText xml:space="preserve"> PAGEREF _Toc375234620 \h </w:instrText>
        </w:r>
        <w:r w:rsidR="001F3FFA">
          <w:rPr>
            <w:noProof/>
            <w:webHidden/>
          </w:rPr>
        </w:r>
        <w:r w:rsidR="001F3FFA">
          <w:rPr>
            <w:noProof/>
            <w:webHidden/>
          </w:rPr>
          <w:fldChar w:fldCharType="separate"/>
        </w:r>
        <w:r w:rsidR="001F3FFA">
          <w:rPr>
            <w:noProof/>
            <w:webHidden/>
          </w:rPr>
          <w:t>34</w:t>
        </w:r>
        <w:r w:rsidR="001F3FFA">
          <w:rPr>
            <w:noProof/>
            <w:webHidden/>
          </w:rPr>
          <w:fldChar w:fldCharType="end"/>
        </w:r>
      </w:hyperlink>
    </w:p>
    <w:p w:rsidR="001F3FFA" w:rsidRDefault="00E12553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375234621" w:history="1">
        <w:r w:rsidR="001F3FFA" w:rsidRPr="00437089">
          <w:rPr>
            <w:rStyle w:val="Hiperhivatkozs"/>
            <w:noProof/>
          </w:rPr>
          <w:t>4 Tervezés, rendszerkomponensek implementációja</w:t>
        </w:r>
        <w:r w:rsidR="001F3FFA">
          <w:rPr>
            <w:noProof/>
            <w:webHidden/>
          </w:rPr>
          <w:tab/>
        </w:r>
        <w:r w:rsidR="001F3FFA">
          <w:rPr>
            <w:noProof/>
            <w:webHidden/>
          </w:rPr>
          <w:fldChar w:fldCharType="begin"/>
        </w:r>
        <w:r w:rsidR="001F3FFA">
          <w:rPr>
            <w:noProof/>
            <w:webHidden/>
          </w:rPr>
          <w:instrText xml:space="preserve"> PAGEREF _Toc375234621 \h </w:instrText>
        </w:r>
        <w:r w:rsidR="001F3FFA">
          <w:rPr>
            <w:noProof/>
            <w:webHidden/>
          </w:rPr>
        </w:r>
        <w:r w:rsidR="001F3FFA">
          <w:rPr>
            <w:noProof/>
            <w:webHidden/>
          </w:rPr>
          <w:fldChar w:fldCharType="separate"/>
        </w:r>
        <w:r w:rsidR="001F3FFA">
          <w:rPr>
            <w:noProof/>
            <w:webHidden/>
          </w:rPr>
          <w:t>37</w:t>
        </w:r>
        <w:r w:rsidR="001F3FFA">
          <w:rPr>
            <w:noProof/>
            <w:webHidden/>
          </w:rPr>
          <w:fldChar w:fldCharType="end"/>
        </w:r>
      </w:hyperlink>
    </w:p>
    <w:p w:rsidR="001F3FFA" w:rsidRDefault="00E1255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375234622" w:history="1">
        <w:r w:rsidR="001F3FFA" w:rsidRPr="00437089">
          <w:rPr>
            <w:rStyle w:val="Hiperhivatkozs"/>
            <w:noProof/>
          </w:rPr>
          <w:t>4.1 Erőforrást kezelő komponens</w:t>
        </w:r>
        <w:r w:rsidR="001F3FFA">
          <w:rPr>
            <w:noProof/>
            <w:webHidden/>
          </w:rPr>
          <w:tab/>
        </w:r>
        <w:r w:rsidR="001F3FFA">
          <w:rPr>
            <w:noProof/>
            <w:webHidden/>
          </w:rPr>
          <w:fldChar w:fldCharType="begin"/>
        </w:r>
        <w:r w:rsidR="001F3FFA">
          <w:rPr>
            <w:noProof/>
            <w:webHidden/>
          </w:rPr>
          <w:instrText xml:space="preserve"> PAGEREF _Toc375234622 \h </w:instrText>
        </w:r>
        <w:r w:rsidR="001F3FFA">
          <w:rPr>
            <w:noProof/>
            <w:webHidden/>
          </w:rPr>
        </w:r>
        <w:r w:rsidR="001F3FFA">
          <w:rPr>
            <w:noProof/>
            <w:webHidden/>
          </w:rPr>
          <w:fldChar w:fldCharType="separate"/>
        </w:r>
        <w:r w:rsidR="001F3FFA">
          <w:rPr>
            <w:noProof/>
            <w:webHidden/>
          </w:rPr>
          <w:t>37</w:t>
        </w:r>
        <w:r w:rsidR="001F3FFA">
          <w:rPr>
            <w:noProof/>
            <w:webHidden/>
          </w:rPr>
          <w:fldChar w:fldCharType="end"/>
        </w:r>
      </w:hyperlink>
    </w:p>
    <w:p w:rsidR="001F3FFA" w:rsidRDefault="00E12553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375234623" w:history="1">
        <w:r w:rsidR="001F3FFA" w:rsidRPr="00437089">
          <w:rPr>
            <w:rStyle w:val="Hiperhivatkozs"/>
            <w:noProof/>
          </w:rPr>
          <w:t>4.1.1 Processzor használat szabályozás</w:t>
        </w:r>
        <w:r w:rsidR="001F3FFA">
          <w:rPr>
            <w:noProof/>
            <w:webHidden/>
          </w:rPr>
          <w:tab/>
        </w:r>
        <w:r w:rsidR="001F3FFA">
          <w:rPr>
            <w:noProof/>
            <w:webHidden/>
          </w:rPr>
          <w:fldChar w:fldCharType="begin"/>
        </w:r>
        <w:r w:rsidR="001F3FFA">
          <w:rPr>
            <w:noProof/>
            <w:webHidden/>
          </w:rPr>
          <w:instrText xml:space="preserve"> PAGEREF _Toc375234623 \h </w:instrText>
        </w:r>
        <w:r w:rsidR="001F3FFA">
          <w:rPr>
            <w:noProof/>
            <w:webHidden/>
          </w:rPr>
        </w:r>
        <w:r w:rsidR="001F3FFA">
          <w:rPr>
            <w:noProof/>
            <w:webHidden/>
          </w:rPr>
          <w:fldChar w:fldCharType="separate"/>
        </w:r>
        <w:r w:rsidR="001F3FFA">
          <w:rPr>
            <w:noProof/>
            <w:webHidden/>
          </w:rPr>
          <w:t>38</w:t>
        </w:r>
        <w:r w:rsidR="001F3FFA">
          <w:rPr>
            <w:noProof/>
            <w:webHidden/>
          </w:rPr>
          <w:fldChar w:fldCharType="end"/>
        </w:r>
      </w:hyperlink>
    </w:p>
    <w:p w:rsidR="001F3FFA" w:rsidRDefault="00E12553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375234624" w:history="1">
        <w:r w:rsidR="001F3FFA" w:rsidRPr="00437089">
          <w:rPr>
            <w:rStyle w:val="Hiperhivatkozs"/>
            <w:noProof/>
          </w:rPr>
          <w:t>4.1.2 Plugin szabályozás</w:t>
        </w:r>
        <w:r w:rsidR="001F3FFA">
          <w:rPr>
            <w:noProof/>
            <w:webHidden/>
          </w:rPr>
          <w:tab/>
        </w:r>
        <w:r w:rsidR="001F3FFA">
          <w:rPr>
            <w:noProof/>
            <w:webHidden/>
          </w:rPr>
          <w:fldChar w:fldCharType="begin"/>
        </w:r>
        <w:r w:rsidR="001F3FFA">
          <w:rPr>
            <w:noProof/>
            <w:webHidden/>
          </w:rPr>
          <w:instrText xml:space="preserve"> PAGEREF _Toc375234624 \h </w:instrText>
        </w:r>
        <w:r w:rsidR="001F3FFA">
          <w:rPr>
            <w:noProof/>
            <w:webHidden/>
          </w:rPr>
        </w:r>
        <w:r w:rsidR="001F3FFA">
          <w:rPr>
            <w:noProof/>
            <w:webHidden/>
          </w:rPr>
          <w:fldChar w:fldCharType="separate"/>
        </w:r>
        <w:r w:rsidR="001F3FFA">
          <w:rPr>
            <w:noProof/>
            <w:webHidden/>
          </w:rPr>
          <w:t>53</w:t>
        </w:r>
        <w:r w:rsidR="001F3FFA">
          <w:rPr>
            <w:noProof/>
            <w:webHidden/>
          </w:rPr>
          <w:fldChar w:fldCharType="end"/>
        </w:r>
      </w:hyperlink>
    </w:p>
    <w:p w:rsidR="001F3FFA" w:rsidRDefault="00E12553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375234625" w:history="1">
        <w:r w:rsidR="001F3FFA" w:rsidRPr="00437089">
          <w:rPr>
            <w:rStyle w:val="Hiperhivatkozs"/>
            <w:noProof/>
          </w:rPr>
          <w:t>4.1.3 Profilozás</w:t>
        </w:r>
        <w:r w:rsidR="001F3FFA">
          <w:rPr>
            <w:noProof/>
            <w:webHidden/>
          </w:rPr>
          <w:tab/>
        </w:r>
        <w:r w:rsidR="001F3FFA">
          <w:rPr>
            <w:noProof/>
            <w:webHidden/>
          </w:rPr>
          <w:fldChar w:fldCharType="begin"/>
        </w:r>
        <w:r w:rsidR="001F3FFA">
          <w:rPr>
            <w:noProof/>
            <w:webHidden/>
          </w:rPr>
          <w:instrText xml:space="preserve"> PAGEREF _Toc375234625 \h </w:instrText>
        </w:r>
        <w:r w:rsidR="001F3FFA">
          <w:rPr>
            <w:noProof/>
            <w:webHidden/>
          </w:rPr>
        </w:r>
        <w:r w:rsidR="001F3FFA">
          <w:rPr>
            <w:noProof/>
            <w:webHidden/>
          </w:rPr>
          <w:fldChar w:fldCharType="separate"/>
        </w:r>
        <w:r w:rsidR="001F3FFA">
          <w:rPr>
            <w:noProof/>
            <w:webHidden/>
          </w:rPr>
          <w:t>60</w:t>
        </w:r>
        <w:r w:rsidR="001F3FFA">
          <w:rPr>
            <w:noProof/>
            <w:webHidden/>
          </w:rPr>
          <w:fldChar w:fldCharType="end"/>
        </w:r>
      </w:hyperlink>
    </w:p>
    <w:p w:rsidR="001F3FFA" w:rsidRDefault="00E1255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375234626" w:history="1">
        <w:r w:rsidR="001F3FFA" w:rsidRPr="00437089">
          <w:rPr>
            <w:rStyle w:val="Hiperhivatkozs"/>
            <w:noProof/>
          </w:rPr>
          <w:t>4.2 Gamification elemek implementálása</w:t>
        </w:r>
        <w:r w:rsidR="001F3FFA">
          <w:rPr>
            <w:noProof/>
            <w:webHidden/>
          </w:rPr>
          <w:tab/>
        </w:r>
        <w:r w:rsidR="001F3FFA">
          <w:rPr>
            <w:noProof/>
            <w:webHidden/>
          </w:rPr>
          <w:fldChar w:fldCharType="begin"/>
        </w:r>
        <w:r w:rsidR="001F3FFA">
          <w:rPr>
            <w:noProof/>
            <w:webHidden/>
          </w:rPr>
          <w:instrText xml:space="preserve"> PAGEREF _Toc375234626 \h </w:instrText>
        </w:r>
        <w:r w:rsidR="001F3FFA">
          <w:rPr>
            <w:noProof/>
            <w:webHidden/>
          </w:rPr>
        </w:r>
        <w:r w:rsidR="001F3FFA">
          <w:rPr>
            <w:noProof/>
            <w:webHidden/>
          </w:rPr>
          <w:fldChar w:fldCharType="separate"/>
        </w:r>
        <w:r w:rsidR="001F3FFA">
          <w:rPr>
            <w:noProof/>
            <w:webHidden/>
          </w:rPr>
          <w:t>62</w:t>
        </w:r>
        <w:r w:rsidR="001F3FFA">
          <w:rPr>
            <w:noProof/>
            <w:webHidden/>
          </w:rPr>
          <w:fldChar w:fldCharType="end"/>
        </w:r>
      </w:hyperlink>
    </w:p>
    <w:p w:rsidR="001F3FFA" w:rsidRDefault="00E12553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375234627" w:history="1">
        <w:r w:rsidR="001F3FFA" w:rsidRPr="00437089">
          <w:rPr>
            <w:rStyle w:val="Hiperhivatkozs"/>
            <w:noProof/>
          </w:rPr>
          <w:t>5 Tesztelés</w:t>
        </w:r>
        <w:r w:rsidR="001F3FFA">
          <w:rPr>
            <w:noProof/>
            <w:webHidden/>
          </w:rPr>
          <w:tab/>
        </w:r>
        <w:r w:rsidR="001F3FFA">
          <w:rPr>
            <w:noProof/>
            <w:webHidden/>
          </w:rPr>
          <w:fldChar w:fldCharType="begin"/>
        </w:r>
        <w:r w:rsidR="001F3FFA">
          <w:rPr>
            <w:noProof/>
            <w:webHidden/>
          </w:rPr>
          <w:instrText xml:space="preserve"> PAGEREF _Toc375234627 \h </w:instrText>
        </w:r>
        <w:r w:rsidR="001F3FFA">
          <w:rPr>
            <w:noProof/>
            <w:webHidden/>
          </w:rPr>
        </w:r>
        <w:r w:rsidR="001F3FFA">
          <w:rPr>
            <w:noProof/>
            <w:webHidden/>
          </w:rPr>
          <w:fldChar w:fldCharType="separate"/>
        </w:r>
        <w:r w:rsidR="001F3FFA">
          <w:rPr>
            <w:noProof/>
            <w:webHidden/>
          </w:rPr>
          <w:t>63</w:t>
        </w:r>
        <w:r w:rsidR="001F3FFA">
          <w:rPr>
            <w:noProof/>
            <w:webHidden/>
          </w:rPr>
          <w:fldChar w:fldCharType="end"/>
        </w:r>
      </w:hyperlink>
    </w:p>
    <w:p w:rsidR="001F3FFA" w:rsidRDefault="00E12553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375234628" w:history="1">
        <w:r w:rsidR="001F3FFA" w:rsidRPr="00437089">
          <w:rPr>
            <w:rStyle w:val="Hiperhivatkozs"/>
            <w:noProof/>
          </w:rPr>
          <w:t>6 Összegzés</w:t>
        </w:r>
        <w:r w:rsidR="001F3FFA">
          <w:rPr>
            <w:noProof/>
            <w:webHidden/>
          </w:rPr>
          <w:tab/>
        </w:r>
        <w:r w:rsidR="001F3FFA">
          <w:rPr>
            <w:noProof/>
            <w:webHidden/>
          </w:rPr>
          <w:fldChar w:fldCharType="begin"/>
        </w:r>
        <w:r w:rsidR="001F3FFA">
          <w:rPr>
            <w:noProof/>
            <w:webHidden/>
          </w:rPr>
          <w:instrText xml:space="preserve"> PAGEREF _Toc375234628 \h </w:instrText>
        </w:r>
        <w:r w:rsidR="001F3FFA">
          <w:rPr>
            <w:noProof/>
            <w:webHidden/>
          </w:rPr>
        </w:r>
        <w:r w:rsidR="001F3FFA">
          <w:rPr>
            <w:noProof/>
            <w:webHidden/>
          </w:rPr>
          <w:fldChar w:fldCharType="separate"/>
        </w:r>
        <w:r w:rsidR="001F3FFA">
          <w:rPr>
            <w:noProof/>
            <w:webHidden/>
          </w:rPr>
          <w:t>70</w:t>
        </w:r>
        <w:r w:rsidR="001F3FFA">
          <w:rPr>
            <w:noProof/>
            <w:webHidden/>
          </w:rPr>
          <w:fldChar w:fldCharType="end"/>
        </w:r>
      </w:hyperlink>
    </w:p>
    <w:p w:rsidR="001F3FFA" w:rsidRDefault="00E12553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375234629" w:history="1">
        <w:r w:rsidR="001F3FFA" w:rsidRPr="00437089">
          <w:rPr>
            <w:rStyle w:val="Hiperhivatkozs"/>
            <w:noProof/>
          </w:rPr>
          <w:t>Irodalomjegyzék</w:t>
        </w:r>
        <w:r w:rsidR="001F3FFA">
          <w:rPr>
            <w:noProof/>
            <w:webHidden/>
          </w:rPr>
          <w:tab/>
        </w:r>
        <w:r w:rsidR="001F3FFA">
          <w:rPr>
            <w:noProof/>
            <w:webHidden/>
          </w:rPr>
          <w:fldChar w:fldCharType="begin"/>
        </w:r>
        <w:r w:rsidR="001F3FFA">
          <w:rPr>
            <w:noProof/>
            <w:webHidden/>
          </w:rPr>
          <w:instrText xml:space="preserve"> PAGEREF _Toc375234629 \h </w:instrText>
        </w:r>
        <w:r w:rsidR="001F3FFA">
          <w:rPr>
            <w:noProof/>
            <w:webHidden/>
          </w:rPr>
        </w:r>
        <w:r w:rsidR="001F3FFA">
          <w:rPr>
            <w:noProof/>
            <w:webHidden/>
          </w:rPr>
          <w:fldChar w:fldCharType="separate"/>
        </w:r>
        <w:r w:rsidR="001F3FFA">
          <w:rPr>
            <w:noProof/>
            <w:webHidden/>
          </w:rPr>
          <w:t>71</w:t>
        </w:r>
        <w:r w:rsidR="001F3FFA">
          <w:rPr>
            <w:noProof/>
            <w:webHidden/>
          </w:rPr>
          <w:fldChar w:fldCharType="end"/>
        </w:r>
      </w:hyperlink>
    </w:p>
    <w:p w:rsidR="00730B3C" w:rsidRDefault="00730B3C">
      <w:r>
        <w:rPr>
          <w:b/>
          <w:bCs/>
        </w:rPr>
        <w:fldChar w:fldCharType="end"/>
      </w:r>
    </w:p>
    <w:p w:rsidR="0063585C" w:rsidRPr="00B50CAA" w:rsidRDefault="0063585C" w:rsidP="006F0B1E">
      <w:pPr>
        <w:pStyle w:val="Kpalrs"/>
      </w:pPr>
    </w:p>
    <w:p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:rsidR="00681E99" w:rsidRDefault="00681E99" w:rsidP="005E01E0">
      <w:pPr>
        <w:pStyle w:val="Nyilatkozatszveg"/>
      </w:pPr>
      <w:r w:rsidRPr="00B50CAA">
        <w:t xml:space="preserve">Alulírott </w:t>
      </w:r>
      <w:r w:rsidR="007710CB">
        <w:rPr>
          <w:b/>
          <w:bCs/>
        </w:rPr>
        <w:t>Kiss Gábor</w:t>
      </w:r>
      <w:r w:rsidRPr="00B50CAA">
        <w:t xml:space="preserve">, </w:t>
      </w:r>
      <w:proofErr w:type="gramStart"/>
      <w:r w:rsidRPr="00B50CAA">
        <w:t>szigorló hallgató</w:t>
      </w:r>
      <w:proofErr w:type="gramEnd"/>
      <w:r w:rsidRPr="00B50CAA">
        <w:t xml:space="preserve"> kijelentem, hogy ezt a diplomatervet 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:rsidR="00681E99" w:rsidRPr="00EE1A1F" w:rsidRDefault="00681E99" w:rsidP="005E01E0">
      <w:pPr>
        <w:pStyle w:val="Nyilatkozatszveg"/>
      </w:pPr>
      <w:r w:rsidRPr="00EE1A1F">
        <w:t>Hozzájárulok, hogy a jelen munkám alapadatait (</w:t>
      </w:r>
      <w:proofErr w:type="gramStart"/>
      <w:r w:rsidRPr="00EE1A1F">
        <w:t>szerző(</w:t>
      </w:r>
      <w:proofErr w:type="gramEnd"/>
      <w:r w:rsidRPr="00EE1A1F">
        <w:t>k), cím, angol és magyar nyelvű tartalmi kivonat, készítés éve, konzulens(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közzétegye.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:rsidR="00681E99" w:rsidRPr="00B50CAA" w:rsidRDefault="00681E99" w:rsidP="00681E99">
      <w:pPr>
        <w:pStyle w:val="Nyilatkozatkeltezs"/>
      </w:pPr>
      <w:r w:rsidRPr="00B50CAA">
        <w:t xml:space="preserve">Kelt: Budapest, </w:t>
      </w:r>
      <w:r w:rsidRPr="00B50CAA">
        <w:fldChar w:fldCharType="begin"/>
      </w:r>
      <w:r w:rsidRPr="00B50CAA">
        <w:instrText xml:space="preserve"> DATE \@ "yyyy. MM. dd." \* MERGEFORMAT </w:instrText>
      </w:r>
      <w:r w:rsidRPr="00B50CAA">
        <w:fldChar w:fldCharType="separate"/>
      </w:r>
      <w:r w:rsidR="00E12553">
        <w:rPr>
          <w:noProof/>
        </w:rPr>
        <w:t>2013. 12. 21.</w:t>
      </w:r>
      <w:r w:rsidRPr="00B50CAA">
        <w:fldChar w:fldCharType="end"/>
      </w:r>
    </w:p>
    <w:p w:rsidR="00681E99" w:rsidRDefault="005E01E0" w:rsidP="00854BDC">
      <w:pPr>
        <w:pStyle w:val="Nyilatkozatalrs"/>
      </w:pPr>
      <w:r>
        <w:tab/>
      </w:r>
      <w:r w:rsidR="00854BDC">
        <w:t>...</w:t>
      </w:r>
      <w:r>
        <w:t>…………………………………………….</w:t>
      </w:r>
    </w:p>
    <w:p w:rsidR="005E01E0" w:rsidRDefault="005E01E0" w:rsidP="00854BDC">
      <w:pPr>
        <w:pStyle w:val="Nyilatkozatalrs"/>
      </w:pPr>
      <w:r>
        <w:tab/>
      </w:r>
      <w:r w:rsidR="007710CB">
        <w:t>Kiss Gábor</w:t>
      </w:r>
    </w:p>
    <w:p w:rsidR="00854BDC" w:rsidRPr="00B50CAA" w:rsidRDefault="00854BDC" w:rsidP="00854BDC">
      <w:pPr>
        <w:pStyle w:val="Nyilatkozatszveg"/>
      </w:pPr>
    </w:p>
    <w:p w:rsidR="00681E99" w:rsidRPr="00B50CAA" w:rsidRDefault="00681E99" w:rsidP="00267677">
      <w:pPr>
        <w:sectPr w:rsidR="00681E99" w:rsidRPr="00B50CAA" w:rsidSect="00681E99">
          <w:footerReference w:type="default" r:id="rId10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:rsidR="0063585C" w:rsidRDefault="0063585C" w:rsidP="00F1128F">
      <w:pPr>
        <w:pStyle w:val="Fejezetcimszmozsnlkl"/>
      </w:pPr>
      <w:bookmarkStart w:id="0" w:name="_Toc375234600"/>
      <w:r w:rsidRPr="00B50CAA">
        <w:lastRenderedPageBreak/>
        <w:t>Összefoglaló</w:t>
      </w:r>
      <w:bookmarkEnd w:id="0"/>
    </w:p>
    <w:p w:rsidR="00FD1061" w:rsidRDefault="0034612E" w:rsidP="00ED589E">
      <w:r>
        <w:t>Mindennapos életünk részévé váltak a különböző mobil készülékek</w:t>
      </w:r>
      <w:r w:rsidR="00ED589E">
        <w:t xml:space="preserve">. </w:t>
      </w:r>
      <w:r w:rsidR="00DE726D">
        <w:t xml:space="preserve">Ezek közül is kiemelt szerep jutott az </w:t>
      </w:r>
      <w:proofErr w:type="spellStart"/>
      <w:r w:rsidR="00DE726D">
        <w:t>okostelefonoknak</w:t>
      </w:r>
      <w:proofErr w:type="spellEnd"/>
      <w:r w:rsidR="00DE726D">
        <w:t>, hiszen</w:t>
      </w:r>
      <w:r w:rsidR="00493CCB">
        <w:t xml:space="preserve"> </w:t>
      </w:r>
      <w:r w:rsidR="00DE726D">
        <w:t xml:space="preserve">számos </w:t>
      </w:r>
      <w:r w:rsidR="00A06E9A">
        <w:t xml:space="preserve">egyéb </w:t>
      </w:r>
      <w:r w:rsidR="00A90932">
        <w:t>eszköz funkcionalitását átvették</w:t>
      </w:r>
      <w:r w:rsidR="00DE726D">
        <w:t xml:space="preserve"> az </w:t>
      </w:r>
      <w:r w:rsidR="00A06E9A">
        <w:t>évek során</w:t>
      </w:r>
      <w:r w:rsidR="00ED589E">
        <w:t xml:space="preserve">. Hála a technológia folytonos fejlődésének a gyártók a versenyképes készülék előállítása érdekében egyre változatosabb és nagyobb teljesítményű </w:t>
      </w:r>
      <w:r w:rsidR="00F236F6">
        <w:t>alkatrészeket</w:t>
      </w:r>
      <w:r w:rsidR="00ED589E">
        <w:t xml:space="preserve"> integrálnak az eszközeikbe. Ennek ellenére a legtöbb felhasználó csak nagyon ritkán szokta készülékének maximális teljesítményét kihasználni </w:t>
      </w:r>
      <w:r w:rsidR="00F236F6">
        <w:t>a használati idő nagy részében</w:t>
      </w:r>
      <w:r w:rsidR="00ED589E">
        <w:t>.</w:t>
      </w:r>
      <w:r w:rsidR="00FD1061">
        <w:t xml:space="preserve"> </w:t>
      </w:r>
    </w:p>
    <w:p w:rsidR="00B2032F" w:rsidRDefault="00FD1061" w:rsidP="00ED589E">
      <w:r>
        <w:t xml:space="preserve">Az ilyen szabad kapacitások kiaknázását szeretné megoldani az általunk kezdeményezett, </w:t>
      </w:r>
      <w:proofErr w:type="spellStart"/>
      <w:r>
        <w:t>DroidLabnak</w:t>
      </w:r>
      <w:proofErr w:type="spellEnd"/>
      <w:r>
        <w:t xml:space="preserve"> elk</w:t>
      </w:r>
      <w:r w:rsidR="00E646CE">
        <w:t>eresztelt merőrendszer. A projek</w:t>
      </w:r>
      <w:r>
        <w:t xml:space="preserve">tben </w:t>
      </w:r>
      <w:r w:rsidR="00057E8F">
        <w:t xml:space="preserve">a </w:t>
      </w:r>
      <w:r>
        <w:t xml:space="preserve">fő feladatom volt a megfelelő erőforrás-kezelés kialakítása, </w:t>
      </w:r>
      <w:r w:rsidR="00057E8F">
        <w:t>melynek célja, hogy végj</w:t>
      </w:r>
      <w:r w:rsidR="00F236F6">
        <w:t>e az adott eszközt és tulajdonosát a</w:t>
      </w:r>
      <w:r w:rsidR="00057E8F">
        <w:t xml:space="preserve"> mérések által okozott</w:t>
      </w:r>
      <w:r w:rsidR="00F236F6">
        <w:t xml:space="preserve"> esetleges</w:t>
      </w:r>
      <w:r w:rsidR="00057E8F">
        <w:t xml:space="preserve"> kellemetlenségektől. Ez a fő témája diplo</w:t>
      </w:r>
      <w:r w:rsidR="00DE726D">
        <w:t>matervemnek is.</w:t>
      </w:r>
    </w:p>
    <w:p w:rsidR="00DE726D" w:rsidRPr="00D23BFC" w:rsidRDefault="00DE726D" w:rsidP="00ED589E">
      <w:r>
        <w:t xml:space="preserve">Az erőforrás-szabályozás megvalósítása mellett rám hárult a feladat, hogy a </w:t>
      </w:r>
      <w:proofErr w:type="spellStart"/>
      <w:r>
        <w:t>gamification</w:t>
      </w:r>
      <w:proofErr w:type="spellEnd"/>
      <w:r>
        <w:t xml:space="preserve"> („játékosítás”) módsz</w:t>
      </w:r>
      <w:r w:rsidR="00A06E9A">
        <w:t>ertanának megismerése után ajánlást tegyek a megfelelő felhasználó-bázis illetve mérési körülmények kialakítására.</w:t>
      </w:r>
    </w:p>
    <w:p w:rsidR="0063585C" w:rsidRPr="005D5517" w:rsidRDefault="0063585C" w:rsidP="00F1128F">
      <w:pPr>
        <w:pStyle w:val="Fejezetcimszmozsnlkl"/>
        <w:rPr>
          <w:lang w:val="en-GB"/>
        </w:rPr>
      </w:pPr>
      <w:bookmarkStart w:id="1" w:name="_Toc375234601"/>
      <w:r w:rsidRPr="005D5517">
        <w:rPr>
          <w:lang w:val="en-GB"/>
        </w:rPr>
        <w:lastRenderedPageBreak/>
        <w:t>Abstract</w:t>
      </w:r>
      <w:bookmarkEnd w:id="1"/>
    </w:p>
    <w:p w:rsidR="00543369" w:rsidRPr="005D5517" w:rsidRDefault="00543369" w:rsidP="00543369">
      <w:pPr>
        <w:rPr>
          <w:lang w:val="en-GB"/>
        </w:rPr>
      </w:pPr>
      <w:r w:rsidRPr="005D5517">
        <w:rPr>
          <w:lang w:val="en-GB"/>
        </w:rPr>
        <w:t>The mobile devices have a very important role in our lives. Cell phones are the most used multifunctional tool today. The device manufacturers</w:t>
      </w:r>
      <w:r w:rsidR="00F71B1D" w:rsidRPr="005D5517">
        <w:rPr>
          <w:lang w:val="en-GB"/>
        </w:rPr>
        <w:t xml:space="preserve"> </w:t>
      </w:r>
      <w:r w:rsidR="00391AE9" w:rsidRPr="005D5517">
        <w:rPr>
          <w:lang w:val="en-GB"/>
        </w:rPr>
        <w:t xml:space="preserve">are </w:t>
      </w:r>
      <w:r w:rsidR="000D05A2" w:rsidRPr="005D5517">
        <w:rPr>
          <w:lang w:val="en-GB"/>
        </w:rPr>
        <w:t>integrating</w:t>
      </w:r>
      <w:r w:rsidR="00391AE9" w:rsidRPr="005D5517">
        <w:rPr>
          <w:lang w:val="en-GB"/>
        </w:rPr>
        <w:t xml:space="preserve"> the newest and most powerful </w:t>
      </w:r>
      <w:r w:rsidR="009868E1">
        <w:rPr>
          <w:lang w:val="en-GB"/>
        </w:rPr>
        <w:t>device parts</w:t>
      </w:r>
      <w:r w:rsidR="00391AE9" w:rsidRPr="005D5517">
        <w:rPr>
          <w:lang w:val="en-GB"/>
        </w:rPr>
        <w:t xml:space="preserve"> into their products, because they want to stay </w:t>
      </w:r>
      <w:r w:rsidR="00AA4EA4" w:rsidRPr="005D5517">
        <w:rPr>
          <w:lang w:val="en-GB"/>
        </w:rPr>
        <w:t>in the</w:t>
      </w:r>
      <w:r w:rsidR="00391AE9" w:rsidRPr="005D5517">
        <w:rPr>
          <w:lang w:val="en-GB"/>
        </w:rPr>
        <w:t xml:space="preserve"> market.</w:t>
      </w:r>
      <w:r w:rsidR="000045D1" w:rsidRPr="005D5517">
        <w:rPr>
          <w:lang w:val="en-GB"/>
        </w:rPr>
        <w:t xml:space="preserve"> </w:t>
      </w:r>
      <w:r w:rsidR="00A91E11" w:rsidRPr="005D5517">
        <w:rPr>
          <w:lang w:val="en-GB"/>
        </w:rPr>
        <w:t>But t</w:t>
      </w:r>
      <w:r w:rsidR="000045D1" w:rsidRPr="005D5517">
        <w:rPr>
          <w:lang w:val="en-GB"/>
        </w:rPr>
        <w:t xml:space="preserve">he most </w:t>
      </w:r>
      <w:r w:rsidR="00F236F6" w:rsidRPr="005D5517">
        <w:rPr>
          <w:lang w:val="en-GB"/>
        </w:rPr>
        <w:t>users</w:t>
      </w:r>
      <w:r w:rsidR="00CC79EF">
        <w:rPr>
          <w:lang w:val="en-GB"/>
        </w:rPr>
        <w:t xml:space="preserve"> can’t utiliz</w:t>
      </w:r>
      <w:r w:rsidR="000045D1" w:rsidRPr="005D5517">
        <w:rPr>
          <w:lang w:val="en-GB"/>
        </w:rPr>
        <w:t>e these new resources effectively.</w:t>
      </w:r>
    </w:p>
    <w:p w:rsidR="00543369" w:rsidRPr="005D5517" w:rsidRDefault="000045D1" w:rsidP="00543369">
      <w:pPr>
        <w:rPr>
          <w:lang w:val="en-GB"/>
        </w:rPr>
      </w:pPr>
      <w:r w:rsidRPr="005D5517">
        <w:rPr>
          <w:lang w:val="en-GB"/>
        </w:rPr>
        <w:t xml:space="preserve">Our goal is to realize a </w:t>
      </w:r>
      <w:proofErr w:type="spellStart"/>
      <w:r w:rsidRPr="005D5517">
        <w:rPr>
          <w:lang w:val="en-GB"/>
        </w:rPr>
        <w:t>testbed</w:t>
      </w:r>
      <w:proofErr w:type="spellEnd"/>
      <w:r w:rsidRPr="005D5517">
        <w:rPr>
          <w:lang w:val="en-GB"/>
        </w:rPr>
        <w:t xml:space="preserve">-like system, called </w:t>
      </w:r>
      <w:proofErr w:type="spellStart"/>
      <w:r w:rsidRPr="005D5517">
        <w:rPr>
          <w:lang w:val="en-GB"/>
        </w:rPr>
        <w:t>Droidlab</w:t>
      </w:r>
      <w:proofErr w:type="spellEnd"/>
      <w:r w:rsidRPr="005D5517">
        <w:rPr>
          <w:lang w:val="en-GB"/>
        </w:rPr>
        <w:t>, which</w:t>
      </w:r>
      <w:r w:rsidR="00A91E11" w:rsidRPr="005D5517">
        <w:rPr>
          <w:lang w:val="en-GB"/>
        </w:rPr>
        <w:t xml:space="preserve"> exploit</w:t>
      </w:r>
      <w:r w:rsidR="0001482E">
        <w:rPr>
          <w:lang w:val="en-GB"/>
        </w:rPr>
        <w:t>s</w:t>
      </w:r>
      <w:r w:rsidR="00A91E11" w:rsidRPr="005D5517">
        <w:rPr>
          <w:lang w:val="en-GB"/>
        </w:rPr>
        <w:t xml:space="preserve"> these unused resources. </w:t>
      </w:r>
      <w:r w:rsidR="005C3977" w:rsidRPr="005D5517">
        <w:rPr>
          <w:lang w:val="en-GB"/>
        </w:rPr>
        <w:t>As member of the team</w:t>
      </w:r>
      <w:r w:rsidR="007B5634" w:rsidRPr="005D5517">
        <w:rPr>
          <w:lang w:val="en-GB"/>
        </w:rPr>
        <w:t>,</w:t>
      </w:r>
      <w:r w:rsidR="005C3977" w:rsidRPr="005D5517">
        <w:rPr>
          <w:lang w:val="en-GB"/>
        </w:rPr>
        <w:t xml:space="preserve"> my job was to create a </w:t>
      </w:r>
      <w:r w:rsidR="000D05A2" w:rsidRPr="005D5517">
        <w:rPr>
          <w:lang w:val="en-GB"/>
        </w:rPr>
        <w:t>resource</w:t>
      </w:r>
      <w:r w:rsidR="005C3977" w:rsidRPr="005D5517">
        <w:rPr>
          <w:lang w:val="en-GB"/>
        </w:rPr>
        <w:t>-management subsystem</w:t>
      </w:r>
      <w:r w:rsidR="007B5634" w:rsidRPr="005D5517">
        <w:rPr>
          <w:lang w:val="en-GB"/>
        </w:rPr>
        <w:t>.</w:t>
      </w:r>
      <w:r w:rsidR="00CF7B34" w:rsidRPr="005D5517">
        <w:rPr>
          <w:lang w:val="en-GB"/>
        </w:rPr>
        <w:t xml:space="preserve"> </w:t>
      </w:r>
      <w:r w:rsidR="00E01066" w:rsidRPr="005D5517">
        <w:rPr>
          <w:lang w:val="en-GB"/>
        </w:rPr>
        <w:t xml:space="preserve">This component’s task is to protect the user and the device from the </w:t>
      </w:r>
      <w:r w:rsidR="00153E6A" w:rsidRPr="005D5517">
        <w:rPr>
          <w:lang w:val="en-GB"/>
        </w:rPr>
        <w:t>disadvantages</w:t>
      </w:r>
      <w:r w:rsidR="00E01066" w:rsidRPr="005D5517">
        <w:rPr>
          <w:lang w:val="en-GB"/>
        </w:rPr>
        <w:t xml:space="preserve"> of measurements</w:t>
      </w:r>
      <w:r w:rsidR="00CF7B34" w:rsidRPr="005D5517">
        <w:rPr>
          <w:lang w:val="en-GB"/>
        </w:rPr>
        <w:t xml:space="preserve"> </w:t>
      </w:r>
      <w:r w:rsidR="00153E6A" w:rsidRPr="005D5517">
        <w:rPr>
          <w:lang w:val="en-GB"/>
        </w:rPr>
        <w:t xml:space="preserve">(e.g.: performance decrease). This is the main subject of </w:t>
      </w:r>
      <w:r w:rsidR="00F511F0" w:rsidRPr="005D5517">
        <w:rPr>
          <w:lang w:val="en-GB"/>
        </w:rPr>
        <w:t>my</w:t>
      </w:r>
      <w:r w:rsidR="00153E6A" w:rsidRPr="005D5517">
        <w:rPr>
          <w:lang w:val="en-GB"/>
        </w:rPr>
        <w:t xml:space="preserve"> work.</w:t>
      </w:r>
    </w:p>
    <w:p w:rsidR="00153E6A" w:rsidRPr="005D5517" w:rsidRDefault="00EB0DBE" w:rsidP="00543369">
      <w:pPr>
        <w:rPr>
          <w:lang w:val="en-GB"/>
        </w:rPr>
      </w:pPr>
      <w:r w:rsidRPr="005D5517">
        <w:rPr>
          <w:lang w:val="en-GB"/>
        </w:rPr>
        <w:t>My seconda</w:t>
      </w:r>
      <w:r w:rsidR="00153E6A" w:rsidRPr="005D5517">
        <w:rPr>
          <w:lang w:val="en-GB"/>
        </w:rPr>
        <w:t xml:space="preserve">ry job was to study the </w:t>
      </w:r>
      <w:proofErr w:type="spellStart"/>
      <w:r w:rsidR="00153E6A" w:rsidRPr="005D5517">
        <w:rPr>
          <w:lang w:val="en-GB"/>
        </w:rPr>
        <w:t>gam</w:t>
      </w:r>
      <w:r w:rsidR="00264154" w:rsidRPr="005D5517">
        <w:rPr>
          <w:lang w:val="en-GB"/>
        </w:rPr>
        <w:t>ification</w:t>
      </w:r>
      <w:proofErr w:type="spellEnd"/>
      <w:r w:rsidR="00264154" w:rsidRPr="005D5517">
        <w:rPr>
          <w:lang w:val="en-GB"/>
        </w:rPr>
        <w:t xml:space="preserve"> methods</w:t>
      </w:r>
      <w:r w:rsidRPr="005D5517">
        <w:rPr>
          <w:lang w:val="en-GB"/>
        </w:rPr>
        <w:t xml:space="preserve"> and use them to design a business-like </w:t>
      </w:r>
      <w:r w:rsidR="005D5517" w:rsidRPr="005D5517">
        <w:rPr>
          <w:lang w:val="en-GB"/>
        </w:rPr>
        <w:t>model, which</w:t>
      </w:r>
      <w:r w:rsidRPr="005D5517">
        <w:rPr>
          <w:lang w:val="en-GB"/>
        </w:rPr>
        <w:t xml:space="preserve"> assist</w:t>
      </w:r>
      <w:r w:rsidR="0001482E">
        <w:rPr>
          <w:lang w:val="en-GB"/>
        </w:rPr>
        <w:t>s</w:t>
      </w:r>
      <w:r w:rsidRPr="005D5517">
        <w:rPr>
          <w:lang w:val="en-GB"/>
        </w:rPr>
        <w:t xml:space="preserve"> the project in evolving a</w:t>
      </w:r>
      <w:r w:rsidR="006C6D24" w:rsidRPr="005D5517">
        <w:rPr>
          <w:lang w:val="en-GB"/>
        </w:rPr>
        <w:t xml:space="preserve"> proper user base and measurement environment.</w:t>
      </w:r>
    </w:p>
    <w:p w:rsidR="001A57BC" w:rsidRDefault="003F5425" w:rsidP="00F1128F">
      <w:pPr>
        <w:pStyle w:val="Cmsor1"/>
      </w:pPr>
      <w:bookmarkStart w:id="2" w:name="_Toc332797397"/>
      <w:bookmarkStart w:id="3" w:name="_Ref374879885"/>
      <w:bookmarkStart w:id="4" w:name="_Ref374879892"/>
      <w:bookmarkStart w:id="5" w:name="_Toc375234602"/>
      <w:r>
        <w:lastRenderedPageBreak/>
        <w:t>Bevezetés</w:t>
      </w:r>
      <w:bookmarkEnd w:id="2"/>
      <w:bookmarkEnd w:id="3"/>
      <w:bookmarkEnd w:id="4"/>
      <w:bookmarkEnd w:id="5"/>
    </w:p>
    <w:p w:rsidR="00A06E9A" w:rsidRDefault="00BA755D" w:rsidP="00A87F03">
      <w:r>
        <w:t>Az Internet és az egyéb vezetékes illetve vezeték nélküli hálózatok teljes mértékben megváltoztatták életünket. Számos olyan szolgáltatás vált mindenki számára elérhetővé, melyről akár egy évszá</w:t>
      </w:r>
      <w:r w:rsidR="003943A1">
        <w:t>zada csak álmodni mertünk volna</w:t>
      </w:r>
      <w:r>
        <w:t xml:space="preserve"> </w:t>
      </w:r>
      <w:r w:rsidR="003943A1">
        <w:t>(</w:t>
      </w:r>
      <w:r>
        <w:t>például</w:t>
      </w:r>
      <w:r w:rsidR="003943A1">
        <w:t>:</w:t>
      </w:r>
      <w:r>
        <w:t xml:space="preserve"> kilométereket</w:t>
      </w:r>
      <w:r w:rsidR="003B2689">
        <w:t xml:space="preserve"> áthidaló videó hívások</w:t>
      </w:r>
      <w:r>
        <w:t xml:space="preserve"> vagy </w:t>
      </w:r>
      <w:r w:rsidR="003B2689">
        <w:t>vásárlás</w:t>
      </w:r>
      <w:r w:rsidR="003943A1">
        <w:t>)</w:t>
      </w:r>
      <w:r w:rsidR="003B2689">
        <w:t xml:space="preserve">. A megnövekedett felhasználói igények szükségessé teszik </w:t>
      </w:r>
      <w:r w:rsidR="004675B4">
        <w:t>a meglévő megoldások optimalizálását vagy</w:t>
      </w:r>
      <w:r w:rsidR="003B2689">
        <w:t xml:space="preserve"> újabb technológiák fejlesztését. Természetesen egy-egy újítás teljes körű </w:t>
      </w:r>
      <w:r w:rsidR="0024411B">
        <w:t>bevezetése előtt</w:t>
      </w:r>
      <w:r w:rsidR="003B2689">
        <w:t xml:space="preserve"> számos tesztelé</w:t>
      </w:r>
      <w:r w:rsidR="0024411B">
        <w:t xml:space="preserve">si és finomítási lépésen kell végighaladnia az adott </w:t>
      </w:r>
      <w:r w:rsidR="0033083E">
        <w:t>technológiának. E folyamat általában valamilyen szimulációval szokott indulni, mely során becsült értéket nyerhetünk az adott technológia egyes tulajdonságaival kapcsolatban (például: teljesítm</w:t>
      </w:r>
      <w:r w:rsidR="0037563F">
        <w:t xml:space="preserve">ény vagy skálázhatóság). A szimuláció során általában valamilyen leegyszerűsített modellt használunk, ami a valós környezet tényleges dinamizmusát nem tükrözi, így a szimuláció során kapott eredmények nem megfelelőek az adott technológia eredményességének bizonyítására. </w:t>
      </w:r>
    </w:p>
    <w:p w:rsidR="00A06E9A" w:rsidRDefault="0037563F" w:rsidP="00A87F03">
      <w:r>
        <w:t xml:space="preserve">Következő lépésként általában valamilyen emulációt szoktak használni a további vizsgálatok elvégzésére. Ebben az esetben már jóval komplexebb forgatókönyveket tudunk létrehozni, melyek sokkal jobban </w:t>
      </w:r>
      <w:r w:rsidR="00565287">
        <w:t xml:space="preserve">tükrözik az éles helyzetben elvárható eseményeket, így ez már </w:t>
      </w:r>
      <w:r w:rsidR="00A06E9A">
        <w:t>megfelelőbb</w:t>
      </w:r>
      <w:r w:rsidR="00565287">
        <w:t xml:space="preserve"> </w:t>
      </w:r>
      <w:r w:rsidR="003943A1">
        <w:t>megközelítésnek mondható</w:t>
      </w:r>
      <w:r w:rsidR="00565287">
        <w:t xml:space="preserve">. Ennek ellenére számos olyan környezeti hatás (például aktuális felhasználók viselkedése, területi infrastruktúra) lehet, melyet még így sem tudunk </w:t>
      </w:r>
      <w:r w:rsidR="00A06E9A">
        <w:t>kellőképp</w:t>
      </w:r>
      <w:r w:rsidR="00565287">
        <w:t xml:space="preserve"> modellezni, ezért manapság egyre jobban elterjedtek az úgynevezett tesztrendszerek vagy idegen szóval kifejezve </w:t>
      </w:r>
      <w:proofErr w:type="spellStart"/>
      <w:r w:rsidR="00565287">
        <w:t>testbed-ek</w:t>
      </w:r>
      <w:proofErr w:type="spellEnd"/>
      <w:r w:rsidR="00565287">
        <w:t xml:space="preserve">. </w:t>
      </w:r>
    </w:p>
    <w:p w:rsidR="00B82DED" w:rsidRDefault="004675B4" w:rsidP="00A87F03">
      <w:r>
        <w:t>Egy ilyen tesztrendszer</w:t>
      </w:r>
      <w:r w:rsidR="00565287">
        <w:t xml:space="preserve"> valamilyen kísérleti</w:t>
      </w:r>
      <w:r>
        <w:t xml:space="preserve"> eszközök sokaságából áll, melyeken a valósághoz legközelebb</w:t>
      </w:r>
      <w:r w:rsidR="007B5634">
        <w:t xml:space="preserve"> eső méréseket tudjuk elvégezni. Az így</w:t>
      </w:r>
      <w:r>
        <w:t xml:space="preserve"> kapott </w:t>
      </w:r>
      <w:r w:rsidR="000F2805">
        <w:t>eredmény</w:t>
      </w:r>
      <w:r w:rsidR="00A06E9A">
        <w:t>ek</w:t>
      </w:r>
      <w:r w:rsidR="000F2805">
        <w:t xml:space="preserve"> már alkalmas</w:t>
      </w:r>
      <w:r w:rsidR="00A06E9A">
        <w:t>ak</w:t>
      </w:r>
      <w:r w:rsidR="000F2805">
        <w:t xml:space="preserve"> a </w:t>
      </w:r>
      <w:r w:rsidR="00A06E9A">
        <w:t>helytálló</w:t>
      </w:r>
      <w:r w:rsidR="008C2574">
        <w:t xml:space="preserve"> következtetések megállapítására. </w:t>
      </w:r>
      <w:r w:rsidR="000F2805">
        <w:t>A tesztrendszerek sikerességét igazolja az is, hogy egyre több ilyen kezdeményezés indul el világszerte</w:t>
      </w:r>
      <w:r w:rsidR="007067A4">
        <w:t>, például az ORBIT</w:t>
      </w:r>
      <w:r w:rsidR="006D03B2">
        <w:fldChar w:fldCharType="begin"/>
      </w:r>
      <w:r w:rsidR="006D03B2">
        <w:instrText xml:space="preserve"> REF _Ref356057221 \r \h </w:instrText>
      </w:r>
      <w:r w:rsidR="00A87F03">
        <w:instrText xml:space="preserve"> \* MERGEFORMAT </w:instrText>
      </w:r>
      <w:r w:rsidR="006D03B2">
        <w:fldChar w:fldCharType="separate"/>
      </w:r>
      <w:r w:rsidR="004A1195">
        <w:t>[1]</w:t>
      </w:r>
      <w:r w:rsidR="006D03B2">
        <w:fldChar w:fldCharType="end"/>
      </w:r>
      <w:r w:rsidR="007067A4">
        <w:t xml:space="preserve"> (</w:t>
      </w:r>
      <w:r w:rsidR="007067A4" w:rsidRPr="007067A4">
        <w:t xml:space="preserve">Open-Access Research </w:t>
      </w:r>
      <w:proofErr w:type="spellStart"/>
      <w:r w:rsidR="007067A4" w:rsidRPr="007067A4">
        <w:t>Testbed</w:t>
      </w:r>
      <w:proofErr w:type="spellEnd"/>
      <w:r w:rsidR="007067A4" w:rsidRPr="007067A4">
        <w:t xml:space="preserve"> </w:t>
      </w:r>
      <w:proofErr w:type="spellStart"/>
      <w:r w:rsidR="007067A4" w:rsidRPr="007067A4">
        <w:t>for</w:t>
      </w:r>
      <w:proofErr w:type="spellEnd"/>
      <w:r w:rsidR="007067A4" w:rsidRPr="007067A4">
        <w:t xml:space="preserve"> </w:t>
      </w:r>
      <w:proofErr w:type="spellStart"/>
      <w:r w:rsidR="007067A4" w:rsidRPr="007067A4">
        <w:t>Next-Generation</w:t>
      </w:r>
      <w:proofErr w:type="spellEnd"/>
      <w:r w:rsidR="007067A4" w:rsidRPr="007067A4">
        <w:t xml:space="preserve"> </w:t>
      </w:r>
      <w:proofErr w:type="spellStart"/>
      <w:r w:rsidR="007067A4" w:rsidRPr="007067A4">
        <w:t>Wireless</w:t>
      </w:r>
      <w:proofErr w:type="spellEnd"/>
      <w:r w:rsidR="007067A4" w:rsidRPr="007067A4">
        <w:t xml:space="preserve"> </w:t>
      </w:r>
      <w:proofErr w:type="spellStart"/>
      <w:r w:rsidR="007067A4" w:rsidRPr="007067A4">
        <w:t>Networks</w:t>
      </w:r>
      <w:proofErr w:type="spellEnd"/>
      <w:r w:rsidR="007067A4">
        <w:t xml:space="preserve">) névre keresztelt vezeték nélküli hálózatot biztosító tesztrendszer, vagy a </w:t>
      </w:r>
      <w:proofErr w:type="spellStart"/>
      <w:r w:rsidR="007067A4">
        <w:t>PlanetLab</w:t>
      </w:r>
      <w:proofErr w:type="spellEnd"/>
      <w:r w:rsidR="006D03B2">
        <w:fldChar w:fldCharType="begin"/>
      </w:r>
      <w:r w:rsidR="006D03B2">
        <w:instrText xml:space="preserve"> REF _Ref356057244 \r \h </w:instrText>
      </w:r>
      <w:r w:rsidR="006D03B2">
        <w:fldChar w:fldCharType="separate"/>
      </w:r>
      <w:r w:rsidR="004A1195">
        <w:t>[2]</w:t>
      </w:r>
      <w:r w:rsidR="006D03B2">
        <w:fldChar w:fldCharType="end"/>
      </w:r>
      <w:r w:rsidR="007067A4">
        <w:t>, mely többféle hálózati szolgáltatás</w:t>
      </w:r>
      <w:r w:rsidR="007B5634">
        <w:t>sal kapcsolatban is képes teszt</w:t>
      </w:r>
      <w:r w:rsidR="007067A4">
        <w:t xml:space="preserve">környezetet biztosítani. </w:t>
      </w:r>
      <w:r w:rsidR="00444D85">
        <w:t>Azt az eddigiek alapján beláthatjuk, hogy különböző tesztrendszere</w:t>
      </w:r>
      <w:r w:rsidR="00B40E68">
        <w:t>k</w:t>
      </w:r>
      <w:r w:rsidR="00444D85">
        <w:t xml:space="preserve"> pozitív hatással vannak a </w:t>
      </w:r>
      <w:r w:rsidR="00B82DED">
        <w:t>technológiai fejlődésre.</w:t>
      </w:r>
    </w:p>
    <w:p w:rsidR="000F2805" w:rsidRDefault="007B5634" w:rsidP="00445D6A">
      <w:r>
        <w:lastRenderedPageBreak/>
        <w:t>A mobil eszközök egyre fontosabbá válnak mindennapi életünkben</w:t>
      </w:r>
      <w:r w:rsidR="00B82DED">
        <w:t xml:space="preserve">. </w:t>
      </w:r>
      <w:r w:rsidR="00DF7498">
        <w:t xml:space="preserve">Az eszközgyártók </w:t>
      </w:r>
      <w:r>
        <w:t>folyamatosan növelik készülékeik teljesítményét</w:t>
      </w:r>
      <w:r w:rsidR="00DF7498">
        <w:t xml:space="preserve">, </w:t>
      </w:r>
      <w:r>
        <w:t>és ezeket az erőforrásokat a felhasználók nem használják ki teljes mértékben</w:t>
      </w:r>
      <w:r w:rsidR="00DF7498">
        <w:t xml:space="preserve">. Felmerült az ötlet, hogy e szabad </w:t>
      </w:r>
      <w:r>
        <w:t>kapacitásokat</w:t>
      </w:r>
      <w:r w:rsidR="00DF7498">
        <w:t xml:space="preserve"> jó lenne valahogyan kutatási illetve fejlesztési célokra</w:t>
      </w:r>
      <w:r w:rsidR="00DE3512">
        <w:t xml:space="preserve"> felhasználni. </w:t>
      </w:r>
      <w:r w:rsidR="007E23D2">
        <w:t>Az előbbi elképzelést továbbgondolva</w:t>
      </w:r>
      <w:r w:rsidR="00DE3512">
        <w:t xml:space="preserve"> született meg egy olyan </w:t>
      </w:r>
      <w:r w:rsidR="005063E3">
        <w:t>mérőrendszer</w:t>
      </w:r>
      <w:r w:rsidR="00DE3512">
        <w:t xml:space="preserve"> </w:t>
      </w:r>
      <w:r w:rsidR="005063E3">
        <w:t>megvalósításának ötlete</w:t>
      </w:r>
      <w:r w:rsidR="00DE3512">
        <w:t xml:space="preserve">, mely </w:t>
      </w:r>
      <w:r w:rsidR="005063E3">
        <w:t>a már szóba hozott tesztrendszerekhez hasonlóan működik és az említett szabad erőforrásokat használja fel</w:t>
      </w:r>
      <w:r w:rsidR="00E646CE">
        <w:t>. A projek</w:t>
      </w:r>
      <w:r w:rsidR="00DE3512">
        <w:t xml:space="preserve">tet </w:t>
      </w:r>
      <w:proofErr w:type="spellStart"/>
      <w:r w:rsidR="00DE3512">
        <w:t>DroidLabnak</w:t>
      </w:r>
      <w:proofErr w:type="spellEnd"/>
      <w:r w:rsidR="00DE3512">
        <w:t xml:space="preserve"> neveztük el. </w:t>
      </w:r>
    </w:p>
    <w:p w:rsidR="00DE3512" w:rsidRDefault="00DE3512" w:rsidP="00B82DED">
      <w:r>
        <w:t>Feladatom az előbb említett mérőre</w:t>
      </w:r>
      <w:r w:rsidR="00A9608A">
        <w:t>ndszer megvalósításában a készülékek erőforrásainak egység</w:t>
      </w:r>
      <w:r w:rsidR="00E157EF">
        <w:t>ek</w:t>
      </w:r>
      <w:r w:rsidR="00A9608A">
        <w:t>be szervezése, ezen egységek</w:t>
      </w:r>
      <w:r w:rsidR="00493CCB">
        <w:t xml:space="preserve"> (későbbiekben kvóták)</w:t>
      </w:r>
      <w:r w:rsidR="00A9608A">
        <w:t xml:space="preserve"> kiajánlása a felhasználóknak és </w:t>
      </w:r>
      <w:r w:rsidR="005063E3">
        <w:t xml:space="preserve">végül </w:t>
      </w:r>
      <w:r w:rsidR="00A9608A">
        <w:t xml:space="preserve">a felhasználók által beállított mennyiségek betartatása a rendszerrel.  </w:t>
      </w:r>
      <w:r w:rsidR="005063E3">
        <w:t xml:space="preserve">E mellett feladatom még úgynevezett </w:t>
      </w:r>
      <w:proofErr w:type="spellStart"/>
      <w:r w:rsidR="00E157EF">
        <w:t>g</w:t>
      </w:r>
      <w:r w:rsidR="005063E3">
        <w:t>amification</w:t>
      </w:r>
      <w:proofErr w:type="spellEnd"/>
      <w:r w:rsidR="005063E3">
        <w:t xml:space="preserve"> módszereket felhasználva olyan </w:t>
      </w:r>
      <w:r w:rsidR="006E3FB5">
        <w:t>megvalósítás megtervezése és részleges vagy teljes implementálása</w:t>
      </w:r>
      <w:r w:rsidR="005063E3">
        <w:t>, mely a megfelelő felhasználó bázis kialakítását szolgálja, illetve motiválja az addigi felhasználókat minél több erőforrás megosztására.</w:t>
      </w:r>
    </w:p>
    <w:p w:rsidR="005063E3" w:rsidRDefault="005063E3" w:rsidP="00B82DED">
      <w:r>
        <w:t>A dolgozatom következő fejezetében bemutatom röviden a mérőrendszer egyes komponenseit illetve felépítését, ezt követően részlet</w:t>
      </w:r>
      <w:r w:rsidR="00E157EF">
        <w:t>esen kitérek az eszközökkel kapcsolatos erőforrásokra</w:t>
      </w:r>
      <w:r w:rsidR="003943A1">
        <w:t xml:space="preserve"> hozzájuk tervezett kvótákra</w:t>
      </w:r>
      <w:r w:rsidR="00E157EF">
        <w:t xml:space="preserve">. A </w:t>
      </w:r>
      <w:r w:rsidR="00F67ACF">
        <w:t>3.</w:t>
      </w:r>
      <w:r w:rsidR="00E157EF">
        <w:t xml:space="preserve"> fejezetben ismertetem a </w:t>
      </w:r>
      <w:proofErr w:type="spellStart"/>
      <w:r w:rsidR="00E157EF" w:rsidRPr="006737CF">
        <w:t>gamification</w:t>
      </w:r>
      <w:proofErr w:type="spellEnd"/>
      <w:r w:rsidR="00E157EF">
        <w:t xml:space="preserve"> fogalmát és a </w:t>
      </w:r>
      <w:r w:rsidR="007E23D2">
        <w:t>legfontosabb alkotó elemeit.</w:t>
      </w:r>
    </w:p>
    <w:p w:rsidR="00B4104A" w:rsidRDefault="00A34853" w:rsidP="00F1128F">
      <w:pPr>
        <w:pStyle w:val="Cmsor1"/>
      </w:pPr>
      <w:bookmarkStart w:id="6" w:name="_Toc375234603"/>
      <w:r>
        <w:lastRenderedPageBreak/>
        <w:t>Az erőforrás-kezelő</w:t>
      </w:r>
      <w:r w:rsidR="00E157EF">
        <w:t xml:space="preserve"> rendszer</w:t>
      </w:r>
      <w:r>
        <w:t>komponens</w:t>
      </w:r>
      <w:bookmarkEnd w:id="6"/>
    </w:p>
    <w:p w:rsidR="00225F65" w:rsidRDefault="000F5E4C" w:rsidP="00225F65">
      <w:r>
        <w:t xml:space="preserve">Ebben a fejezetben bemutatom magát a mérőrendszert, majd </w:t>
      </w:r>
      <w:r w:rsidR="007E23D2">
        <w:t>beszámolok</w:t>
      </w:r>
      <w:r w:rsidR="00273D83">
        <w:t xml:space="preserve"> pár eddig megvalósított</w:t>
      </w:r>
      <w:r w:rsidR="007E23D2">
        <w:t xml:space="preserve"> erőforrás-szabályozási módszerről</w:t>
      </w:r>
      <w:r w:rsidR="00273D83">
        <w:t xml:space="preserve">, végezetül </w:t>
      </w:r>
      <w:r w:rsidR="003943A1">
        <w:t>a kvóta rendszerrel kapcsolatos fontos információkat ismertetem</w:t>
      </w:r>
      <w:r w:rsidR="005C6E12">
        <w:t>.</w:t>
      </w:r>
    </w:p>
    <w:p w:rsidR="000F5E4C" w:rsidRDefault="000F5E4C" w:rsidP="00F1128F">
      <w:pPr>
        <w:pStyle w:val="Cmsor2"/>
      </w:pPr>
      <w:bookmarkStart w:id="7" w:name="_Toc375234604"/>
      <w:r>
        <w:t xml:space="preserve">A </w:t>
      </w:r>
      <w:proofErr w:type="spellStart"/>
      <w:r>
        <w:t>DroidLab</w:t>
      </w:r>
      <w:proofErr w:type="spellEnd"/>
      <w:r>
        <w:t xml:space="preserve"> mérőrendszer</w:t>
      </w:r>
      <w:bookmarkEnd w:id="7"/>
    </w:p>
    <w:p w:rsidR="000F5E4C" w:rsidRDefault="00154C7C" w:rsidP="000F5E4C">
      <w:r w:rsidRPr="004157A9">
        <w:t xml:space="preserve">Az általunk megvalósított rendszer célplatformja az </w:t>
      </w:r>
      <w:proofErr w:type="spellStart"/>
      <w:r w:rsidRPr="004157A9">
        <w:t>Android</w:t>
      </w:r>
      <w:proofErr w:type="spellEnd"/>
      <w:r w:rsidRPr="004157A9">
        <w:t xml:space="preserve"> lett</w:t>
      </w:r>
      <w:r w:rsidR="004157A9">
        <w:t>. A több</w:t>
      </w:r>
      <w:r w:rsidR="008A32A2">
        <w:t>i,</w:t>
      </w:r>
      <w:r w:rsidR="004157A9">
        <w:t xml:space="preserve"> piacon levő alternatívával</w:t>
      </w:r>
      <w:r w:rsidRPr="004157A9">
        <w:t xml:space="preserve"> összehasonlítva az </w:t>
      </w:r>
      <w:proofErr w:type="spellStart"/>
      <w:r w:rsidRPr="004157A9">
        <w:t>Android</w:t>
      </w:r>
      <w:proofErr w:type="spellEnd"/>
      <w:r w:rsidRPr="004157A9">
        <w:t xml:space="preserve"> rendelkezett a feladat számára legkedvezőbb</w:t>
      </w:r>
      <w:r w:rsidR="004157A9">
        <w:t xml:space="preserve"> tulajdonságokkal</w:t>
      </w:r>
      <w:r w:rsidRPr="004157A9">
        <w:t>. Ezek közül a legfontosabb három tulajdonságot emelném ki:</w:t>
      </w:r>
    </w:p>
    <w:p w:rsidR="004157A9" w:rsidRPr="004157A9" w:rsidRDefault="004157A9" w:rsidP="00F934F2">
      <w:pPr>
        <w:numPr>
          <w:ilvl w:val="0"/>
          <w:numId w:val="10"/>
        </w:numPr>
      </w:pPr>
      <w:r w:rsidRPr="004157A9">
        <w:t>nyílt forráskódú, jól dokumentált</w:t>
      </w:r>
      <w:r w:rsidR="00397A85">
        <w:t>, nagy fejlesztői és felhasználói körrel rendelkezik</w:t>
      </w:r>
    </w:p>
    <w:p w:rsidR="004157A9" w:rsidRPr="004157A9" w:rsidRDefault="004157A9" w:rsidP="00F934F2">
      <w:pPr>
        <w:numPr>
          <w:ilvl w:val="0"/>
          <w:numId w:val="10"/>
        </w:numPr>
      </w:pPr>
      <w:r w:rsidRPr="004157A9">
        <w:t>jelenleg az egyik legelterjedtebb platform</w:t>
      </w:r>
      <w:r w:rsidR="00397A85">
        <w:t>, megjelenése óta népszerűsége folyamatosan növekszik</w:t>
      </w:r>
    </w:p>
    <w:p w:rsidR="004157A9" w:rsidRDefault="004157A9" w:rsidP="00F934F2">
      <w:pPr>
        <w:numPr>
          <w:ilvl w:val="0"/>
          <w:numId w:val="10"/>
        </w:numPr>
      </w:pPr>
      <w:r w:rsidRPr="004157A9">
        <w:t xml:space="preserve">legváltozatosabb az eszköztára (telefon, </w:t>
      </w:r>
      <w:proofErr w:type="spellStart"/>
      <w:r w:rsidRPr="004157A9">
        <w:t>tablet</w:t>
      </w:r>
      <w:proofErr w:type="spellEnd"/>
      <w:r w:rsidRPr="004157A9">
        <w:t>, tv, játék konzol…)</w:t>
      </w:r>
    </w:p>
    <w:p w:rsidR="00A34853" w:rsidRPr="004157A9" w:rsidRDefault="00A34853" w:rsidP="00F1128F">
      <w:pPr>
        <w:pStyle w:val="Cmsor3"/>
      </w:pPr>
      <w:bookmarkStart w:id="8" w:name="_Toc375234605"/>
      <w:r>
        <w:t>A rendszert építő eszközök</w:t>
      </w:r>
      <w:bookmarkEnd w:id="8"/>
    </w:p>
    <w:p w:rsidR="00445D6A" w:rsidRDefault="00F57E9F" w:rsidP="00A87F03">
      <w:r>
        <w:t xml:space="preserve">A </w:t>
      </w:r>
      <w:proofErr w:type="spellStart"/>
      <w:r>
        <w:t>DroidLab</w:t>
      </w:r>
      <w:proofErr w:type="spellEnd"/>
      <w:r>
        <w:t xml:space="preserve"> </w:t>
      </w:r>
      <w:r w:rsidR="008A32A2">
        <w:t>részben</w:t>
      </w:r>
      <w:r>
        <w:t xml:space="preserve"> eltér a hagyományos tesztrendszerektől a hálózatot alkotó eszközök szempontjából. A megszokottól eltérően </w:t>
      </w:r>
      <w:r w:rsidR="003943A1">
        <w:t>nekünk</w:t>
      </w:r>
      <w:r>
        <w:t xml:space="preserve"> nem </w:t>
      </w:r>
      <w:r w:rsidR="008A32A2">
        <w:t>áll szándékunkban</w:t>
      </w:r>
      <w:r>
        <w:t xml:space="preserve"> egy izolált, általában laboratórium</w:t>
      </w:r>
      <w:r w:rsidR="008A32A2">
        <w:t xml:space="preserve">i környezetbe beágyazott </w:t>
      </w:r>
      <w:r w:rsidR="007E23D2">
        <w:t>eszközállományt</w:t>
      </w:r>
      <w:r>
        <w:t xml:space="preserve"> kialakítani, hanem </w:t>
      </w:r>
      <w:r w:rsidR="00BE03E1">
        <w:t xml:space="preserve">egyszerű eszköztulajdonosok (későbbiekben felhasználó) készülékeit szeretnénk erre a célra felhasználni néhány általunk írt alkalmazás segítségével. Ez a megoldás azért ideálisabb a hagyományos </w:t>
      </w:r>
      <w:r w:rsidR="006737CF">
        <w:t>megvalósításnál</w:t>
      </w:r>
      <w:r w:rsidR="00BE03E1">
        <w:t>, mert így nem kell külön az eszközök</w:t>
      </w:r>
      <w:r w:rsidR="006737CF">
        <w:t>et megvásárolni</w:t>
      </w:r>
      <w:r w:rsidR="007E23D2">
        <w:t xml:space="preserve"> a hálózat kialakításához</w:t>
      </w:r>
      <w:r w:rsidR="006737CF">
        <w:t xml:space="preserve">, </w:t>
      </w:r>
      <w:r w:rsidR="00E646CE">
        <w:t>ami általában egy hasonló projek</w:t>
      </w:r>
      <w:r w:rsidR="006737CF">
        <w:t>t költségvetésének nagy részét szokta jelenteni</w:t>
      </w:r>
      <w:r w:rsidR="00445D6A">
        <w:t>.</w:t>
      </w:r>
      <w:r w:rsidR="00BE03E1">
        <w:t xml:space="preserve"> </w:t>
      </w:r>
      <w:r w:rsidR="00445D6A">
        <w:t xml:space="preserve">Megoldásunk mellett </w:t>
      </w:r>
      <w:r w:rsidR="003943A1">
        <w:t>szól az az érv i</w:t>
      </w:r>
      <w:r w:rsidR="00445D6A">
        <w:t>s, hogy</w:t>
      </w:r>
      <w:r w:rsidR="00BE03E1">
        <w:t xml:space="preserve"> az </w:t>
      </w:r>
      <w:r w:rsidR="00445D6A">
        <w:t>így végzett mérések</w:t>
      </w:r>
      <w:r w:rsidR="00BE03E1">
        <w:t xml:space="preserve"> sokkal reálisabbak lesznek, hiszen </w:t>
      </w:r>
      <w:r w:rsidR="00445D6A">
        <w:t>a mért adatok</w:t>
      </w:r>
      <w:r w:rsidR="00BE03E1">
        <w:t xml:space="preserve"> a mindennapos használat </w:t>
      </w:r>
      <w:r w:rsidR="00445D6A">
        <w:t>során</w:t>
      </w:r>
      <w:r w:rsidR="00BE03E1">
        <w:t xml:space="preserve"> születnek, nem pedig a már említett izolált környezetben. </w:t>
      </w:r>
    </w:p>
    <w:p w:rsidR="004157A9" w:rsidRDefault="00BE03E1" w:rsidP="00A87F03">
      <w:r>
        <w:t xml:space="preserve">Természetesen az előnyök mellett hátrányai is </w:t>
      </w:r>
      <w:r w:rsidR="000208A3">
        <w:t>vannak</w:t>
      </w:r>
      <w:r>
        <w:t xml:space="preserve"> </w:t>
      </w:r>
      <w:r w:rsidR="007B79A7">
        <w:t>ennek az elképzel</w:t>
      </w:r>
      <w:r w:rsidR="006737CF">
        <w:t>ésnek</w:t>
      </w:r>
      <w:r>
        <w:t>, hiszen sokkal kiszámíthatatlanabb lesz az adott hálózat, mivel a teljes irányítás az adott felhasználó kezében van</w:t>
      </w:r>
      <w:r w:rsidR="007B79A7">
        <w:t xml:space="preserve">. E mellett személyi jogokkal kapcsolatos gondok is </w:t>
      </w:r>
      <w:r w:rsidR="007B79A7">
        <w:lastRenderedPageBreak/>
        <w:t xml:space="preserve">felmerülhetnek, a későbbi kellemetlenségek elkerülése végett a rendszer tervezésénél ezeket </w:t>
      </w:r>
      <w:r w:rsidR="00445D6A">
        <w:t>megfelelő súllyal</w:t>
      </w:r>
      <w:r w:rsidR="007B79A7">
        <w:t xml:space="preserve"> figyelembe kell venni. Végezetül kezdeti nehézségként felmerülhet a </w:t>
      </w:r>
      <w:r w:rsidR="002B5F29">
        <w:t xml:space="preserve">meglelő felhasználó bázis kiépítése is, </w:t>
      </w:r>
      <w:r w:rsidR="000208A3">
        <w:t>erről még később részletesen is szó lesz (lásd:</w:t>
      </w:r>
      <w:r w:rsidR="007E23D2" w:rsidRPr="007E23D2">
        <w:t xml:space="preserve"> </w:t>
      </w:r>
      <w:r w:rsidR="007E23D2">
        <w:fldChar w:fldCharType="begin"/>
      </w:r>
      <w:r w:rsidR="007E23D2">
        <w:instrText xml:space="preserve"> REF _Ref356389255 \w \h </w:instrText>
      </w:r>
      <w:r w:rsidR="007E23D2">
        <w:fldChar w:fldCharType="separate"/>
      </w:r>
      <w:r w:rsidR="004A1195">
        <w:t>3.2.2</w:t>
      </w:r>
      <w:r w:rsidR="007E23D2">
        <w:fldChar w:fldCharType="end"/>
      </w:r>
      <w:r w:rsidR="007E23D2">
        <w:t xml:space="preserve"> </w:t>
      </w:r>
      <w:r w:rsidR="007E23D2">
        <w:fldChar w:fldCharType="begin"/>
      </w:r>
      <w:r w:rsidR="007E23D2">
        <w:instrText xml:space="preserve"> REF _Ref356389246 \h </w:instrText>
      </w:r>
      <w:r w:rsidR="007E23D2">
        <w:fldChar w:fldCharType="separate"/>
      </w:r>
      <w:proofErr w:type="spellStart"/>
      <w:r w:rsidR="004A1195">
        <w:t>External</w:t>
      </w:r>
      <w:proofErr w:type="spellEnd"/>
      <w:r w:rsidR="004A1195">
        <w:t xml:space="preserve"> </w:t>
      </w:r>
      <w:proofErr w:type="spellStart"/>
      <w:r w:rsidR="004A1195">
        <w:t>gamification</w:t>
      </w:r>
      <w:proofErr w:type="spellEnd"/>
      <w:r w:rsidR="007E23D2">
        <w:fldChar w:fldCharType="end"/>
      </w:r>
      <w:r w:rsidR="000208A3">
        <w:t>)</w:t>
      </w:r>
      <w:r w:rsidR="002B5F29">
        <w:t>.</w:t>
      </w:r>
    </w:p>
    <w:p w:rsidR="002B5F29" w:rsidRDefault="00116512" w:rsidP="00445D6A">
      <w:r>
        <w:t>A mérésekre használt készülékek mellett szükség van egy köz</w:t>
      </w:r>
      <w:r w:rsidR="00F76EFD">
        <w:t>ponti vezérlő egységre is. Ez a</w:t>
      </w:r>
      <w:r>
        <w:t xml:space="preserve"> </w:t>
      </w:r>
      <w:r w:rsidR="007E23D2">
        <w:t>rendszerkomponens</w:t>
      </w:r>
      <w:r>
        <w:t xml:space="preserve"> nem vesz közvetlen részt a mérések tényleges elvégzésében, legfőbb feladatai közé tartozik a készülékek és a hozzájuk tartozó adatok számon tartása, az elvégzendő feladatok </w:t>
      </w:r>
      <w:r w:rsidR="00F07342">
        <w:t>kiosztása a rendelkezésre álló szabad eszközökre és az elvégzett mérések</w:t>
      </w:r>
      <w:r w:rsidR="009A3853">
        <w:t xml:space="preserve"> eredményeinek fogadása.</w:t>
      </w:r>
    </w:p>
    <w:p w:rsidR="009A3853" w:rsidRDefault="009A3853" w:rsidP="00445D6A">
      <w:r>
        <w:t>Az elhangzottak alapján a rendszer fizikai topológiáj</w:t>
      </w:r>
      <w:r w:rsidR="00C506A3">
        <w:t>ának egy vázlatos sémáját</w:t>
      </w:r>
      <w:r>
        <w:t xml:space="preserve"> az </w:t>
      </w:r>
      <w:r w:rsidR="00C506A3">
        <w:t>2.</w:t>
      </w:r>
      <w:r>
        <w:t>1. ábrán látható módon képzelhetjük el.</w:t>
      </w:r>
    </w:p>
    <w:p w:rsidR="00C506A3" w:rsidRDefault="000F55DD" w:rsidP="00C506A3">
      <w:pPr>
        <w:keepNext/>
        <w:ind w:firstLine="0"/>
        <w:jc w:val="center"/>
      </w:pPr>
      <w:r>
        <w:rPr>
          <w:noProof/>
          <w:lang w:eastAsia="hu-HU"/>
        </w:rPr>
        <w:drawing>
          <wp:inline distT="0" distB="0" distL="0" distR="0" wp14:anchorId="09705341" wp14:editId="35368C07">
            <wp:extent cx="4326255" cy="2870200"/>
            <wp:effectExtent l="0" t="0" r="0" b="0"/>
            <wp:docPr id="2" name="Kép 2" descr="áb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ábra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25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9" w:name="_Ref375145262"/>
    <w:p w:rsidR="009A3853" w:rsidRDefault="00C20900" w:rsidP="006F0B1E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>
        <w:t>1</w:t>
      </w:r>
      <w:r>
        <w:fldChar w:fldCharType="end"/>
      </w:r>
      <w:r w:rsidR="00C506A3">
        <w:t>. ábra</w:t>
      </w:r>
      <w:bookmarkEnd w:id="9"/>
      <w:r w:rsidR="00C506A3">
        <w:t>: A rendszer fizikai topológiájának egy vázlatos sémája</w:t>
      </w:r>
    </w:p>
    <w:p w:rsidR="00C506A3" w:rsidRDefault="00445D6A" w:rsidP="00A87F03">
      <w:r>
        <w:t xml:space="preserve">Láthatjuk, hogy az összes merőrendszert </w:t>
      </w:r>
      <w:r w:rsidR="000208A3">
        <w:t>alkotó</w:t>
      </w:r>
      <w:r>
        <w:t xml:space="preserve"> </w:t>
      </w:r>
      <w:r w:rsidR="00C506A3">
        <w:t xml:space="preserve">készüléknek kapcsolatban kell lennie a központi </w:t>
      </w:r>
      <w:r>
        <w:t>egységgel</w:t>
      </w:r>
      <w:r w:rsidR="00C506A3">
        <w:t>, viszont ennek a kapcsolatnak nem kell feltétlen állandó</w:t>
      </w:r>
      <w:r w:rsidR="000208A3">
        <w:t>,</w:t>
      </w:r>
      <w:r w:rsidR="007E23D2">
        <w:t xml:space="preserve"> „online” kapcsolatnak lennie. E</w:t>
      </w:r>
      <w:r w:rsidR="00C506A3">
        <w:t xml:space="preserve">lképzelhető olyan mérési szituáció, amely nem követeli meg ezt az helyzetet. Viszont a feladatok kiosztásánál és az adatok feltöltésénél mindenképpen kell valamilyen rádiós hálózati összeköttetés a megfelelő működés érdekében. </w:t>
      </w:r>
    </w:p>
    <w:p w:rsidR="00A60DC3" w:rsidRPr="00C506A3" w:rsidRDefault="00F67ACF" w:rsidP="00A87F03">
      <w:r>
        <w:t>Az ábráról jól látszik, hogy</w:t>
      </w:r>
      <w:r w:rsidR="00C506A3">
        <w:t xml:space="preserve"> lehetséges közvetlen kapcsolat kialakítani kettő vag</w:t>
      </w:r>
      <w:r w:rsidR="00555BBE">
        <w:t xml:space="preserve">y több mérőműszer között is. Erre általában csak valamilyen speciális mérés során lehet szükség, például </w:t>
      </w:r>
      <w:proofErr w:type="spellStart"/>
      <w:r w:rsidR="00555BBE">
        <w:t>Bluetooth</w:t>
      </w:r>
      <w:proofErr w:type="spellEnd"/>
      <w:r w:rsidR="00555BBE">
        <w:t xml:space="preserve"> erőforrás segítségével szeretnénk mérni </w:t>
      </w:r>
      <w:r w:rsidR="001B3677">
        <w:t>átviteli sebességet</w:t>
      </w:r>
      <w:r w:rsidR="00555BBE">
        <w:t>.</w:t>
      </w:r>
      <w:r>
        <w:t xml:space="preserve"> </w:t>
      </w:r>
      <w:r>
        <w:lastRenderedPageBreak/>
        <w:t xml:space="preserve">A </w:t>
      </w:r>
      <w:proofErr w:type="spellStart"/>
      <w:r>
        <w:t>Bluetooth</w:t>
      </w:r>
      <w:proofErr w:type="spellEnd"/>
      <w:r>
        <w:t xml:space="preserve"> kommunikáció kialakításához legalább két </w:t>
      </w:r>
      <w:proofErr w:type="spellStart"/>
      <w:r>
        <w:t>hardware-sen</w:t>
      </w:r>
      <w:proofErr w:type="spellEnd"/>
      <w:r>
        <w:t xml:space="preserve"> támogatott eszköz kell, amiből következik</w:t>
      </w:r>
      <w:r w:rsidR="00555BBE">
        <w:t>, hogy ezt egy merőműszer s</w:t>
      </w:r>
      <w:r>
        <w:t>egítségével nem lehet megoldani.</w:t>
      </w:r>
      <w:r w:rsidR="00555BBE">
        <w:t xml:space="preserve"> </w:t>
      </w:r>
      <w:r>
        <w:t>I</w:t>
      </w:r>
      <w:r w:rsidR="00555BBE">
        <w:t>lyenkor van szükség az említett közvetlen kapcsolatra. Az ilyen mérések lebonyolítása sokkal nagyobb koordinációt igényel, mint azoké, melyeket egymástól független mérő eszközökön el lehet végezni</w:t>
      </w:r>
      <w:r w:rsidR="007E23D2">
        <w:t>.</w:t>
      </w:r>
    </w:p>
    <w:p w:rsidR="00C506A3" w:rsidRDefault="00A60DC3" w:rsidP="00F1128F">
      <w:pPr>
        <w:pStyle w:val="Cmsor3"/>
      </w:pPr>
      <w:bookmarkStart w:id="10" w:name="_Ref374179189"/>
      <w:bookmarkStart w:id="11" w:name="_Toc375234606"/>
      <w:r>
        <w:t>A rendszer felépítése</w:t>
      </w:r>
      <w:bookmarkEnd w:id="10"/>
      <w:bookmarkEnd w:id="11"/>
    </w:p>
    <w:p w:rsidR="00A60DC3" w:rsidRDefault="00A60DC3" w:rsidP="00F76EFD">
      <w:r>
        <w:t>A fizikai topológiához hasonlóan a szoftveres megvalósítást is két jól elkülöníthető részre oszthatjuk</w:t>
      </w:r>
      <w:r w:rsidR="00CA6B2D">
        <w:t>,</w:t>
      </w:r>
      <w:r>
        <w:t xml:space="preserve"> </w:t>
      </w:r>
      <w:r w:rsidR="001C40E2">
        <w:t>egy szerverre</w:t>
      </w:r>
      <w:r>
        <w:t xml:space="preserve"> és </w:t>
      </w:r>
      <w:r w:rsidR="00CA6B2D">
        <w:t>egy</w:t>
      </w:r>
      <w:r>
        <w:t xml:space="preserve"> </w:t>
      </w:r>
      <w:proofErr w:type="gramStart"/>
      <w:r>
        <w:t>kliens alkal</w:t>
      </w:r>
      <w:r w:rsidR="00CA6B2D">
        <w:t>mazásra</w:t>
      </w:r>
      <w:proofErr w:type="gramEnd"/>
      <w:r>
        <w:t>.</w:t>
      </w:r>
      <w:r w:rsidR="00CA6B2D">
        <w:t xml:space="preserve"> </w:t>
      </w:r>
      <w:r w:rsidR="00A6204F">
        <w:t>A szerver a már említett központi vezérlő egységen fut és fő feladata a már bemutatott funkciók szoftveres megvalósítása, ezek közül is a legnagyobb hangsúlyt a kliens információk megfelelő karbantartására</w:t>
      </w:r>
      <w:r w:rsidR="00F67ACF">
        <w:t xml:space="preserve"> helyezve</w:t>
      </w:r>
      <w:r w:rsidR="001B3677">
        <w:t>. E</w:t>
      </w:r>
      <w:r w:rsidR="00A6204F">
        <w:t xml:space="preserve">mellett még a mérőrendszert mérési célokra igénybevevő személyek (későbbiekben kutatók) is a szerver </w:t>
      </w:r>
      <w:r w:rsidR="001B3677">
        <w:t>egy erre szolgáló felületén tudj</w:t>
      </w:r>
      <w:r w:rsidR="00A6204F">
        <w:t xml:space="preserve">ák a mérési feladataikat feltölteni. </w:t>
      </w:r>
      <w:r w:rsidR="001B3677">
        <w:t>A tervek szerint a</w:t>
      </w:r>
      <w:r w:rsidR="00A6204F">
        <w:t xml:space="preserve"> felhasználóknak is kialakítunk egy felületet, amin a saját adataikat és profiljukhoz tartozó információ</w:t>
      </w:r>
      <w:r w:rsidR="001B3677">
        <w:t>ka</w:t>
      </w:r>
      <w:r w:rsidR="00A6204F">
        <w:t xml:space="preserve">t tudják megtekinteni, vagy </w:t>
      </w:r>
      <w:r w:rsidR="001B3677">
        <w:t>egyes adatokat</w:t>
      </w:r>
      <w:r w:rsidR="00A6204F">
        <w:t xml:space="preserve"> pótolni illetve módosítani.</w:t>
      </w:r>
      <w:r w:rsidR="005A15DD">
        <w:t xml:space="preserve"> A szerver funkcióit a proje</w:t>
      </w:r>
      <w:r w:rsidR="00E646CE">
        <w:t>k</w:t>
      </w:r>
      <w:r w:rsidR="005A15DD">
        <w:t xml:space="preserve">t kezdetekor egy PHP </w:t>
      </w:r>
      <w:proofErr w:type="spellStart"/>
      <w:r w:rsidR="005A15DD">
        <w:t>website</w:t>
      </w:r>
      <w:proofErr w:type="spellEnd"/>
      <w:r w:rsidR="005A15DD">
        <w:t xml:space="preserve"> valósította meg, de </w:t>
      </w:r>
      <w:r w:rsidR="00F76EFD">
        <w:t>ezt a megoldást</w:t>
      </w:r>
      <w:r w:rsidR="005A15DD">
        <w:t xml:space="preserve"> </w:t>
      </w:r>
      <w:proofErr w:type="spellStart"/>
      <w:r w:rsidR="005A15DD">
        <w:t>Google</w:t>
      </w:r>
      <w:proofErr w:type="spellEnd"/>
      <w:r w:rsidR="005A15DD">
        <w:t xml:space="preserve"> </w:t>
      </w:r>
      <w:proofErr w:type="spellStart"/>
      <w:r w:rsidR="005A15DD">
        <w:t>Appengine</w:t>
      </w:r>
      <w:proofErr w:type="spellEnd"/>
      <w:r w:rsidR="005A15DD">
        <w:rPr>
          <w:rStyle w:val="Lbjegyzet-hivatkozs"/>
        </w:rPr>
        <w:footnoteReference w:id="1"/>
      </w:r>
      <w:r w:rsidR="00F76EFD">
        <w:t xml:space="preserve"> környezetre cseréltük le</w:t>
      </w:r>
      <w:r w:rsidR="005A15DD">
        <w:t>.</w:t>
      </w:r>
    </w:p>
    <w:p w:rsidR="005A15DD" w:rsidRDefault="005A15DD" w:rsidP="002137CF">
      <w:r>
        <w:t xml:space="preserve">Magán a mérő eszközökön futtatott szoftvert </w:t>
      </w:r>
      <w:r w:rsidR="002137CF">
        <w:t>tekintjük a már említett kliensnek</w:t>
      </w:r>
      <w:r w:rsidR="009A4C8E">
        <w:t>. A kliens szinte minden készüléken futtatható, két elvárást támasztunk az eszközökkel szemben:</w:t>
      </w:r>
    </w:p>
    <w:p w:rsidR="009A4C8E" w:rsidRDefault="009A4C8E" w:rsidP="00F934F2">
      <w:pPr>
        <w:numPr>
          <w:ilvl w:val="0"/>
          <w:numId w:val="11"/>
        </w:numPr>
      </w:pPr>
      <w:r>
        <w:t>rendelkezzenek hálózati hozzáféréssel</w:t>
      </w:r>
    </w:p>
    <w:p w:rsidR="009A4C8E" w:rsidRDefault="009A4C8E" w:rsidP="00F934F2">
      <w:pPr>
        <w:numPr>
          <w:ilvl w:val="0"/>
          <w:numId w:val="11"/>
        </w:numPr>
      </w:pPr>
      <w:r w:rsidRPr="009A4C8E">
        <w:t xml:space="preserve">érjék el a </w:t>
      </w:r>
      <w:proofErr w:type="spellStart"/>
      <w:r w:rsidRPr="009A4C8E">
        <w:t>Google</w:t>
      </w:r>
      <w:proofErr w:type="spellEnd"/>
      <w:r w:rsidRPr="009A4C8E">
        <w:t xml:space="preserve"> szolgáltatásait</w:t>
      </w:r>
    </w:p>
    <w:p w:rsidR="009A4C8E" w:rsidRDefault="005D25D6" w:rsidP="00E82E7A">
      <w:pPr>
        <w:spacing w:after="0"/>
        <w:ind w:firstLine="360"/>
      </w:pPr>
      <w:r>
        <w:t xml:space="preserve">Az előbbi magától értetődik, ha visszagondolunk a </w:t>
      </w:r>
      <w:r w:rsidR="00C16F61">
        <w:t xml:space="preserve">rendszert alkotó eszközök ismertetésénél leírtakra. </w:t>
      </w:r>
      <w:r w:rsidR="001B3677">
        <w:t>Ez</w:t>
      </w:r>
      <w:r w:rsidR="00136905">
        <w:t xml:space="preserve"> </w:t>
      </w:r>
      <w:r w:rsidR="001B3677">
        <w:t xml:space="preserve">a kritérium nagyon kevés esetben jelenthet </w:t>
      </w:r>
      <w:r w:rsidR="00136905">
        <w:t>problémát</w:t>
      </w:r>
      <w:r w:rsidR="00C16F61">
        <w:t>, a</w:t>
      </w:r>
      <w:r w:rsidR="001B3677">
        <w:t xml:space="preserve">z </w:t>
      </w:r>
      <w:r w:rsidR="00C16F61">
        <w:t xml:space="preserve">olcsóbb készülékekben is van </w:t>
      </w:r>
      <w:proofErr w:type="spellStart"/>
      <w:r w:rsidR="00C16F61">
        <w:t>Wi-Fi</w:t>
      </w:r>
      <w:proofErr w:type="spellEnd"/>
      <w:r w:rsidR="00C16F61">
        <w:t xml:space="preserve"> modul, mely segítségével </w:t>
      </w:r>
      <w:proofErr w:type="spellStart"/>
      <w:r w:rsidR="00C16F61">
        <w:t>vezetéknélküli</w:t>
      </w:r>
      <w:proofErr w:type="spellEnd"/>
      <w:r w:rsidR="00C16F61">
        <w:t xml:space="preserve"> hálózatra képes csatlakozni. Utóbbi elvárásra azért van szükség, mivel a klienshez tartozó alkalmazásokat </w:t>
      </w:r>
      <w:r w:rsidR="000208A3">
        <w:t xml:space="preserve">a </w:t>
      </w:r>
      <w:proofErr w:type="spellStart"/>
      <w:r w:rsidR="00C16F61">
        <w:t>Google</w:t>
      </w:r>
      <w:proofErr w:type="spellEnd"/>
      <w:r w:rsidR="00C16F61">
        <w:t xml:space="preserve"> Play</w:t>
      </w:r>
      <w:r w:rsidR="00C16F61">
        <w:rPr>
          <w:rStyle w:val="Lbjegyzet-hivatkozs"/>
        </w:rPr>
        <w:footnoteReference w:id="2"/>
      </w:r>
      <w:r w:rsidR="00C16F61">
        <w:t xml:space="preserve"> </w:t>
      </w:r>
      <w:r w:rsidR="00363AD5" w:rsidRPr="00363AD5">
        <w:t>digitális tartalomszolgáltat</w:t>
      </w:r>
      <w:r w:rsidR="00363AD5">
        <w:t xml:space="preserve">ón </w:t>
      </w:r>
      <w:r w:rsidR="00C16F61">
        <w:t xml:space="preserve">keresztül szeretnénk </w:t>
      </w:r>
      <w:r w:rsidR="00C16F61">
        <w:lastRenderedPageBreak/>
        <w:t>terj</w:t>
      </w:r>
      <w:r w:rsidR="001B3677">
        <w:t>eszteni a könnyű elérés és</w:t>
      </w:r>
      <w:r w:rsidR="00C16F61">
        <w:t xml:space="preserve"> frissítés </w:t>
      </w:r>
      <w:r w:rsidR="00B22E6A">
        <w:t>érdekében</w:t>
      </w:r>
      <w:r w:rsidR="000208A3">
        <w:t>,</w:t>
      </w:r>
      <w:r w:rsidR="00B22E6A">
        <w:t xml:space="preserve"> </w:t>
      </w:r>
      <w:r w:rsidR="00363AD5">
        <w:t xml:space="preserve">az </w:t>
      </w:r>
      <w:r w:rsidR="00363AD5" w:rsidRPr="00363AD5">
        <w:t xml:space="preserve">online bolt </w:t>
      </w:r>
      <w:r w:rsidR="00363AD5">
        <w:t>által nyújtott ellenőrzési és hitelesítési lehetőségek</w:t>
      </w:r>
      <w:r w:rsidR="00B22E6A">
        <w:t>et kihasználva</w:t>
      </w:r>
      <w:r w:rsidR="00363AD5">
        <w:t>.</w:t>
      </w:r>
    </w:p>
    <w:p w:rsidR="005A15DD" w:rsidRDefault="00104762" w:rsidP="00E82E7A">
      <w:pPr>
        <w:ind w:firstLine="360"/>
      </w:pPr>
      <w:r>
        <w:t xml:space="preserve">Mivel az egyik fő szempont a mérőrendszer tervezésekor a felhasználók szabad döntési jogának biztosítása volt, ezért a </w:t>
      </w:r>
      <w:proofErr w:type="gramStart"/>
      <w:r>
        <w:t>kliens alkalmazást</w:t>
      </w:r>
      <w:proofErr w:type="gramEnd"/>
      <w:r>
        <w:t xml:space="preserve"> teljesen modulárisr</w:t>
      </w:r>
      <w:r w:rsidR="000C0351">
        <w:t>a terveztük, így három egymástól jól elkülöníthető részre bontottuk.</w:t>
      </w:r>
    </w:p>
    <w:p w:rsidR="000C0351" w:rsidRDefault="000C0351" w:rsidP="00F1128F">
      <w:pPr>
        <w:pStyle w:val="Cmsor4"/>
      </w:pPr>
      <w:bookmarkStart w:id="12" w:name="_Ref375042101"/>
      <w:proofErr w:type="spellStart"/>
      <w:r>
        <w:t>Plugin</w:t>
      </w:r>
      <w:r w:rsidR="00EE4A1D">
        <w:t>o</w:t>
      </w:r>
      <w:r>
        <w:t>k</w:t>
      </w:r>
      <w:bookmarkEnd w:id="12"/>
      <w:proofErr w:type="spellEnd"/>
    </w:p>
    <w:p w:rsidR="002803B3" w:rsidRDefault="00C07F02" w:rsidP="00A87F03">
      <w:r>
        <w:t xml:space="preserve">Az </w:t>
      </w:r>
      <w:proofErr w:type="spellStart"/>
      <w:r>
        <w:t>Android</w:t>
      </w:r>
      <w:proofErr w:type="spellEnd"/>
      <w:r>
        <w:t xml:space="preserve"> platform eléggé sajátos erőforrás kezelési mechanizmussal rendelkezik. </w:t>
      </w:r>
      <w:r w:rsidR="004E0544">
        <w:t xml:space="preserve">Ennek lényege, hogy az adott erőforrást használni kívánó alkalmazásnak </w:t>
      </w:r>
      <w:r w:rsidR="001D7695">
        <w:t>rendelkeznie kell a megfelelő</w:t>
      </w:r>
      <w:r w:rsidR="004E0544">
        <w:t xml:space="preserve"> hozzáférési joggal (idegen szóval </w:t>
      </w:r>
      <w:proofErr w:type="spellStart"/>
      <w:r w:rsidR="004E0544">
        <w:t>permission-nel</w:t>
      </w:r>
      <w:proofErr w:type="spellEnd"/>
      <w:r w:rsidR="004E0544">
        <w:t xml:space="preserve">), hogy az adott funkció hibamentesen </w:t>
      </w:r>
      <w:r w:rsidR="001D7695">
        <w:t>működjön</w:t>
      </w:r>
      <w:r w:rsidR="004E0544">
        <w:t>. Ez még nem jelentene problémát, a gond</w:t>
      </w:r>
      <w:r w:rsidR="001D7695">
        <w:t>ot</w:t>
      </w:r>
      <w:r w:rsidR="004E0544">
        <w:t xml:space="preserve"> a hozzáférési jogok </w:t>
      </w:r>
      <w:r w:rsidR="001D7695">
        <w:t>kezelése okozza</w:t>
      </w:r>
      <w:r w:rsidR="004E0544">
        <w:t xml:space="preserve">. </w:t>
      </w:r>
      <w:r w:rsidR="006606A5">
        <w:t xml:space="preserve">A felhasználó az adott alkalmazás megfelelő működéséhez szükséges jogokat csak a telepítési folyamat </w:t>
      </w:r>
      <w:r w:rsidR="001D7695">
        <w:t>kezdeti</w:t>
      </w:r>
      <w:r w:rsidR="006606A5">
        <w:t xml:space="preserve"> szakaszában engedélyezheti, és mindenképpen el kell fogadni az összes igényelt kérelmet</w:t>
      </w:r>
      <w:r w:rsidR="001D7695">
        <w:t>, hogy a telepítés sikeres legyen</w:t>
      </w:r>
      <w:r w:rsidR="00E82E7A">
        <w:t>. Az engedélyek megtagadása</w:t>
      </w:r>
      <w:r w:rsidR="001D7695">
        <w:t xml:space="preserve"> a folyamat </w:t>
      </w:r>
      <w:r w:rsidR="006606A5">
        <w:t xml:space="preserve">automatikus </w:t>
      </w:r>
      <w:r w:rsidR="001D7695">
        <w:t>megszakításával</w:t>
      </w:r>
      <w:r w:rsidR="006606A5">
        <w:t xml:space="preserve"> egyenlő.</w:t>
      </w:r>
      <w:r w:rsidR="00082C3B">
        <w:t xml:space="preserve"> E</w:t>
      </w:r>
      <w:r w:rsidR="001D7695">
        <w:t>mellett a megadott jogokat a későbbiekben nincs lehetőség</w:t>
      </w:r>
      <w:r w:rsidR="002803B3">
        <w:t xml:space="preserve">e a felhasználónak </w:t>
      </w:r>
      <w:r w:rsidR="001D7695">
        <w:t xml:space="preserve">visszavonni, csak az alkalmazás törlése </w:t>
      </w:r>
      <w:r w:rsidR="00E82E7A">
        <w:t>által</w:t>
      </w:r>
      <w:r w:rsidR="002803B3">
        <w:t>.</w:t>
      </w:r>
    </w:p>
    <w:p w:rsidR="00336DB4" w:rsidRDefault="00345D47" w:rsidP="00A87F03">
      <w:r>
        <w:t xml:space="preserve">Beláthatjuk, hogy ez a megoldás nem </w:t>
      </w:r>
      <w:r w:rsidR="003E2DC2">
        <w:t>felhasználóbarát</w:t>
      </w:r>
      <w:r>
        <w:t>. Mivel az általunk tervezett rendszer egy adott készülék</w:t>
      </w:r>
      <w:r w:rsidR="001B3677">
        <w:t xml:space="preserve"> majdnem</w:t>
      </w:r>
      <w:r>
        <w:t xml:space="preserve"> minden lehetséges erőforrását szeretné kihasználni, így ha csak egy komplex alkalmazásba sűrítenénk az összes funkciót az előbb </w:t>
      </w:r>
      <w:r w:rsidR="00C07E92">
        <w:t>ismertetett mechanizmus miatt</w:t>
      </w:r>
      <w:r>
        <w:t xml:space="preserve"> minden</w:t>
      </w:r>
      <w:r w:rsidR="003E2DC2">
        <w:t xml:space="preserve"> szükséges jogot egy időben </w:t>
      </w:r>
      <w:r>
        <w:t>kellene</w:t>
      </w:r>
      <w:r w:rsidR="003E2DC2">
        <w:t xml:space="preserve"> engedélyezni</w:t>
      </w:r>
      <w:r>
        <w:t xml:space="preserve"> a </w:t>
      </w:r>
      <w:proofErr w:type="spellStart"/>
      <w:r>
        <w:t>DroidLab</w:t>
      </w:r>
      <w:proofErr w:type="spellEnd"/>
      <w:r>
        <w:t xml:space="preserve"> futtatásához. Ez teljes mértékben megfosztaná a felhasználót annak el</w:t>
      </w:r>
      <w:r w:rsidR="00082C3B">
        <w:t>döntésétől, hogy mely erőforrás</w:t>
      </w:r>
      <w:r w:rsidR="001B3677">
        <w:t>o</w:t>
      </w:r>
      <w:r w:rsidR="00082C3B">
        <w:t>kat</w:t>
      </w:r>
      <w:r>
        <w:t xml:space="preserve"> hajlandó a rendelkezésünkre bocsájtani. Ennek kiküszöbölése érdekében olyan felépítés mellett döntöttünk, </w:t>
      </w:r>
      <w:r w:rsidR="00C07E92">
        <w:t>amely</w:t>
      </w:r>
      <w:r>
        <w:t xml:space="preserve"> az egyes szolgáltatás-csoportokat </w:t>
      </w:r>
      <w:proofErr w:type="spellStart"/>
      <w:r>
        <w:t>plugin</w:t>
      </w:r>
      <w:r w:rsidR="00EE4A1D">
        <w:t>ok</w:t>
      </w:r>
      <w:r>
        <w:t>ként</w:t>
      </w:r>
      <w:proofErr w:type="spellEnd"/>
      <w:r>
        <w:t xml:space="preserve"> </w:t>
      </w:r>
      <w:r w:rsidR="00C07E92">
        <w:t>valósítja</w:t>
      </w:r>
      <w:r>
        <w:t xml:space="preserve"> meg. </w:t>
      </w:r>
      <w:r w:rsidR="00336DB4">
        <w:t xml:space="preserve">Ez a kialakítás biztosítja az </w:t>
      </w:r>
      <w:r w:rsidR="00C07E92">
        <w:t>erőforrásokhoz definiált</w:t>
      </w:r>
      <w:r w:rsidR="00336DB4">
        <w:t xml:space="preserve"> funkciók könnyű bővítési lehetőségét illetve a jövőbeli új erőforrások rendszerbe való integrálását.</w:t>
      </w:r>
    </w:p>
    <w:p w:rsidR="00C07E92" w:rsidRDefault="00345D47" w:rsidP="00A87F03">
      <w:r>
        <w:t xml:space="preserve">Minden </w:t>
      </w:r>
      <w:proofErr w:type="spellStart"/>
      <w:r>
        <w:t>plugin</w:t>
      </w:r>
      <w:proofErr w:type="spellEnd"/>
      <w:r>
        <w:t xml:space="preserve"> önálló alkalmazásként</w:t>
      </w:r>
      <w:r w:rsidR="00501218">
        <w:t xml:space="preserve"> képzelhető el, így csak az adott csoport működéséhez szükséges jogokat kell a felhasználónak biztosítania. </w:t>
      </w:r>
      <w:r w:rsidR="00336DB4">
        <w:t xml:space="preserve">Ezen kívül a felhasználóknak lehetőséget kínálunk az adott </w:t>
      </w:r>
      <w:proofErr w:type="spellStart"/>
      <w:r w:rsidR="00336DB4">
        <w:t>plugin</w:t>
      </w:r>
      <w:proofErr w:type="spellEnd"/>
      <w:r w:rsidR="00336DB4">
        <w:t xml:space="preserve"> által biztosított funkciók egyéni korlátozásá</w:t>
      </w:r>
      <w:r w:rsidR="00DA2DC4">
        <w:t>ra is a</w:t>
      </w:r>
      <w:r w:rsidR="001B3677">
        <w:t>z erre a célra készített beállítási felülete</w:t>
      </w:r>
      <w:r w:rsidR="00DA2DC4">
        <w:t>n</w:t>
      </w:r>
      <w:r w:rsidR="0057123E">
        <w:t>.</w:t>
      </w:r>
    </w:p>
    <w:p w:rsidR="000C0351" w:rsidRDefault="00B01DD5" w:rsidP="00A87F03">
      <w:pPr>
        <w:spacing w:after="0"/>
      </w:pPr>
      <w:r>
        <w:t xml:space="preserve">Az egyes csoportok </w:t>
      </w:r>
      <w:r w:rsidR="00D74F5F">
        <w:t>a későbbiekben részletesen bemutatásra</w:t>
      </w:r>
      <w:r>
        <w:t xml:space="preserve"> </w:t>
      </w:r>
      <w:r w:rsidR="00D74F5F">
        <w:t xml:space="preserve">kerülnek </w:t>
      </w:r>
      <w:r>
        <w:t>(lásd</w:t>
      </w:r>
      <w:r w:rsidR="00C07E92">
        <w:t>:</w:t>
      </w:r>
      <w:r>
        <w:t xml:space="preserve"> </w:t>
      </w:r>
      <w:r w:rsidR="005479AD">
        <w:fldChar w:fldCharType="begin"/>
      </w:r>
      <w:r w:rsidR="005479AD">
        <w:instrText xml:space="preserve"> REF _Ref356076059 \r \h </w:instrText>
      </w:r>
      <w:r w:rsidR="005479AD">
        <w:fldChar w:fldCharType="separate"/>
      </w:r>
      <w:r w:rsidR="004A1195">
        <w:t>2.2.2</w:t>
      </w:r>
      <w:r w:rsidR="005479AD">
        <w:fldChar w:fldCharType="end"/>
      </w:r>
      <w:r w:rsidR="005479AD">
        <w:t xml:space="preserve">-es </w:t>
      </w:r>
      <w:r>
        <w:t>fejezet).</w:t>
      </w:r>
    </w:p>
    <w:p w:rsidR="000C0351" w:rsidRDefault="000C0351" w:rsidP="00F1128F">
      <w:pPr>
        <w:pStyle w:val="Cmsor4"/>
      </w:pPr>
      <w:r>
        <w:lastRenderedPageBreak/>
        <w:t>Modulok</w:t>
      </w:r>
    </w:p>
    <w:p w:rsidR="00894D77" w:rsidRDefault="00B01DD5" w:rsidP="00A87F03">
      <w:r>
        <w:t xml:space="preserve">A kutatók által fejlesztett méréseket hívjuk moduloknak. A modulok a </w:t>
      </w:r>
      <w:r w:rsidR="00336DB4">
        <w:t>tesztelési fázisban</w:t>
      </w:r>
      <w:r w:rsidR="00436B96">
        <w:t xml:space="preserve"> Java nyelven készülnek.</w:t>
      </w:r>
      <w:r>
        <w:t xml:space="preserve"> A modulok</w:t>
      </w:r>
      <w:r w:rsidR="00894D77">
        <w:t>nak</w:t>
      </w:r>
      <w:r>
        <w:t xml:space="preserve"> olyan futtatható kódrészleteknek kell lennie, melyek felett a </w:t>
      </w:r>
      <w:r w:rsidR="00894D77">
        <w:t>készülékeken futó kliensnek</w:t>
      </w:r>
      <w:r>
        <w:t xml:space="preserve"> teljes ellenőrzése van. Ezért a modulok nem kommunikálhatnak közvetlenül az </w:t>
      </w:r>
      <w:proofErr w:type="spellStart"/>
      <w:r>
        <w:t>Android</w:t>
      </w:r>
      <w:proofErr w:type="spellEnd"/>
      <w:r>
        <w:t xml:space="preserve"> </w:t>
      </w:r>
      <w:r w:rsidR="00894D77">
        <w:t>rendszerrel, n</w:t>
      </w:r>
      <w:r>
        <w:t xml:space="preserve">em indíthatnak saját szálat, nem iratkozhatnak fel rendszer-eseményekre. </w:t>
      </w:r>
    </w:p>
    <w:p w:rsidR="00B01DD5" w:rsidRDefault="00B01DD5" w:rsidP="00436B96">
      <w:r>
        <w:t>A biztonsági követelményeknek a Java kód nem felel meg</w:t>
      </w:r>
      <w:r w:rsidR="0078368E">
        <w:t xml:space="preserve"> minden szempontból</w:t>
      </w:r>
      <w:r>
        <w:t xml:space="preserve">. Különböző trükkökkel </w:t>
      </w:r>
      <w:r w:rsidR="0090095B">
        <w:t xml:space="preserve">a </w:t>
      </w:r>
      <w:r w:rsidR="0078368E">
        <w:t>Java</w:t>
      </w:r>
      <w:r w:rsidR="0090095B">
        <w:t xml:space="preserve"> által biztosított biztonsági konténer kijátszható és</w:t>
      </w:r>
      <w:r w:rsidR="0078368E">
        <w:t xml:space="preserve"> </w:t>
      </w:r>
      <w:r>
        <w:t xml:space="preserve">tetszőleges kódrészlet futtatható lenne, többek közt olyan is, mely magát a </w:t>
      </w:r>
      <w:r w:rsidR="00894D77">
        <w:t>klienst</w:t>
      </w:r>
      <w:r>
        <w:t xml:space="preserve"> vezérelné, így teljes ellenőrzést gyakorolna a felhasználó es</w:t>
      </w:r>
      <w:r w:rsidR="0090095B">
        <w:t xml:space="preserve">zköze fölött. Ezért a modulok számára egy </w:t>
      </w:r>
      <w:r w:rsidR="008950C5">
        <w:t>második</w:t>
      </w:r>
      <w:r w:rsidR="0090095B">
        <w:t xml:space="preserve">, saját magunk által </w:t>
      </w:r>
      <w:r w:rsidR="008950C5">
        <w:t>tervezett</w:t>
      </w:r>
      <w:r w:rsidR="0090095B">
        <w:t xml:space="preserve"> biztonsági konténert akarunk kialakítani a Java által nyújtott lehetőségen belül, hogy a fentebb említett követelmények mindenképpen biztosíthatóak legyenek</w:t>
      </w:r>
      <w:r>
        <w:t>.</w:t>
      </w:r>
      <w:r w:rsidR="00436B96">
        <w:t xml:space="preserve"> Ezért a modulok programozási nyelvét a</w:t>
      </w:r>
      <w:r w:rsidR="008950C5">
        <w:t>z</w:t>
      </w:r>
      <w:r w:rsidR="00436B96">
        <w:t xml:space="preserve"> éles rendszerben magasabb szintű script nyelvre, valószínűleg a </w:t>
      </w:r>
      <w:proofErr w:type="spellStart"/>
      <w:r w:rsidR="00436B96">
        <w:t>LUA-ra</w:t>
      </w:r>
      <w:proofErr w:type="spellEnd"/>
      <w:r w:rsidR="00436B96">
        <w:t xml:space="preserve"> fogjuk cserélni, de lehet, hogy egy saját fejlesztésű nyelv fogja felváltani.</w:t>
      </w:r>
      <w:r>
        <w:t xml:space="preserve"> </w:t>
      </w:r>
    </w:p>
    <w:p w:rsidR="00B01DD5" w:rsidRDefault="00EE4A1D" w:rsidP="00A87F03">
      <w:pPr>
        <w:spacing w:after="0"/>
      </w:pPr>
      <w:r>
        <w:t xml:space="preserve">A modulok a </w:t>
      </w:r>
      <w:proofErr w:type="spellStart"/>
      <w:r>
        <w:t>pluginok</w:t>
      </w:r>
      <w:proofErr w:type="spellEnd"/>
      <w:r w:rsidR="00B01DD5">
        <w:t xml:space="preserve"> funkcióit felhasználva végeznek méréseket. Ezek a mérések vagy periodikusak, vagy eseményvezéreltek, a mérendő tulajdonság vagy jelenség jellegéhez igazodva. A kétféle viselkedés a modul kódjában elkülönül. Elnevezési konvenciókkal biztosítjuk a kétféle működés megvalósítását. </w:t>
      </w:r>
    </w:p>
    <w:p w:rsidR="00B01DD5" w:rsidRDefault="00B01DD5" w:rsidP="00A87F03">
      <w:r>
        <w:t xml:space="preserve">A modulok számára a </w:t>
      </w:r>
      <w:r w:rsidR="00894D77">
        <w:t>kliens</w:t>
      </w:r>
      <w:r>
        <w:t xml:space="preserve"> </w:t>
      </w:r>
      <w:r w:rsidR="00894D77">
        <w:t>állandó háttér</w:t>
      </w:r>
      <w:r>
        <w:t xml:space="preserve">tárat biztosít a részeredmények tárolására, és egy </w:t>
      </w:r>
      <w:r w:rsidR="00894D77">
        <w:t>naplózási</w:t>
      </w:r>
      <w:r>
        <w:t xml:space="preserve"> lehetőséget az eredmények rögzítésére.</w:t>
      </w:r>
    </w:p>
    <w:p w:rsidR="00DC7F3A" w:rsidRDefault="00DC7F3A" w:rsidP="00A87F03">
      <w:r>
        <w:t xml:space="preserve">A kutatók megadják, hogy hány készüléken, milyen mennyiségű erőforrásra van szükségük, a vezérlő ezeket az igényeket párosítja a felajánlásokkal, majd küldi a modulokat a megfelelő eszközökre. </w:t>
      </w:r>
    </w:p>
    <w:p w:rsidR="00DC7F3A" w:rsidRPr="000C0351" w:rsidRDefault="00DC7F3A" w:rsidP="00A87F03">
      <w:pPr>
        <w:spacing w:after="0"/>
      </w:pPr>
      <w:r>
        <w:t>A modulok funkcionalitásukból adódóan nem rendelkeznek saját felhasználói felülettel, ennek ellenére lehetőséget biztosítunk az adott eszközön futtatott modulok listás megjelenítésére és egyes listaelemeket kiválasztva az adott felhasználó információt szerezhet a kiválasztott modulról, illetve szükség esetén akár meg is szakíthatja annak futását.</w:t>
      </w:r>
    </w:p>
    <w:p w:rsidR="000C0351" w:rsidRDefault="000C0351" w:rsidP="00F1128F">
      <w:pPr>
        <w:pStyle w:val="Cmsor4"/>
      </w:pPr>
      <w:r>
        <w:t>A keretrendszer</w:t>
      </w:r>
    </w:p>
    <w:p w:rsidR="000C0351" w:rsidRDefault="000C0351" w:rsidP="00A87F03">
      <w:r>
        <w:t xml:space="preserve">A </w:t>
      </w:r>
      <w:proofErr w:type="spellStart"/>
      <w:r>
        <w:t>DroidLab</w:t>
      </w:r>
      <w:proofErr w:type="spellEnd"/>
      <w:r>
        <w:t xml:space="preserve"> alapfunkcionalitását megvalósító alkalmazást nevezzük keretrendszernek. A keretrendszer feladata a telepített </w:t>
      </w:r>
      <w:proofErr w:type="spellStart"/>
      <w:r>
        <w:t>plugin</w:t>
      </w:r>
      <w:r w:rsidR="00EE4A1D">
        <w:t>ok</w:t>
      </w:r>
      <w:proofErr w:type="spellEnd"/>
      <w:r>
        <w:t xml:space="preserve"> megkeresése és igény </w:t>
      </w:r>
      <w:r>
        <w:lastRenderedPageBreak/>
        <w:t>szerinti frissítése vagy letöltése. A keretrendszer tölti le, indítja el és állítja le a modulokat, tölti föl a mérési eredményeket.</w:t>
      </w:r>
    </w:p>
    <w:p w:rsidR="00176E7A" w:rsidRPr="000C0351" w:rsidRDefault="00176E7A" w:rsidP="00A87F03">
      <w:r>
        <w:t xml:space="preserve">Minden </w:t>
      </w:r>
      <w:proofErr w:type="spellStart"/>
      <w:r>
        <w:t>plugin</w:t>
      </w:r>
      <w:proofErr w:type="spellEnd"/>
      <w:r>
        <w:t xml:space="preserve"> definiálhat generikus eseményeket és generikus adatokat, amikre a keretrendszer </w:t>
      </w:r>
      <w:r w:rsidR="001978EE">
        <w:t>feliratkozik,</w:t>
      </w:r>
      <w:r>
        <w:t xml:space="preserve"> és </w:t>
      </w:r>
      <w:r w:rsidR="001978EE">
        <w:t>az így kapott információkat összegyűjtve továbbítja</w:t>
      </w:r>
      <w:r w:rsidR="00894D77">
        <w:t xml:space="preserve"> a szerver felé</w:t>
      </w:r>
      <w:r>
        <w:t>.</w:t>
      </w:r>
    </w:p>
    <w:p w:rsidR="00363AD5" w:rsidRDefault="00336DB4" w:rsidP="00A87F03">
      <w:r>
        <w:t>A keretrendszer felülete általános híreket és statisztikákat közöl a rendszerről. Ezen a felületen tudnak a hálózat üzemeltetői kommunikálni a felhasználóval, felhívások, hibaüzenetek és egyéb visszajelzések közvetíthetőek a felhasználók felé.</w:t>
      </w:r>
    </w:p>
    <w:p w:rsidR="00DF7A76" w:rsidRDefault="00DF7A76" w:rsidP="00A87F03">
      <w:r>
        <w:t xml:space="preserve"> Ezek alapján a mérőrendszer szoftveres felépítésének egy vázlatos sémáját az 2.2. ábrán látható módon képzelhetjük el.</w:t>
      </w:r>
    </w:p>
    <w:p w:rsidR="00DF7A76" w:rsidRDefault="000F55DD" w:rsidP="00DF7A76">
      <w:pPr>
        <w:keepNext/>
        <w:ind w:firstLine="0"/>
        <w:jc w:val="center"/>
      </w:pPr>
      <w:r>
        <w:rPr>
          <w:noProof/>
          <w:lang w:eastAsia="hu-HU"/>
        </w:rPr>
        <w:drawing>
          <wp:inline distT="0" distB="0" distL="0" distR="0" wp14:anchorId="08A6B0DA" wp14:editId="7DDB5988">
            <wp:extent cx="5393055" cy="2032000"/>
            <wp:effectExtent l="0" t="0" r="0" b="0"/>
            <wp:docPr id="3" name="Kép 3" descr="áb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ábra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A76" w:rsidRDefault="00C20900" w:rsidP="006F0B1E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>
        <w:t>2</w:t>
      </w:r>
      <w:r>
        <w:fldChar w:fldCharType="end"/>
      </w:r>
      <w:r w:rsidR="00DF7A76">
        <w:t>. ábra:</w:t>
      </w:r>
      <w:r w:rsidR="00DF7A76" w:rsidRPr="00DF7A76">
        <w:t xml:space="preserve"> </w:t>
      </w:r>
      <w:r w:rsidR="00DF7A76">
        <w:t>A mérőrendszer szoftveres felépítésének egy vázlatos sémája</w:t>
      </w:r>
    </w:p>
    <w:p w:rsidR="00B2566C" w:rsidRDefault="00B2566C" w:rsidP="00F1128F">
      <w:pPr>
        <w:pStyle w:val="Cmsor2"/>
      </w:pPr>
      <w:bookmarkStart w:id="13" w:name="_Ref374188707"/>
      <w:bookmarkStart w:id="14" w:name="_Ref374192202"/>
      <w:bookmarkStart w:id="15" w:name="_Toc375234607"/>
      <w:r>
        <w:t>A kvóta rendszer</w:t>
      </w:r>
      <w:bookmarkEnd w:id="13"/>
      <w:bookmarkEnd w:id="14"/>
      <w:bookmarkEnd w:id="15"/>
    </w:p>
    <w:p w:rsidR="00B2566C" w:rsidRDefault="000C3F64" w:rsidP="00B2566C">
      <w:r>
        <w:t>Nyugodtan kijelenthetjük, hogy a mobil készülékek jelen technológia mellett sajnos még rendelkeznek néhány szűkös erőforrással. Ezek közül talán tápellátás az, ami a minden felhasználó számára kiemelt fontosságú. Könnyen belátható, hogy egy olyan</w:t>
      </w:r>
      <w:r w:rsidR="00FF3D77">
        <w:t xml:space="preserve"> klien</w:t>
      </w:r>
      <w:r w:rsidR="00471068">
        <w:t>s</w:t>
      </w:r>
      <w:r w:rsidR="00FF3D77">
        <w:t>,</w:t>
      </w:r>
      <w:r>
        <w:t xml:space="preserve"> </w:t>
      </w:r>
      <w:r w:rsidR="00FF3D77">
        <w:t>a</w:t>
      </w:r>
      <w:r>
        <w:t>mely az üzemidő drasztikus csökkentését eredményezné</w:t>
      </w:r>
      <w:r w:rsidR="00FF3D77">
        <w:t>, az egész eszköz-hálózat kiépítését kivitelezhetetlenné tenné</w:t>
      </w:r>
      <w:r w:rsidR="00316BCB">
        <w:t xml:space="preserve">. Egy </w:t>
      </w:r>
      <w:r w:rsidR="00FF3D77">
        <w:t xml:space="preserve">felhasználó sem lenne hajlandó ilyen tulajdonsággal rendelkező alkalmazás telepítésére. A </w:t>
      </w:r>
      <w:r w:rsidR="005227E3">
        <w:t>felhasználók bizalmának elnyerése</w:t>
      </w:r>
      <w:r w:rsidR="00FF3D77">
        <w:t xml:space="preserve"> érdekében mindenképpen szükség van a mérőrendszerrel kapcsolatos korlátok létrehozásá</w:t>
      </w:r>
      <w:r w:rsidR="005227E3">
        <w:t>ra és annak biztosítására, hogy ezeket a rendszer ténylegesen be is tartja</w:t>
      </w:r>
      <w:r w:rsidR="00FF3D77">
        <w:t>. Azt már</w:t>
      </w:r>
      <w:r w:rsidR="00B80128">
        <w:t xml:space="preserve"> láthattuk</w:t>
      </w:r>
      <w:r w:rsidR="00E646CE">
        <w:t>,</w:t>
      </w:r>
      <w:r w:rsidR="00B80128">
        <w:t xml:space="preserve"> </w:t>
      </w:r>
      <w:r w:rsidR="00E646CE">
        <w:t xml:space="preserve">az </w:t>
      </w:r>
      <w:proofErr w:type="spellStart"/>
      <w:r w:rsidR="00E646CE">
        <w:t>Android</w:t>
      </w:r>
      <w:proofErr w:type="spellEnd"/>
      <w:r w:rsidR="00E646CE">
        <w:t xml:space="preserve"> jogosultság kezelési rendszere több kívánnivalót hagy maga után</w:t>
      </w:r>
      <w:r w:rsidR="00FF3D77">
        <w:t>, de sajnos</w:t>
      </w:r>
      <w:r w:rsidR="00E646CE">
        <w:t xml:space="preserve"> a platform nem biztosít lehetőséget a telepített alkalmazások erőforrás-használatának korlátozás</w:t>
      </w:r>
      <w:r w:rsidR="00580316">
        <w:t>ára</w:t>
      </w:r>
      <w:r w:rsidR="00A439A2">
        <w:t xml:space="preserve"> sem</w:t>
      </w:r>
      <w:r w:rsidR="00580316">
        <w:t xml:space="preserve">.  </w:t>
      </w:r>
      <w:r w:rsidR="00471068">
        <w:t>E hiányosság pótlása az én fő feladatom.</w:t>
      </w:r>
    </w:p>
    <w:p w:rsidR="00EB4D0A" w:rsidRDefault="00B310CF" w:rsidP="00A87F03">
      <w:r>
        <w:lastRenderedPageBreak/>
        <w:t xml:space="preserve">Az eddig már kiderült, hogy a </w:t>
      </w:r>
      <w:r w:rsidR="005227E3">
        <w:t>mérőrendszer használhatósága</w:t>
      </w:r>
      <w:r>
        <w:t xml:space="preserve"> a felhasználók számától és az általuk felajánlott erőforrásoktól függ. Bár ez egy nem túl elterjedt modell, számos más területen érvényesülő, felhasználók szabad erőforrásait felhasználó projekt létezik, mely az elképzelés </w:t>
      </w:r>
      <w:r w:rsidR="005227E3">
        <w:t>kivitelezhetőségét</w:t>
      </w:r>
      <w:r>
        <w:t xml:space="preserve"> igazolja. Ezek közül talán a legismertebb a</w:t>
      </w:r>
      <w:r w:rsidR="004307BB">
        <w:t xml:space="preserve"> világsikerű</w:t>
      </w:r>
      <w:r>
        <w:t xml:space="preserve"> </w:t>
      </w:r>
      <w:r w:rsidR="004307BB" w:rsidRPr="004307BB">
        <w:t>SETI@</w:t>
      </w:r>
      <w:proofErr w:type="spellStart"/>
      <w:r w:rsidR="004307BB" w:rsidRPr="004307BB">
        <w:t>home</w:t>
      </w:r>
      <w:proofErr w:type="spellEnd"/>
      <w:r w:rsidR="00442C21">
        <w:fldChar w:fldCharType="begin"/>
      </w:r>
      <w:r w:rsidR="00442C21">
        <w:instrText xml:space="preserve"> REF _Ref356055079 \r \h </w:instrText>
      </w:r>
      <w:r w:rsidR="00442C21">
        <w:fldChar w:fldCharType="separate"/>
      </w:r>
      <w:r w:rsidR="004A1195">
        <w:t>[3]</w:t>
      </w:r>
      <w:r w:rsidR="00442C21">
        <w:fldChar w:fldCharType="end"/>
      </w:r>
      <w:r>
        <w:t xml:space="preserve"> </w:t>
      </w:r>
      <w:r w:rsidR="004307BB">
        <w:t xml:space="preserve">projekt. </w:t>
      </w:r>
      <w:r w:rsidR="004307BB" w:rsidRPr="004307BB">
        <w:t>A SETI@</w:t>
      </w:r>
      <w:proofErr w:type="spellStart"/>
      <w:r w:rsidR="004307BB" w:rsidRPr="004307BB">
        <w:t>home</w:t>
      </w:r>
      <w:proofErr w:type="spellEnd"/>
      <w:r w:rsidR="004307BB" w:rsidRPr="004307BB">
        <w:t xml:space="preserve"> egy tudományos kísérlet, amely az Internethez csatlakozó számítógépeket használja a föld</w:t>
      </w:r>
      <w:r w:rsidR="005810EF">
        <w:t>önkívüli élet kutatásához</w:t>
      </w:r>
      <w:r w:rsidR="004307BB" w:rsidRPr="004307BB">
        <w:t>. A részvételhez mindössze egy ingyenes program futtatására van szükség, ami rádióteleszkó</w:t>
      </w:r>
      <w:r w:rsidR="004307BB">
        <w:t xml:space="preserve">p-adatokat tölt le és </w:t>
      </w:r>
      <w:r w:rsidR="00A439A2">
        <w:t>elemez ki, mindezt kizárólag egy képernyő</w:t>
      </w:r>
      <w:r w:rsidR="004307BB">
        <w:t xml:space="preserve">kímélő futtatása alatt. Így ténylegesen csak akkor használják az asztali gépek kapacitását, ha a tulajdonos már jó ideje nem használta azt komolyabb feladat </w:t>
      </w:r>
      <w:r w:rsidR="00EB4D0A">
        <w:t>végzésére. Ezzel a módszerrel sikerült a kezdetben használt, speciális szuperszámítógépet helyettesíteni</w:t>
      </w:r>
      <w:r w:rsidR="00BB76E3">
        <w:t xml:space="preserve"> résztvevő </w:t>
      </w:r>
      <w:r w:rsidR="00EB4D0A">
        <w:t>gépek szabad kapacitásával</w:t>
      </w:r>
      <w:r w:rsidR="00BB76E3">
        <w:t>.</w:t>
      </w:r>
      <w:r w:rsidR="009F7CDE">
        <w:t xml:space="preserve"> </w:t>
      </w:r>
      <w:r w:rsidR="00EB4D0A">
        <w:t xml:space="preserve">Természetesen a célunk nem egy ilyen elosztott szuperszámítógép létrehozása a </w:t>
      </w:r>
      <w:proofErr w:type="spellStart"/>
      <w:r w:rsidR="00EB4D0A">
        <w:t>D</w:t>
      </w:r>
      <w:r w:rsidR="002429AA">
        <w:t>roidLab</w:t>
      </w:r>
      <w:proofErr w:type="spellEnd"/>
      <w:r w:rsidR="002429AA">
        <w:t xml:space="preserve"> segítségével</w:t>
      </w:r>
      <w:r w:rsidR="009F7CDE">
        <w:t xml:space="preserve"> </w:t>
      </w:r>
      <w:r w:rsidR="002429AA">
        <w:t>(</w:t>
      </w:r>
      <w:r w:rsidR="009F7CDE">
        <w:t>inkább egyfajta szenzorhálózatként tekintünk a mérőrendszerre</w:t>
      </w:r>
      <w:r w:rsidR="002429AA">
        <w:t>)</w:t>
      </w:r>
      <w:r w:rsidR="00A439A2">
        <w:t>, de a SETI@</w:t>
      </w:r>
      <w:proofErr w:type="spellStart"/>
      <w:r w:rsidR="00A439A2">
        <w:t>home</w:t>
      </w:r>
      <w:proofErr w:type="spellEnd"/>
      <w:r w:rsidR="00A439A2">
        <w:t xml:space="preserve"> sikere</w:t>
      </w:r>
      <w:r w:rsidR="002429AA">
        <w:t xml:space="preserve"> mindenképpen</w:t>
      </w:r>
      <w:r w:rsidR="00A439A2">
        <w:t xml:space="preserve"> bíztató a saját projektünk </w:t>
      </w:r>
      <w:r w:rsidR="005810EF">
        <w:t>megvalósíthatósága szempontjából</w:t>
      </w:r>
      <w:r w:rsidR="00A439A2">
        <w:t>.</w:t>
      </w:r>
    </w:p>
    <w:p w:rsidR="009F7CDE" w:rsidRDefault="009F7CDE" w:rsidP="009F7CDE">
      <w:pPr>
        <w:spacing w:after="0"/>
      </w:pPr>
      <w:r>
        <w:t xml:space="preserve">Mivel a </w:t>
      </w:r>
      <w:proofErr w:type="spellStart"/>
      <w:r>
        <w:t>DroidLab</w:t>
      </w:r>
      <w:r w:rsidR="002429AA">
        <w:t>-</w:t>
      </w:r>
      <w:r>
        <w:t>hoz</w:t>
      </w:r>
      <w:proofErr w:type="spellEnd"/>
      <w:r>
        <w:t xml:space="preserve"> hasonló elképzelés még nem született a tudományos világban, ezért kénytelen voltam </w:t>
      </w:r>
      <w:r w:rsidR="00232D32">
        <w:t>más jellegű rendszerekben megvalósított e</w:t>
      </w:r>
      <w:r w:rsidR="00A439A2">
        <w:t xml:space="preserve">rőforrás-kezelést megvizsgálni az </w:t>
      </w:r>
      <w:proofErr w:type="spellStart"/>
      <w:r w:rsidR="00A439A2">
        <w:t>Android</w:t>
      </w:r>
      <w:proofErr w:type="spellEnd"/>
      <w:r w:rsidR="00A439A2">
        <w:t xml:space="preserve"> hiányosságát pótló megoldás keresése közben.</w:t>
      </w:r>
    </w:p>
    <w:p w:rsidR="00471068" w:rsidRDefault="00471068" w:rsidP="00F1128F">
      <w:pPr>
        <w:pStyle w:val="Cmsor3"/>
      </w:pPr>
      <w:bookmarkStart w:id="16" w:name="_Ref356074265"/>
      <w:bookmarkStart w:id="17" w:name="_Toc375234608"/>
      <w:r>
        <w:t>Erőforrás használat szabályozása egyéb rendszerekben</w:t>
      </w:r>
      <w:bookmarkEnd w:id="16"/>
      <w:bookmarkEnd w:id="17"/>
    </w:p>
    <w:p w:rsidR="00471068" w:rsidRDefault="00232D32" w:rsidP="00471068">
      <w:r>
        <w:t xml:space="preserve">Mivel az </w:t>
      </w:r>
      <w:proofErr w:type="spellStart"/>
      <w:r>
        <w:t>Android</w:t>
      </w:r>
      <w:proofErr w:type="spellEnd"/>
      <w:r>
        <w:t xml:space="preserve"> platform Linux kernellel rendelkezik, ezért kézenfekvő volt </w:t>
      </w:r>
      <w:r w:rsidR="00C562B1">
        <w:t>ezen</w:t>
      </w:r>
      <w:r>
        <w:t xml:space="preserve"> operációs rendszerrel kapcsolatos lehetőségeket megvizsgálni. </w:t>
      </w:r>
      <w:r w:rsidR="00C562B1">
        <w:t xml:space="preserve">A változatos felhasználási területeknek köszönhetően számos erőforrás szabályozási módszert sikerült találnom. Természetesen ezek a megoldások a mobil eszközök és az asztali gépek közötti különbségek miatt nem </w:t>
      </w:r>
      <w:r w:rsidR="002429AA">
        <w:t>adhatnak tökéletes</w:t>
      </w:r>
      <w:r w:rsidR="00C562B1">
        <w:t xml:space="preserve"> megoldást, de a közös erőforrásokkal kapcsolatban jó kiindulási alapot nyújthatnak. </w:t>
      </w:r>
    </w:p>
    <w:p w:rsidR="00C562B1" w:rsidRDefault="00C2398C" w:rsidP="00F1128F">
      <w:pPr>
        <w:pStyle w:val="Cmsor4"/>
      </w:pPr>
      <w:proofErr w:type="spellStart"/>
      <w:r w:rsidRPr="00C2398C">
        <w:t>setrlimit</w:t>
      </w:r>
      <w:proofErr w:type="spellEnd"/>
      <w:r w:rsidR="006B301C">
        <w:fldChar w:fldCharType="begin"/>
      </w:r>
      <w:r w:rsidR="006B301C">
        <w:instrText xml:space="preserve"> REF _Ref356039039 \r \h </w:instrText>
      </w:r>
      <w:r w:rsidR="006B301C">
        <w:fldChar w:fldCharType="separate"/>
      </w:r>
      <w:r w:rsidR="004A1195">
        <w:t>[4]</w:t>
      </w:r>
      <w:r w:rsidR="006B301C">
        <w:fldChar w:fldCharType="end"/>
      </w:r>
    </w:p>
    <w:p w:rsidR="006B301C" w:rsidRDefault="006B301C" w:rsidP="006B301C">
      <w:r>
        <w:t xml:space="preserve">A </w:t>
      </w:r>
      <w:proofErr w:type="spellStart"/>
      <w:proofErr w:type="gramStart"/>
      <w:r>
        <w:t>setrlimit</w:t>
      </w:r>
      <w:proofErr w:type="spellEnd"/>
      <w:r>
        <w:t>(</w:t>
      </w:r>
      <w:proofErr w:type="gramEnd"/>
      <w:r>
        <w:t>) egy olyan rendszerhívás, mely segítségével folyamatonkénti  erőforrás korlátozást tudunk beállítani. Minden ilyen korlátozáshoz egy érték pár tartozik, mely egy névleges (</w:t>
      </w:r>
      <w:proofErr w:type="spellStart"/>
      <w:r>
        <w:t>soft</w:t>
      </w:r>
      <w:proofErr w:type="spellEnd"/>
      <w:r w:rsidR="00FC3408">
        <w:t xml:space="preserve"> limit</w:t>
      </w:r>
      <w:r>
        <w:t>) és egy tényleges (</w:t>
      </w:r>
      <w:proofErr w:type="spellStart"/>
      <w:r>
        <w:t>hard</w:t>
      </w:r>
      <w:proofErr w:type="spellEnd"/>
      <w:r w:rsidR="00FC3408">
        <w:t xml:space="preserve"> limit</w:t>
      </w:r>
      <w:r>
        <w:t xml:space="preserve">) </w:t>
      </w:r>
      <w:r w:rsidR="00FC3408">
        <w:t xml:space="preserve">határértékből áll. A </w:t>
      </w:r>
      <w:proofErr w:type="spellStart"/>
      <w:r w:rsidR="00FC3408">
        <w:t>soft</w:t>
      </w:r>
      <w:proofErr w:type="spellEnd"/>
      <w:r w:rsidR="00FC3408">
        <w:t xml:space="preserve"> limit értéket próbálja a kernel fenntartani, ez tulajdonképpen egyfajta intervallumot definiál az erőforrással kapcsolatban. A </w:t>
      </w:r>
      <w:proofErr w:type="spellStart"/>
      <w:r w:rsidR="00FC3408">
        <w:t>hard</w:t>
      </w:r>
      <w:proofErr w:type="spellEnd"/>
      <w:r w:rsidR="00FC3408">
        <w:t xml:space="preserve"> limit ennek az intervallumnak a felső korlátja, amit a rendszer semmiképp nem enged túllépni. Ezeket az értékpárokat egy </w:t>
      </w:r>
      <w:r w:rsidR="00FC3408">
        <w:lastRenderedPageBreak/>
        <w:t xml:space="preserve">úgynevezett </w:t>
      </w:r>
      <w:proofErr w:type="spellStart"/>
      <w:r w:rsidR="00FC3408">
        <w:t>rlimit</w:t>
      </w:r>
      <w:proofErr w:type="spellEnd"/>
      <w:r w:rsidR="00FC3408">
        <w:t xml:space="preserve"> struktúrában tárolja a rendszer</w:t>
      </w:r>
      <w:r w:rsidR="00247B9D">
        <w:t xml:space="preserve">. A </w:t>
      </w:r>
      <w:proofErr w:type="spellStart"/>
      <w:r w:rsidR="00247B9D">
        <w:t>setrlimit</w:t>
      </w:r>
      <w:proofErr w:type="spellEnd"/>
      <w:r w:rsidR="00247B9D">
        <w:t xml:space="preserve"> segítségével </w:t>
      </w:r>
      <w:r w:rsidR="00A439A2">
        <w:t>számos erőforrás korlátját beállíthatjuk ezek közül a fontosabbak</w:t>
      </w:r>
      <w:r w:rsidR="00247B9D">
        <w:t>:</w:t>
      </w:r>
    </w:p>
    <w:p w:rsidR="00247B9D" w:rsidRDefault="00247B9D" w:rsidP="00F934F2">
      <w:pPr>
        <w:numPr>
          <w:ilvl w:val="0"/>
          <w:numId w:val="12"/>
        </w:numPr>
        <w:ind w:left="714" w:hanging="357"/>
      </w:pPr>
      <w:r w:rsidRPr="00247B9D">
        <w:t>RLIMIT_CORE</w:t>
      </w:r>
      <w:r>
        <w:t xml:space="preserve">: a folyamat által létrehozható visszaállítási fájl </w:t>
      </w:r>
      <w:r w:rsidR="009D3BB4">
        <w:t xml:space="preserve">maximális </w:t>
      </w:r>
      <w:r>
        <w:t>mérete byte-okban</w:t>
      </w:r>
    </w:p>
    <w:p w:rsidR="00247B9D" w:rsidRDefault="00247B9D" w:rsidP="00F934F2">
      <w:pPr>
        <w:numPr>
          <w:ilvl w:val="0"/>
          <w:numId w:val="12"/>
        </w:numPr>
        <w:ind w:left="714" w:hanging="357"/>
      </w:pPr>
      <w:r w:rsidRPr="00247B9D">
        <w:t>RLIMIT_CPU</w:t>
      </w:r>
      <w:r>
        <w:t xml:space="preserve">: a folyamat által használható maximum processzor idő másodpercben kifejezve (csak </w:t>
      </w:r>
      <w:proofErr w:type="spellStart"/>
      <w:r>
        <w:t>soft</w:t>
      </w:r>
      <w:proofErr w:type="spellEnd"/>
      <w:r>
        <w:t xml:space="preserve"> limitként értelmezhető)</w:t>
      </w:r>
    </w:p>
    <w:p w:rsidR="00247B9D" w:rsidRDefault="00247B9D" w:rsidP="00F934F2">
      <w:pPr>
        <w:numPr>
          <w:ilvl w:val="0"/>
          <w:numId w:val="12"/>
        </w:numPr>
        <w:ind w:left="714" w:hanging="357"/>
      </w:pPr>
      <w:r w:rsidRPr="00247B9D">
        <w:t>RLIMIT_DATA</w:t>
      </w:r>
      <w:r>
        <w:t>:</w:t>
      </w:r>
      <w:r w:rsidR="009D3BB4">
        <w:t xml:space="preserve"> a folyamat által létrehozható összes adat maximális mérete byte-okban</w:t>
      </w:r>
    </w:p>
    <w:p w:rsidR="009D3BB4" w:rsidRDefault="009D3BB4" w:rsidP="00F934F2">
      <w:pPr>
        <w:numPr>
          <w:ilvl w:val="0"/>
          <w:numId w:val="12"/>
        </w:numPr>
      </w:pPr>
      <w:r w:rsidRPr="009D3BB4">
        <w:t>RLIMIT_FSIZE</w:t>
      </w:r>
      <w:r>
        <w:t>: a folyamat által létrehozható fájl maximális mérete byte-okban</w:t>
      </w:r>
    </w:p>
    <w:p w:rsidR="009D3BB4" w:rsidRDefault="009D3BB4" w:rsidP="00F934F2">
      <w:pPr>
        <w:numPr>
          <w:ilvl w:val="0"/>
          <w:numId w:val="12"/>
        </w:numPr>
      </w:pPr>
      <w:r w:rsidRPr="009D3BB4">
        <w:t>RLIMIT_NOFILE</w:t>
      </w:r>
      <w:r>
        <w:t xml:space="preserve">: a folyamat által használt fájl leírók maximális </w:t>
      </w:r>
      <w:r w:rsidR="00AA7491">
        <w:t>száma</w:t>
      </w:r>
    </w:p>
    <w:p w:rsidR="009D3BB4" w:rsidRDefault="009D3BB4" w:rsidP="00F934F2">
      <w:pPr>
        <w:numPr>
          <w:ilvl w:val="0"/>
          <w:numId w:val="12"/>
        </w:numPr>
      </w:pPr>
      <w:r w:rsidRPr="009D3BB4">
        <w:t>RLIMIT_STACK</w:t>
      </w:r>
      <w:r>
        <w:t xml:space="preserve">: a folyamathoz tartozó maximális </w:t>
      </w:r>
      <w:proofErr w:type="spellStart"/>
      <w:r>
        <w:t>stack</w:t>
      </w:r>
      <w:proofErr w:type="spellEnd"/>
      <w:r>
        <w:t xml:space="preserve"> mérete</w:t>
      </w:r>
      <w:r w:rsidR="00AA7491">
        <w:t xml:space="preserve"> byte-okban</w:t>
      </w:r>
    </w:p>
    <w:p w:rsidR="00AA7491" w:rsidRDefault="00AA7491" w:rsidP="00F934F2">
      <w:pPr>
        <w:numPr>
          <w:ilvl w:val="0"/>
          <w:numId w:val="12"/>
        </w:numPr>
      </w:pPr>
      <w:r w:rsidRPr="00AA7491">
        <w:t>RLIMIT_MEMLOCK</w:t>
      </w:r>
      <w:r>
        <w:t xml:space="preserve">: a folyamat által </w:t>
      </w:r>
      <w:proofErr w:type="spellStart"/>
      <w:r>
        <w:t>RAM-ba</w:t>
      </w:r>
      <w:proofErr w:type="spellEnd"/>
      <w:r>
        <w:t xml:space="preserve"> (</w:t>
      </w:r>
      <w:r w:rsidRPr="00AA7491">
        <w:t xml:space="preserve">Random Access </w:t>
      </w:r>
      <w:proofErr w:type="spellStart"/>
      <w:r w:rsidRPr="00AA7491">
        <w:t>Memory</w:t>
      </w:r>
      <w:proofErr w:type="spellEnd"/>
      <w:r>
        <w:t xml:space="preserve">) zárható memória maximális mérete </w:t>
      </w:r>
      <w:proofErr w:type="spellStart"/>
      <w:r>
        <w:t>byte-ban</w:t>
      </w:r>
      <w:proofErr w:type="spellEnd"/>
    </w:p>
    <w:p w:rsidR="00AA7491" w:rsidRDefault="00AA7491" w:rsidP="00F934F2">
      <w:pPr>
        <w:numPr>
          <w:ilvl w:val="0"/>
          <w:numId w:val="12"/>
        </w:numPr>
        <w:ind w:left="714" w:hanging="357"/>
      </w:pPr>
      <w:r w:rsidRPr="00AA7491">
        <w:t>RLIMIT_AS</w:t>
      </w:r>
      <w:r>
        <w:t xml:space="preserve">: a folyamathoz tartozó virtuális memória maximális mérete </w:t>
      </w:r>
      <w:proofErr w:type="spellStart"/>
      <w:r>
        <w:t>byte-ban</w:t>
      </w:r>
      <w:proofErr w:type="spellEnd"/>
    </w:p>
    <w:p w:rsidR="00DF09DE" w:rsidRPr="006B301C" w:rsidRDefault="00AA7491" w:rsidP="00A87F03">
      <w:pPr>
        <w:spacing w:after="0"/>
        <w:ind w:firstLine="714"/>
      </w:pPr>
      <w:r>
        <w:t>Maga a rendszerhívás a Linux 2.6.36-os verziója óta elérhető</w:t>
      </w:r>
      <w:r w:rsidR="00DF09DE">
        <w:t xml:space="preserve">, előtte egy úgynevezett  </w:t>
      </w:r>
      <w:proofErr w:type="spellStart"/>
      <w:proofErr w:type="gramStart"/>
      <w:r w:rsidR="00DF09DE">
        <w:t>vlimit</w:t>
      </w:r>
      <w:proofErr w:type="spellEnd"/>
      <w:r w:rsidR="00DF09DE">
        <w:t>(</w:t>
      </w:r>
      <w:proofErr w:type="gramEnd"/>
      <w:r w:rsidR="00DF09DE">
        <w:t>) függvény segítségével lehetett hasonló funkciót elérni.</w:t>
      </w:r>
    </w:p>
    <w:p w:rsidR="00176E7A" w:rsidRDefault="00DF09DE" w:rsidP="00F1128F">
      <w:pPr>
        <w:pStyle w:val="Cmsor4"/>
      </w:pPr>
      <w:bookmarkStart w:id="18" w:name="_Ref356043754"/>
      <w:proofErr w:type="spellStart"/>
      <w:r>
        <w:t>cpulimit</w:t>
      </w:r>
      <w:bookmarkEnd w:id="18"/>
      <w:proofErr w:type="spellEnd"/>
      <w:r w:rsidR="00DB4CAC">
        <w:fldChar w:fldCharType="begin"/>
      </w:r>
      <w:r w:rsidR="00DB4CAC">
        <w:instrText xml:space="preserve"> REF _Ref356043771 \r \h </w:instrText>
      </w:r>
      <w:r w:rsidR="00DB4CAC">
        <w:fldChar w:fldCharType="separate"/>
      </w:r>
      <w:r w:rsidR="004A1195">
        <w:t>[5]</w:t>
      </w:r>
      <w:r w:rsidR="00DB4CAC">
        <w:fldChar w:fldCharType="end"/>
      </w:r>
    </w:p>
    <w:p w:rsidR="00A15B85" w:rsidRDefault="00565986" w:rsidP="00A87F03">
      <w:r>
        <w:t xml:space="preserve">A </w:t>
      </w:r>
      <w:proofErr w:type="spellStart"/>
      <w:r>
        <w:t>cpulimit</w:t>
      </w:r>
      <w:proofErr w:type="spellEnd"/>
      <w:r>
        <w:t xml:space="preserve"> egy</w:t>
      </w:r>
      <w:r w:rsidR="005C21CF">
        <w:t xml:space="preserve"> 2006-ban, </w:t>
      </w:r>
      <w:proofErr w:type="spellStart"/>
      <w:r w:rsidR="005C21CF">
        <w:t>Angelo</w:t>
      </w:r>
      <w:proofErr w:type="spellEnd"/>
      <w:r w:rsidR="005C21CF">
        <w:t xml:space="preserve"> </w:t>
      </w:r>
      <w:proofErr w:type="spellStart"/>
      <w:r w:rsidR="005C21CF">
        <w:t>Marletta</w:t>
      </w:r>
      <w:proofErr w:type="spellEnd"/>
      <w:r w:rsidR="005C21CF">
        <w:t xml:space="preserve"> nevezetű úriember által létrehozott projekt. </w:t>
      </w:r>
      <w:r w:rsidR="002429AA">
        <w:t>Lényege, hogy egy egyszerű program</w:t>
      </w:r>
      <w:r>
        <w:t xml:space="preserve"> segítségével a különböző </w:t>
      </w:r>
      <w:r w:rsidR="005C21CF">
        <w:t xml:space="preserve">folyamatok processzor használatát szabályozhatjuk. Az </w:t>
      </w:r>
      <w:proofErr w:type="spellStart"/>
      <w:r w:rsidR="005C21CF">
        <w:t>setrlimit</w:t>
      </w:r>
      <w:r w:rsidR="005810EF">
        <w:t>-</w:t>
      </w:r>
      <w:r w:rsidR="005C21CF">
        <w:t>tel</w:t>
      </w:r>
      <w:proofErr w:type="spellEnd"/>
      <w:r w:rsidR="005C21CF">
        <w:t xml:space="preserve"> ellentétben itt nem a processzor időre adhatunk korlátot, hanem beállíthatunk egy </w:t>
      </w:r>
      <w:r w:rsidR="002429AA">
        <w:t>százalékban kifejezett értéket</w:t>
      </w:r>
      <w:r w:rsidR="005C21CF">
        <w:t xml:space="preserve"> a </w:t>
      </w:r>
      <w:r w:rsidR="00096CC3">
        <w:t xml:space="preserve">processzor használatra. </w:t>
      </w:r>
      <w:r w:rsidR="00F82C93">
        <w:t>E</w:t>
      </w:r>
      <w:r w:rsidR="00096CC3">
        <w:t xml:space="preserve">gy konkrét példán ezt bemutatva: ha van egy egymagos gépünk, amelyen egy folyamathoz a </w:t>
      </w:r>
      <w:proofErr w:type="spellStart"/>
      <w:r w:rsidR="00096CC3">
        <w:t>cpulimit</w:t>
      </w:r>
      <w:proofErr w:type="spellEnd"/>
      <w:r w:rsidR="00096CC3">
        <w:t xml:space="preserve"> segítségével beállítottuk, hogy 50%-os maximális kihasználtságot érhet el</w:t>
      </w:r>
      <w:r w:rsidR="00F82C93">
        <w:t xml:space="preserve">, akkor ebben </w:t>
      </w:r>
      <w:r w:rsidR="00096CC3">
        <w:t>az esetben az adott folyamat másodpercenként legfeljebb 500 milliszekundum processzor időt használhat fel. Ahány maggal rendelkezik az adott számítógép, annyiszor 100%-ot oszthatunk szét a folyamatok között (például egy négymagos gép esetén összesen 400%-ot).</w:t>
      </w:r>
    </w:p>
    <w:p w:rsidR="005C0DD1" w:rsidRDefault="0086395B" w:rsidP="005C0DD1">
      <w:r>
        <w:t>Maga az alkalmazás teljes mértékben a rendszer felhasználói módjában fut, így a Linux ütemezőt egyáltalán nem zavarja. A program lényege, hogy a /</w:t>
      </w:r>
      <w:proofErr w:type="spellStart"/>
      <w:r>
        <w:t>proc</w:t>
      </w:r>
      <w:proofErr w:type="spellEnd"/>
      <w:r>
        <w:t xml:space="preserve"> könyvtárban </w:t>
      </w:r>
      <w:r>
        <w:lastRenderedPageBreak/>
        <w:t>tárolt folyamat statisztikákat és a felhasználó által beállított értékeket figyelve az alkalmazás jelzések segítségével folyamatosan megállítja vagy folytatja az adott folyamatot.</w:t>
      </w:r>
    </w:p>
    <w:p w:rsidR="0086395B" w:rsidRDefault="0086395B" w:rsidP="00A87F03">
      <w:r>
        <w:t xml:space="preserve">A </w:t>
      </w:r>
      <w:proofErr w:type="spellStart"/>
      <w:r>
        <w:t>cpulimit</w:t>
      </w:r>
      <w:proofErr w:type="spellEnd"/>
      <w:r>
        <w:t xml:space="preserve"> alkalmazást minden </w:t>
      </w:r>
      <w:r w:rsidR="00C679DA">
        <w:t>2.2 vagy e feletti</w:t>
      </w:r>
      <w:r w:rsidR="0043645A">
        <w:t xml:space="preserve"> Linux rendszeren használhatjuk, viszont rendszer szintű integrálása nincs neki</w:t>
      </w:r>
      <w:r w:rsidR="0065445A">
        <w:t>, a felhasználónak kell integrálnia saját rendszerébe, ha használni akarja</w:t>
      </w:r>
      <w:r w:rsidR="0043645A">
        <w:t xml:space="preserve">. Így alapvetően az </w:t>
      </w:r>
      <w:proofErr w:type="spellStart"/>
      <w:r w:rsidR="0043645A">
        <w:t>Android</w:t>
      </w:r>
      <w:proofErr w:type="spellEnd"/>
      <w:r w:rsidR="0043645A">
        <w:t xml:space="preserve"> rendszer sem tartalmazza és a dolgozat írásának idő</w:t>
      </w:r>
      <w:r w:rsidR="0065445A">
        <w:t xml:space="preserve">pontjában még nem készült el a </w:t>
      </w:r>
      <w:proofErr w:type="spellStart"/>
      <w:r w:rsidR="0065445A">
        <w:t>Google</w:t>
      </w:r>
      <w:proofErr w:type="spellEnd"/>
      <w:r w:rsidR="0065445A">
        <w:t xml:space="preserve"> platformjával kompatibilis </w:t>
      </w:r>
      <w:proofErr w:type="spellStart"/>
      <w:r w:rsidR="0065445A">
        <w:t>cpulimit</w:t>
      </w:r>
      <w:proofErr w:type="spellEnd"/>
      <w:r w:rsidR="0065445A">
        <w:t xml:space="preserve"> kiegészítés.</w:t>
      </w:r>
    </w:p>
    <w:p w:rsidR="00C679DA" w:rsidRDefault="002E7B2F" w:rsidP="00F1128F">
      <w:pPr>
        <w:pStyle w:val="Cmsor4"/>
      </w:pPr>
      <w:proofErr w:type="spellStart"/>
      <w:r>
        <w:t>quota</w:t>
      </w:r>
      <w:proofErr w:type="spellEnd"/>
      <w:r w:rsidR="001603C7">
        <w:fldChar w:fldCharType="begin"/>
      </w:r>
      <w:r w:rsidR="001603C7">
        <w:instrText xml:space="preserve"> REF _Ref356053684 \r \h </w:instrText>
      </w:r>
      <w:r w:rsidR="001603C7">
        <w:fldChar w:fldCharType="separate"/>
      </w:r>
      <w:r w:rsidR="004A1195">
        <w:t>[6]</w:t>
      </w:r>
      <w:r w:rsidR="001603C7">
        <w:fldChar w:fldCharType="end"/>
      </w:r>
    </w:p>
    <w:p w:rsidR="00994DEB" w:rsidRDefault="00994DEB" w:rsidP="00A87F03">
      <w:r w:rsidRPr="00994DEB">
        <w:t xml:space="preserve">A </w:t>
      </w:r>
      <w:proofErr w:type="spellStart"/>
      <w:r>
        <w:t>quota</w:t>
      </w:r>
      <w:proofErr w:type="spellEnd"/>
      <w:r w:rsidRPr="00994DEB">
        <w:t xml:space="preserve"> egy </w:t>
      </w:r>
      <w:proofErr w:type="gramStart"/>
      <w:r w:rsidRPr="00994DEB">
        <w:t>fájlrendszer-használati korlátozás</w:t>
      </w:r>
      <w:proofErr w:type="gramEnd"/>
      <w:r w:rsidR="00F82C93">
        <w:t>, melyet</w:t>
      </w:r>
      <w:r w:rsidRPr="00994DEB">
        <w:t xml:space="preserve"> felhasználónként</w:t>
      </w:r>
      <w:r>
        <w:t xml:space="preserve"> </w:t>
      </w:r>
      <w:r w:rsidR="00496139">
        <w:t>vagy csoportonként</w:t>
      </w:r>
      <w:r w:rsidR="00F82C93">
        <w:t xml:space="preserve"> érvényesíthetünk</w:t>
      </w:r>
      <w:r>
        <w:t>. A korlátokat két szempont szerint is meghatározhatjuk: korlátozhatjuk a lehetséges csomópontok (</w:t>
      </w:r>
      <w:proofErr w:type="spellStart"/>
      <w:r>
        <w:t>inode-k</w:t>
      </w:r>
      <w:proofErr w:type="spellEnd"/>
      <w:r>
        <w:t xml:space="preserve">) számát, illetve meghatározhatjuk az egyes felhasználókhoz vagy csoportokhoz tartozó lemezblokkok számát is. </w:t>
      </w:r>
      <w:r w:rsidR="00952567">
        <w:t xml:space="preserve">Hasonlóan a </w:t>
      </w:r>
      <w:proofErr w:type="spellStart"/>
      <w:r w:rsidR="00952567">
        <w:t>setrlimithez</w:t>
      </w:r>
      <w:proofErr w:type="spellEnd"/>
      <w:r w:rsidR="00952567">
        <w:t xml:space="preserve">, itt is definiálhatunk </w:t>
      </w:r>
      <w:proofErr w:type="spellStart"/>
      <w:r w:rsidR="00952567">
        <w:t>soft</w:t>
      </w:r>
      <w:proofErr w:type="spellEnd"/>
      <w:r w:rsidR="00952567">
        <w:t xml:space="preserve"> illetve </w:t>
      </w:r>
      <w:proofErr w:type="spellStart"/>
      <w:r w:rsidR="00952567">
        <w:t>hard</w:t>
      </w:r>
      <w:proofErr w:type="spellEnd"/>
      <w:r w:rsidR="00952567">
        <w:t xml:space="preserve"> limiteket is. </w:t>
      </w:r>
      <w:proofErr w:type="spellStart"/>
      <w:r w:rsidR="00952567">
        <w:t>Soft</w:t>
      </w:r>
      <w:proofErr w:type="spellEnd"/>
      <w:r w:rsidR="00952567">
        <w:t xml:space="preserve"> limitet elérve a </w:t>
      </w:r>
      <w:proofErr w:type="gramStart"/>
      <w:r w:rsidR="00952567">
        <w:t>rendszer figyelmeztetést</w:t>
      </w:r>
      <w:proofErr w:type="gramEnd"/>
      <w:r w:rsidR="00952567">
        <w:t xml:space="preserve"> küld a felhasználónak, a </w:t>
      </w:r>
      <w:proofErr w:type="spellStart"/>
      <w:r w:rsidR="00952567">
        <w:t>hard</w:t>
      </w:r>
      <w:proofErr w:type="spellEnd"/>
      <w:r w:rsidR="00952567">
        <w:t xml:space="preserve"> limit elérése esetén a kernel nem engedi a további szabad hely használatát. A módszer hátránya, hogy csak az ext2 típusú fájlrendszereken alkalmazható.</w:t>
      </w:r>
      <w:r w:rsidR="009270E1" w:rsidRPr="009270E1">
        <w:t xml:space="preserve"> </w:t>
      </w:r>
      <w:r w:rsidR="009270E1" w:rsidRPr="00994DEB">
        <w:t xml:space="preserve">A </w:t>
      </w:r>
      <w:proofErr w:type="spellStart"/>
      <w:r w:rsidR="009270E1">
        <w:t>quota</w:t>
      </w:r>
      <w:proofErr w:type="spellEnd"/>
      <w:r w:rsidR="009270E1" w:rsidRPr="00994DEB">
        <w:t xml:space="preserve"> lehetőségét engedélyezni kell a kernelben, és csatolási pontonként a /</w:t>
      </w:r>
      <w:proofErr w:type="spellStart"/>
      <w:r w:rsidR="009270E1" w:rsidRPr="00994DEB">
        <w:t>etc</w:t>
      </w:r>
      <w:proofErr w:type="spellEnd"/>
      <w:r w:rsidR="009270E1" w:rsidRPr="00994DEB">
        <w:t>/</w:t>
      </w:r>
      <w:proofErr w:type="spellStart"/>
      <w:r w:rsidR="009270E1" w:rsidRPr="00994DEB">
        <w:t>fstab-ban</w:t>
      </w:r>
      <w:proofErr w:type="spellEnd"/>
      <w:r w:rsidR="009270E1" w:rsidRPr="00994DEB">
        <w:t>.</w:t>
      </w:r>
    </w:p>
    <w:p w:rsidR="001603C7" w:rsidRDefault="00994DEB" w:rsidP="00A87F03">
      <w:r>
        <w:t xml:space="preserve">Az 1.3.8x-as </w:t>
      </w:r>
      <w:r w:rsidR="009270E1">
        <w:t xml:space="preserve">Linux </w:t>
      </w:r>
      <w:r>
        <w:t xml:space="preserve">verzió óta a </w:t>
      </w:r>
      <w:proofErr w:type="spellStart"/>
      <w:r>
        <w:t>qouta</w:t>
      </w:r>
      <w:proofErr w:type="spellEnd"/>
      <w:r>
        <w:t xml:space="preserve"> </w:t>
      </w:r>
      <w:r w:rsidR="00952567">
        <w:t xml:space="preserve">integrálva van a kernelben. </w:t>
      </w:r>
    </w:p>
    <w:p w:rsidR="009270E1" w:rsidRDefault="009270E1" w:rsidP="00F1128F">
      <w:pPr>
        <w:pStyle w:val="Cmsor4"/>
      </w:pPr>
      <w:proofErr w:type="spellStart"/>
      <w:r w:rsidRPr="009270E1">
        <w:t>grsecurity</w:t>
      </w:r>
      <w:proofErr w:type="spellEnd"/>
      <w:r w:rsidR="00600E32">
        <w:fldChar w:fldCharType="begin"/>
      </w:r>
      <w:r w:rsidR="00600E32">
        <w:instrText xml:space="preserve"> REF _Ref356055830 \r \h </w:instrText>
      </w:r>
      <w:r w:rsidR="00600E32">
        <w:fldChar w:fldCharType="separate"/>
      </w:r>
      <w:r w:rsidR="004A1195">
        <w:t>[7]</w:t>
      </w:r>
      <w:r w:rsidR="00600E32">
        <w:fldChar w:fldCharType="end"/>
      </w:r>
    </w:p>
    <w:p w:rsidR="00600E32" w:rsidRDefault="00315D62" w:rsidP="00A87F03">
      <w:r>
        <w:t xml:space="preserve">A </w:t>
      </w:r>
      <w:proofErr w:type="spellStart"/>
      <w:r>
        <w:t>grsecurity</w:t>
      </w:r>
      <w:proofErr w:type="spellEnd"/>
      <w:r>
        <w:t xml:space="preserve"> tulajdonképpen olyan Linux kernel foltok (</w:t>
      </w:r>
      <w:proofErr w:type="spellStart"/>
      <w:r>
        <w:t>patch-ek</w:t>
      </w:r>
      <w:proofErr w:type="spellEnd"/>
      <w:r>
        <w:t xml:space="preserve">) gyűjteménye, mely a Linux ismert biztonsági réseit hivatott javítani. GNU General Public </w:t>
      </w:r>
      <w:proofErr w:type="spellStart"/>
      <w:r>
        <w:t>License</w:t>
      </w:r>
      <w:proofErr w:type="spellEnd"/>
      <w:r>
        <w:t xml:space="preserve"> alatt adták ki és bárki számára ingyenesen elérhető.</w:t>
      </w:r>
    </w:p>
    <w:p w:rsidR="006D03B2" w:rsidRDefault="00115B88" w:rsidP="00A87F03">
      <w:r>
        <w:t xml:space="preserve">A </w:t>
      </w:r>
      <w:proofErr w:type="spellStart"/>
      <w:r>
        <w:t>grsecurity</w:t>
      </w:r>
      <w:proofErr w:type="spellEnd"/>
      <w:r>
        <w:t xml:space="preserve"> több nagyobb komponensből épül fel, ezek közül számunkra az</w:t>
      </w:r>
      <w:r w:rsidR="00F82C93">
        <w:t xml:space="preserve"> az egy</w:t>
      </w:r>
      <w:r>
        <w:t xml:space="preserve"> fontos, amelyik egy teljes s</w:t>
      </w:r>
      <w:r w:rsidRPr="00115B88">
        <w:t xml:space="preserve">zerepalapú hozzáférési jogosultság </w:t>
      </w:r>
      <w:r>
        <w:t>szabályozó rendszert</w:t>
      </w:r>
      <w:r w:rsidR="004809FA">
        <w:t xml:space="preserve"> (</w:t>
      </w:r>
      <w:proofErr w:type="spellStart"/>
      <w:r w:rsidR="004809FA" w:rsidRPr="004809FA">
        <w:t>Role-based</w:t>
      </w:r>
      <w:proofErr w:type="spellEnd"/>
      <w:r w:rsidR="004809FA" w:rsidRPr="004809FA">
        <w:t xml:space="preserve"> </w:t>
      </w:r>
      <w:proofErr w:type="spellStart"/>
      <w:r w:rsidR="004809FA" w:rsidRPr="004809FA">
        <w:t>access</w:t>
      </w:r>
      <w:proofErr w:type="spellEnd"/>
      <w:r w:rsidR="004809FA" w:rsidRPr="004809FA">
        <w:t xml:space="preserve"> </w:t>
      </w:r>
      <w:proofErr w:type="spellStart"/>
      <w:r w:rsidR="004809FA" w:rsidRPr="004809FA">
        <w:t>control</w:t>
      </w:r>
      <w:proofErr w:type="spellEnd"/>
      <w:r w:rsidR="004809FA" w:rsidRPr="004809FA">
        <w:t xml:space="preserve"> (RBAC)</w:t>
      </w:r>
      <w:r w:rsidR="004809FA">
        <w:t>)</w:t>
      </w:r>
      <w:r>
        <w:t xml:space="preserve"> valósít meg.</w:t>
      </w:r>
      <w:r w:rsidR="004809FA">
        <w:t xml:space="preserve"> A RBAC előnye a hagyományos Unix </w:t>
      </w:r>
      <w:r w:rsidR="004809FA" w:rsidRPr="004809FA">
        <w:t>hozzáférés-vezérlési listák</w:t>
      </w:r>
      <w:r w:rsidR="004809FA">
        <w:t xml:space="preserve">hoz képest, hogy az egyes felhasználók és folyamatok jogosultságait a minimálisra tudja csökkenteni, így egy esetleges támadás esetén a támadónak sokkal kisebb esélye van sikerrel járni, mint </w:t>
      </w:r>
      <w:r w:rsidR="00437DD3">
        <w:t>normál esetben</w:t>
      </w:r>
      <w:r w:rsidR="004809FA">
        <w:t>.</w:t>
      </w:r>
    </w:p>
    <w:p w:rsidR="004809FA" w:rsidRDefault="004809FA" w:rsidP="00A87F03">
      <w:r>
        <w:t xml:space="preserve">A </w:t>
      </w:r>
      <w:proofErr w:type="spellStart"/>
      <w:r>
        <w:t>RBAC-nek</w:t>
      </w:r>
      <w:proofErr w:type="spellEnd"/>
      <w:r>
        <w:t xml:space="preserve"> köszönhetően az erőforrás szabályozást is szerepekhez köthetjük. A </w:t>
      </w:r>
      <w:proofErr w:type="spellStart"/>
      <w:r>
        <w:t>grsecurity</w:t>
      </w:r>
      <w:proofErr w:type="spellEnd"/>
      <w:r>
        <w:t xml:space="preserve"> logikailag ugyanúgy működik, mint a </w:t>
      </w:r>
      <w:proofErr w:type="spellStart"/>
      <w:r>
        <w:t>setrlimi</w:t>
      </w:r>
      <w:r w:rsidR="002429AA">
        <w:t>t</w:t>
      </w:r>
      <w:proofErr w:type="spellEnd"/>
      <w:r w:rsidR="002429AA">
        <w:t xml:space="preserve"> rendszerhívás. E</w:t>
      </w:r>
      <w:r>
        <w:t xml:space="preserve">bben az </w:t>
      </w:r>
      <w:r>
        <w:lastRenderedPageBreak/>
        <w:t xml:space="preserve">esetben is </w:t>
      </w:r>
      <w:proofErr w:type="spellStart"/>
      <w:r>
        <w:t>soft</w:t>
      </w:r>
      <w:proofErr w:type="spellEnd"/>
      <w:r>
        <w:t xml:space="preserve"> és </w:t>
      </w:r>
      <w:proofErr w:type="spellStart"/>
      <w:r>
        <w:t>hard</w:t>
      </w:r>
      <w:proofErr w:type="spellEnd"/>
      <w:r>
        <w:t xml:space="preserve"> limiteket állíthatunk és</w:t>
      </w:r>
      <w:r w:rsidR="002429AA">
        <w:t xml:space="preserve"> a</w:t>
      </w:r>
      <w:r>
        <w:t xml:space="preserve"> </w:t>
      </w:r>
      <w:proofErr w:type="spellStart"/>
      <w:r>
        <w:t>grsecurity</w:t>
      </w:r>
      <w:proofErr w:type="spellEnd"/>
      <w:r>
        <w:t xml:space="preserve"> is minden Linux erőforrást támogat. Két főbb eltérés van a </w:t>
      </w:r>
      <w:proofErr w:type="spellStart"/>
      <w:r>
        <w:t>setrlimit-el</w:t>
      </w:r>
      <w:proofErr w:type="spellEnd"/>
      <w:r>
        <w:t xml:space="preserve"> szemben:</w:t>
      </w:r>
    </w:p>
    <w:p w:rsidR="004809FA" w:rsidRDefault="00E23C6E" w:rsidP="00F934F2">
      <w:pPr>
        <w:numPr>
          <w:ilvl w:val="0"/>
          <w:numId w:val="13"/>
        </w:numPr>
        <w:ind w:left="714" w:hanging="357"/>
      </w:pPr>
      <w:r>
        <w:t xml:space="preserve">az erőforrások megnevezése: mint azt láthattuk alapvetően a Linux erőforrásokat az RLIMIT előtaggal használjuk </w:t>
      </w:r>
      <w:r w:rsidR="00437DD3">
        <w:t>általában</w:t>
      </w:r>
      <w:r>
        <w:t xml:space="preserve">. A </w:t>
      </w:r>
      <w:proofErr w:type="spellStart"/>
      <w:r>
        <w:t>grsecurity</w:t>
      </w:r>
      <w:proofErr w:type="spellEnd"/>
      <w:r>
        <w:t xml:space="preserve"> kapcsán ezt az előtagot </w:t>
      </w:r>
      <w:proofErr w:type="spellStart"/>
      <w:r>
        <w:t>RES-re</w:t>
      </w:r>
      <w:proofErr w:type="spellEnd"/>
      <w:r>
        <w:t xml:space="preserve"> cserélték (például a RLIMIT_CPU helyett RES_CPU megnevezéssel hivatkozhatunk a processzor időre)</w:t>
      </w:r>
      <w:r w:rsidR="00437DD3">
        <w:t>.</w:t>
      </w:r>
    </w:p>
    <w:p w:rsidR="00E23C6E" w:rsidRDefault="00E23C6E" w:rsidP="00F934F2">
      <w:pPr>
        <w:numPr>
          <w:ilvl w:val="0"/>
          <w:numId w:val="13"/>
        </w:numPr>
        <w:ind w:left="714" w:hanging="357"/>
      </w:pPr>
      <w:r>
        <w:t xml:space="preserve">a </w:t>
      </w:r>
      <w:proofErr w:type="spellStart"/>
      <w:r>
        <w:t>setrlimit</w:t>
      </w:r>
      <w:proofErr w:type="spellEnd"/>
      <w:r>
        <w:t xml:space="preserve"> esetén a legtöbb esetben </w:t>
      </w:r>
      <w:proofErr w:type="spellStart"/>
      <w:r>
        <w:t>byte-ban</w:t>
      </w:r>
      <w:proofErr w:type="spellEnd"/>
      <w:r>
        <w:t xml:space="preserve"> illetve másodpercben adtuk meg az adott korlátokat, a </w:t>
      </w:r>
      <w:proofErr w:type="spellStart"/>
      <w:r>
        <w:t>grsecurity</w:t>
      </w:r>
      <w:proofErr w:type="spellEnd"/>
      <w:r>
        <w:t xml:space="preserve"> esetén már nagyobb mértékegységű értékeket is megadhatunk a megfelelő toldalék segítségével (például az 5K 5 kilobyte méretkorlátot jelent) </w:t>
      </w:r>
    </w:p>
    <w:p w:rsidR="00315D62" w:rsidRDefault="00315D62" w:rsidP="00A87F03">
      <w:pPr>
        <w:ind w:firstLine="714"/>
      </w:pPr>
      <w:r>
        <w:t xml:space="preserve">A projektet 2001 februárjában indították </w:t>
      </w:r>
      <w:r w:rsidR="006D03B2">
        <w:t>és az első kompatibilis kernelverzió a 2.4.1-es volt.</w:t>
      </w:r>
      <w:r w:rsidR="0065445A">
        <w:t xml:space="preserve"> A kernel szintű integrálása elég körülményes, csak az úgynevezett „</w:t>
      </w:r>
      <w:proofErr w:type="spellStart"/>
      <w:r w:rsidR="0065445A">
        <w:t>vanilla</w:t>
      </w:r>
      <w:proofErr w:type="spellEnd"/>
      <w:r w:rsidR="0065445A">
        <w:t>”, hagyományos</w:t>
      </w:r>
      <w:r w:rsidR="0065445A" w:rsidRPr="0065445A">
        <w:t xml:space="preserve"> kernelek</w:t>
      </w:r>
      <w:r w:rsidR="0065445A">
        <w:t>hez</w:t>
      </w:r>
      <w:r w:rsidR="0065445A" w:rsidRPr="0065445A">
        <w:t xml:space="preserve"> </w:t>
      </w:r>
      <w:r w:rsidR="0065445A">
        <w:t xml:space="preserve">(ez </w:t>
      </w:r>
      <w:r w:rsidR="0065445A" w:rsidRPr="0065445A">
        <w:t>azt jelzi, hogy senki sem változtatott rajtuk</w:t>
      </w:r>
      <w:r w:rsidR="0065445A">
        <w:t xml:space="preserve">) adhatjuk hozzá. Ennek ellenére, több </w:t>
      </w:r>
      <w:proofErr w:type="spellStart"/>
      <w:r w:rsidR="0065445A">
        <w:t>Androiddal</w:t>
      </w:r>
      <w:proofErr w:type="spellEnd"/>
      <w:r w:rsidR="0065445A">
        <w:t xml:space="preserve"> kapcsolatos próbálkozás is napvilágot látott (</w:t>
      </w:r>
      <w:proofErr w:type="spellStart"/>
      <w:r w:rsidR="0065445A" w:rsidRPr="0065445A">
        <w:t>AniDroid</w:t>
      </w:r>
      <w:proofErr w:type="spellEnd"/>
      <w:r w:rsidR="0065445A">
        <w:t xml:space="preserve">, </w:t>
      </w:r>
      <w:r w:rsidR="0065445A" w:rsidRPr="0065445A">
        <w:t>Guardian-rom</w:t>
      </w:r>
      <w:r w:rsidR="0065445A">
        <w:t xml:space="preserve">), de ezeknél a </w:t>
      </w:r>
      <w:proofErr w:type="spellStart"/>
      <w:r w:rsidR="0065445A">
        <w:t>ROM-oknál</w:t>
      </w:r>
      <w:proofErr w:type="spellEnd"/>
      <w:r w:rsidR="0065445A">
        <w:t xml:space="preserve"> a használható készülékek típ</w:t>
      </w:r>
      <w:r w:rsidR="004A4988">
        <w:t xml:space="preserve">usai nagyon korlátozottak, és az új funkciók közül nem az számunkra fontos komponensek használhatóvá tételére fektették a fejlesztők a hangsúlyt, így a </w:t>
      </w:r>
      <w:proofErr w:type="spellStart"/>
      <w:r w:rsidR="004A4988">
        <w:t>grsecurity</w:t>
      </w:r>
      <w:proofErr w:type="spellEnd"/>
      <w:r w:rsidR="004A4988">
        <w:t xml:space="preserve"> által nyújtott lehetőségekre sem alapozhatjuk a projektünket.</w:t>
      </w:r>
    </w:p>
    <w:p w:rsidR="00D74B7A" w:rsidRDefault="00B55F09" w:rsidP="00F1128F">
      <w:pPr>
        <w:pStyle w:val="Cmsor4"/>
      </w:pPr>
      <w:proofErr w:type="spellStart"/>
      <w:r>
        <w:t>cgroups</w:t>
      </w:r>
      <w:proofErr w:type="spellEnd"/>
      <w:r>
        <w:fldChar w:fldCharType="begin"/>
      </w:r>
      <w:r>
        <w:instrText xml:space="preserve"> REF _Ref356059159 \r \h </w:instrText>
      </w:r>
      <w:r>
        <w:fldChar w:fldCharType="separate"/>
      </w:r>
      <w:r w:rsidR="004A1195">
        <w:t>[8]</w:t>
      </w:r>
      <w:r>
        <w:fldChar w:fldCharType="end"/>
      </w:r>
    </w:p>
    <w:p w:rsidR="00172810" w:rsidRDefault="00EB269F" w:rsidP="00437DD3">
      <w:r>
        <w:t xml:space="preserve">A </w:t>
      </w:r>
      <w:proofErr w:type="spellStart"/>
      <w:r>
        <w:t>cgroups</w:t>
      </w:r>
      <w:proofErr w:type="spellEnd"/>
      <w:r>
        <w:t xml:space="preserve"> (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groups</w:t>
      </w:r>
      <w:proofErr w:type="spellEnd"/>
      <w:r>
        <w:t xml:space="preserve">) a Linux kernel egy olyan szolgáltatása, mely segítségével egyszerűen </w:t>
      </w:r>
      <w:r w:rsidR="001019A7">
        <w:t>szabályozhat</w:t>
      </w:r>
      <w:r w:rsidR="003740E4">
        <w:t>ju</w:t>
      </w:r>
      <w:r w:rsidR="001019A7">
        <w:t>k</w:t>
      </w:r>
      <w:r w:rsidR="003740E4">
        <w:t xml:space="preserve"> és számlázhatju</w:t>
      </w:r>
      <w:r w:rsidR="001019A7">
        <w:t>k különböző folyamatcsoportok erőforrás-felhasználását.</w:t>
      </w:r>
      <w:r w:rsidR="009D4F79">
        <w:t xml:space="preserve"> A </w:t>
      </w:r>
      <w:proofErr w:type="spellStart"/>
      <w:r w:rsidR="009D4F79">
        <w:t>cgroups</w:t>
      </w:r>
      <w:proofErr w:type="spellEnd"/>
      <w:r w:rsidR="009D4F79">
        <w:t xml:space="preserve"> segítségével különböző csoportokat hozhatunk létre, melyek hasonló tulajdonságokkal rendelkező folyamatokból állnak. A csoportokat a rendszer hierarchikus fa struktúrába rendezi. A gyermek csoportok öröklik a szülők szá</w:t>
      </w:r>
      <w:r w:rsidR="00437DD3">
        <w:t>mára beállított korlátokat. T</w:t>
      </w:r>
      <w:r w:rsidR="009D4F79">
        <w:t xml:space="preserve">ermészetesen lehetőség van további </w:t>
      </w:r>
      <w:r w:rsidR="003740E4">
        <w:t>szűkítő korlátozások megadására is</w:t>
      </w:r>
      <w:r w:rsidR="009D4F79">
        <w:t xml:space="preserve">. </w:t>
      </w:r>
      <w:r w:rsidR="00F6552F">
        <w:t>A kernel több vezérlő segítségével menedzseli a csoportokkal kapcsolatos információkat.</w:t>
      </w:r>
      <w:r w:rsidR="00CA78A1">
        <w:t xml:space="preserve"> A projekt elsődleges célja egy egységes </w:t>
      </w:r>
      <w:r w:rsidR="003740E4">
        <w:t>interfész</w:t>
      </w:r>
      <w:r w:rsidR="00CA78A1">
        <w:t xml:space="preserve"> létrehozása volt, mely a következő feladatok elvégzését támogatja:</w:t>
      </w:r>
    </w:p>
    <w:p w:rsidR="00CA78A1" w:rsidRDefault="00CA78A1" w:rsidP="00F934F2">
      <w:pPr>
        <w:numPr>
          <w:ilvl w:val="0"/>
          <w:numId w:val="14"/>
        </w:numPr>
      </w:pPr>
      <w:r>
        <w:t>Erőforrások korlátozása (processzor idő, memória használat, háttértár IO)</w:t>
      </w:r>
    </w:p>
    <w:p w:rsidR="00CA78A1" w:rsidRDefault="00CA78A1" w:rsidP="00F934F2">
      <w:pPr>
        <w:numPr>
          <w:ilvl w:val="0"/>
          <w:numId w:val="14"/>
        </w:numPr>
      </w:pPr>
      <w:proofErr w:type="spellStart"/>
      <w:r>
        <w:t>Priorizálás</w:t>
      </w:r>
      <w:proofErr w:type="spellEnd"/>
      <w:r>
        <w:t xml:space="preserve">: </w:t>
      </w:r>
      <w:r w:rsidR="0028123A">
        <w:t>adott folyamat csoportnak nagyobb használati jog biztosítása</w:t>
      </w:r>
    </w:p>
    <w:p w:rsidR="0028123A" w:rsidRDefault="0028123A" w:rsidP="00F934F2">
      <w:pPr>
        <w:numPr>
          <w:ilvl w:val="0"/>
          <w:numId w:val="14"/>
        </w:numPr>
      </w:pPr>
      <w:r>
        <w:lastRenderedPageBreak/>
        <w:t>Számlázás: felhasznált erőforrások mérése például későbbi értékesítés céljából</w:t>
      </w:r>
    </w:p>
    <w:p w:rsidR="0028123A" w:rsidRDefault="0028123A" w:rsidP="00F934F2">
      <w:pPr>
        <w:numPr>
          <w:ilvl w:val="0"/>
          <w:numId w:val="14"/>
        </w:numPr>
      </w:pPr>
      <w:r>
        <w:t>Kontrollálás: az adott rendszer felügyelete</w:t>
      </w:r>
    </w:p>
    <w:p w:rsidR="00F6552F" w:rsidRDefault="00F6552F" w:rsidP="00A87F03">
      <w:r>
        <w:t xml:space="preserve">A </w:t>
      </w:r>
      <w:proofErr w:type="spellStart"/>
      <w:r>
        <w:t>cgroups-t</w:t>
      </w:r>
      <w:proofErr w:type="spellEnd"/>
      <w:r>
        <w:t xml:space="preserve"> 2006-ban a </w:t>
      </w:r>
      <w:proofErr w:type="spellStart"/>
      <w:r>
        <w:t>Google</w:t>
      </w:r>
      <w:proofErr w:type="spellEnd"/>
      <w:r>
        <w:t xml:space="preserve"> mérnökei kezdték el fejleszteni. Először a 2.6.24-es kernel verzióba integrálták a megoldást, azóta számos új szolgáltatással és vezérlővel bővült a projekt.</w:t>
      </w:r>
      <w:r w:rsidR="005652F7" w:rsidRPr="005652F7">
        <w:t xml:space="preserve"> </w:t>
      </w:r>
      <w:r w:rsidR="005652F7">
        <w:t xml:space="preserve">Az </w:t>
      </w:r>
      <w:proofErr w:type="spellStart"/>
      <w:r w:rsidR="005652F7">
        <w:t>Android</w:t>
      </w:r>
      <w:proofErr w:type="spellEnd"/>
      <w:r w:rsidR="005652F7">
        <w:t xml:space="preserve"> operációs rendszerben is megtalálható ez a funkció. Viszont a fejlesztők úgy tervezték a rendszert, hogy ezt a funkciót a rendszer módosíthatja, felhasználói szinten csak olvashatóak a szükséges fájlok és könyvtárak, ennek megváltoztatásához speciális feltételek kellenek az adott készülékkel kapcsolatban, és mivel ezek nem minden készüléken biztosítottak, így ezt a megoldást a projekt kapcsán nem használhatjuk.</w:t>
      </w:r>
    </w:p>
    <w:p w:rsidR="00CA78A1" w:rsidRDefault="00F6552F" w:rsidP="00F1128F">
      <w:pPr>
        <w:pStyle w:val="Cmsor4"/>
      </w:pPr>
      <w:r>
        <w:t>PAM</w:t>
      </w:r>
      <w:r w:rsidRPr="00F6552F">
        <w:t xml:space="preserve"> (</w:t>
      </w:r>
      <w:proofErr w:type="spellStart"/>
      <w:r w:rsidRPr="00F6552F">
        <w:t>Pluggable</w:t>
      </w:r>
      <w:proofErr w:type="spellEnd"/>
      <w:r w:rsidRPr="00F6552F">
        <w:t xml:space="preserve"> </w:t>
      </w:r>
      <w:proofErr w:type="spellStart"/>
      <w:r w:rsidRPr="00F6552F">
        <w:t>Authentication</w:t>
      </w:r>
      <w:proofErr w:type="spellEnd"/>
      <w:r w:rsidRPr="00F6552F">
        <w:t xml:space="preserve"> </w:t>
      </w:r>
      <w:proofErr w:type="spellStart"/>
      <w:r w:rsidRPr="00F6552F">
        <w:t>Modules</w:t>
      </w:r>
      <w:proofErr w:type="spellEnd"/>
      <w:r>
        <w:t xml:space="preserve">) </w:t>
      </w:r>
      <w:r>
        <w:fldChar w:fldCharType="begin"/>
      </w:r>
      <w:r>
        <w:instrText xml:space="preserve"> REF _Ref356070269 \r \h </w:instrText>
      </w:r>
      <w:r>
        <w:fldChar w:fldCharType="separate"/>
      </w:r>
      <w:r w:rsidR="004A1195">
        <w:t>[9]</w:t>
      </w:r>
      <w:r>
        <w:fldChar w:fldCharType="end"/>
      </w:r>
    </w:p>
    <w:p w:rsidR="00F6552F" w:rsidRDefault="00B95AB2" w:rsidP="00A87F03">
      <w:r>
        <w:t>A PAM tulajdonképpen olyan megosztott könyvárak sokasága, amely lehetővé teszi a helyi rendszergazda szám</w:t>
      </w:r>
      <w:r w:rsidR="00B77729">
        <w:t xml:space="preserve">ára annak eldöntését, hogy </w:t>
      </w:r>
      <w:r w:rsidR="003740E4">
        <w:t xml:space="preserve">milyen módszerrel történjen a </w:t>
      </w:r>
      <w:r w:rsidR="00B77729" w:rsidRPr="00B77729">
        <w:t>felhasználói azonosítás</w:t>
      </w:r>
      <w:r w:rsidR="003740E4">
        <w:t xml:space="preserve"> a két érintett fél között (felhasználó és alkalmazás)</w:t>
      </w:r>
      <w:r w:rsidR="00B77729">
        <w:t xml:space="preserve">. </w:t>
      </w:r>
      <w:r w:rsidR="00D21584">
        <w:t xml:space="preserve">A projekt célja egy ilyen funkciót megvalósító szoftver létrehozása és a hozzá szükséges biztonsági valamint azonosítási modulok fejlesztésének elkülönítése. A kezdeti funkciókat a későbbiekben bővítették, így már lehetséges a rendszerben levő felhasználók erőforrás szabályozása is hála a </w:t>
      </w:r>
      <w:proofErr w:type="spellStart"/>
      <w:r w:rsidR="00D21584">
        <w:t>pam</w:t>
      </w:r>
      <w:proofErr w:type="spellEnd"/>
      <w:r w:rsidR="00D21584">
        <w:t>_</w:t>
      </w:r>
      <w:proofErr w:type="spellStart"/>
      <w:r w:rsidR="00D21584">
        <w:t>limits</w:t>
      </w:r>
      <w:proofErr w:type="spellEnd"/>
      <w:r w:rsidR="00D21584">
        <w:t xml:space="preserve"> modulnak.</w:t>
      </w:r>
    </w:p>
    <w:p w:rsidR="00D40B1B" w:rsidRDefault="00D40B1B" w:rsidP="005810EF">
      <w:r>
        <w:t xml:space="preserve">A modul által megvalósított szabályozás eltér az eddig bemutatott megoldásoktól. Az előző projektekben az erőforrás korlátok megadása közvetlen módon történt, ezzel ellentétben a modul segítségével csak közvetve módosíthatunk. A modul segítségével megjelölhetünk egy alternatív </w:t>
      </w:r>
      <w:proofErr w:type="spellStart"/>
      <w:r>
        <w:t>limits.conf</w:t>
      </w:r>
      <w:proofErr w:type="spellEnd"/>
      <w:r>
        <w:t xml:space="preserve"> nevű konfigurációs fájlt, </w:t>
      </w:r>
      <w:r w:rsidR="003740E4">
        <w:t>mely felírja</w:t>
      </w:r>
      <w:r>
        <w:t xml:space="preserve"> az alapértelmezett korlátokat tartalmazó fájlban foglaltakat. Magát a </w:t>
      </w:r>
      <w:r w:rsidR="003740E4">
        <w:t xml:space="preserve">régi </w:t>
      </w:r>
      <w:r>
        <w:t>fájlt nem módosítja a modul, így probléma esetén visszaállítható a beállítás az eredeti értékekre.</w:t>
      </w:r>
    </w:p>
    <w:p w:rsidR="00BB474B" w:rsidRDefault="00BB474B" w:rsidP="005810EF">
      <w:pPr>
        <w:spacing w:after="240"/>
      </w:pPr>
      <w:r>
        <w:t>A PAM megvalósítás először a 3.0.4-es Re</w:t>
      </w:r>
      <w:r w:rsidR="003740E4">
        <w:t>d</w:t>
      </w:r>
      <w:r>
        <w:t xml:space="preserve"> Hat Linuxban jelent meg 1996-ban. Később az X/Open UNIX részeként standardizálták. Mára számos</w:t>
      </w:r>
      <w:r w:rsidR="00D40B1B">
        <w:t xml:space="preserve"> </w:t>
      </w:r>
      <w:r>
        <w:t>más operációs rendszer is integrálta a</w:t>
      </w:r>
      <w:r w:rsidR="003740E4">
        <w:t xml:space="preserve"> </w:t>
      </w:r>
      <w:r>
        <w:t xml:space="preserve">különböző Linuxokon kívül (például a </w:t>
      </w:r>
      <w:proofErr w:type="spellStart"/>
      <w:r>
        <w:t>FreeBSD</w:t>
      </w:r>
      <w:proofErr w:type="spellEnd"/>
      <w:r>
        <w:t>).</w:t>
      </w:r>
    </w:p>
    <w:p w:rsidR="00BB474B" w:rsidRDefault="00BB474B" w:rsidP="00F950C4">
      <w:pPr>
        <w:ind w:firstLine="284"/>
      </w:pPr>
      <w:r>
        <w:tab/>
      </w:r>
      <w:r w:rsidR="00A06ADD">
        <w:t xml:space="preserve">A </w:t>
      </w:r>
      <w:r>
        <w:fldChar w:fldCharType="begin"/>
      </w:r>
      <w:r>
        <w:instrText xml:space="preserve"> REF _Ref356074265 \r \h </w:instrText>
      </w:r>
      <w:r>
        <w:fldChar w:fldCharType="separate"/>
      </w:r>
      <w:r w:rsidR="004A1195">
        <w:t>2.2.1</w:t>
      </w:r>
      <w:r>
        <w:fldChar w:fldCharType="end"/>
      </w:r>
      <w:r>
        <w:t xml:space="preserve">-es fejezeten belül több, különböző Linux operációs rendszerekben használt erőforrás-szabályozás megoldást ismertettem. A projektek között </w:t>
      </w:r>
      <w:r w:rsidR="003740E4">
        <w:t>több</w:t>
      </w:r>
      <w:r>
        <w:t xml:space="preserve"> olyan van, amit a saját feladatunk számára is részleges, vagy némi átalakítás után teljes </w:t>
      </w:r>
      <w:r>
        <w:lastRenderedPageBreak/>
        <w:t xml:space="preserve">megoldást </w:t>
      </w:r>
      <w:r w:rsidR="0003162A">
        <w:t>jele</w:t>
      </w:r>
      <w:r w:rsidR="003740E4">
        <w:t>nthetne a felvázolt hiányossággal kapcsolatban</w:t>
      </w:r>
      <w:r w:rsidR="0003162A">
        <w:t xml:space="preserve">. Viszont azt </w:t>
      </w:r>
      <w:r w:rsidR="003740E4">
        <w:t>vegyük észre</w:t>
      </w:r>
      <w:r w:rsidR="0003162A">
        <w:t>, hogy ezen megoldások mindegyike kernel szintű módosítást igényelne</w:t>
      </w:r>
      <w:r w:rsidR="0078368E">
        <w:t xml:space="preserve"> (kivéve a </w:t>
      </w:r>
      <w:proofErr w:type="spellStart"/>
      <w:r w:rsidR="0078368E">
        <w:t>cpulimit-et</w:t>
      </w:r>
      <w:proofErr w:type="spellEnd"/>
      <w:r w:rsidR="0078368E">
        <w:t xml:space="preserve">, de az ezzel kapcsolatos problémát a </w:t>
      </w:r>
      <w:r w:rsidR="0078368E">
        <w:fldChar w:fldCharType="begin"/>
      </w:r>
      <w:r w:rsidR="0078368E">
        <w:instrText xml:space="preserve"> REF _Ref356526783 \r \h </w:instrText>
      </w:r>
      <w:r w:rsidR="0078368E">
        <w:fldChar w:fldCharType="separate"/>
      </w:r>
      <w:r w:rsidR="004A1195">
        <w:t>2.2.2.1</w:t>
      </w:r>
      <w:r w:rsidR="0078368E">
        <w:fldChar w:fldCharType="end"/>
      </w:r>
      <w:r w:rsidR="0078368E">
        <w:t xml:space="preserve"> </w:t>
      </w:r>
      <w:r w:rsidR="0078368E">
        <w:fldChar w:fldCharType="begin"/>
      </w:r>
      <w:r w:rsidR="0078368E">
        <w:instrText xml:space="preserve"> REF _Ref356526775 \r \h </w:instrText>
      </w:r>
      <w:r w:rsidR="0078368E">
        <w:fldChar w:fldCharType="separate"/>
      </w:r>
      <w:r w:rsidR="004A1195">
        <w:t>a)</w:t>
      </w:r>
      <w:r w:rsidR="0078368E">
        <w:fldChar w:fldCharType="end"/>
      </w:r>
      <w:r w:rsidR="0078368E">
        <w:t xml:space="preserve"> részében ismertetem)</w:t>
      </w:r>
      <w:r w:rsidR="0003162A">
        <w:t xml:space="preserve">. Elviekben kivitelezhető lenne valamelyik megoldás integrálása az </w:t>
      </w:r>
      <w:proofErr w:type="spellStart"/>
      <w:r w:rsidR="0003162A">
        <w:t>Android</w:t>
      </w:r>
      <w:proofErr w:type="spellEnd"/>
      <w:r w:rsidR="0003162A">
        <w:t xml:space="preserve"> rendszer kernelébe, </w:t>
      </w:r>
      <w:r w:rsidR="003740E4">
        <w:t>de az</w:t>
      </w:r>
      <w:r w:rsidR="0003162A">
        <w:t xml:space="preserve"> eddigi tapasztalataim szerint </w:t>
      </w:r>
      <w:r w:rsidR="003740E4">
        <w:t>az</w:t>
      </w:r>
      <w:r w:rsidR="0003162A">
        <w:t xml:space="preserve"> ilyen</w:t>
      </w:r>
      <w:r w:rsidR="003740E4">
        <w:t xml:space="preserve"> jellegű</w:t>
      </w:r>
      <w:r w:rsidR="0003162A">
        <w:t xml:space="preserve"> feladat</w:t>
      </w:r>
      <w:r w:rsidR="003740E4">
        <w:t>ok</w:t>
      </w:r>
      <w:r w:rsidR="004973DC">
        <w:t xml:space="preserve"> óriási szakmai tudást és erőforrás kapacitást igényelne</w:t>
      </w:r>
      <w:r w:rsidR="00F950C4">
        <w:t>k</w:t>
      </w:r>
      <w:r w:rsidR="004973DC">
        <w:t xml:space="preserve">, </w:t>
      </w:r>
      <w:r w:rsidR="00F950C4">
        <w:t>a folyamat</w:t>
      </w:r>
      <w:r w:rsidR="004973DC">
        <w:t xml:space="preserve"> nagy valószínűséggel még a Diplomatervezés </w:t>
      </w:r>
      <w:r w:rsidR="00F950C4">
        <w:t>tárgy keretein is túlmutatna. E</w:t>
      </w:r>
      <w:r w:rsidR="004973DC">
        <w:t>mellett, ha mégis sikerüln</w:t>
      </w:r>
      <w:r w:rsidR="00A06ADD">
        <w:t>e megoldást találni rövid időn belül</w:t>
      </w:r>
      <w:r w:rsidR="004973DC">
        <w:t>,</w:t>
      </w:r>
      <w:r w:rsidR="00A06ADD">
        <w:t xml:space="preserve"> akkor is</w:t>
      </w:r>
      <w:r w:rsidR="004973DC">
        <w:t xml:space="preserve"> a </w:t>
      </w:r>
      <w:proofErr w:type="spellStart"/>
      <w:r w:rsidR="004973DC">
        <w:t>DroidLab</w:t>
      </w:r>
      <w:proofErr w:type="spellEnd"/>
      <w:r w:rsidR="004973DC">
        <w:t xml:space="preserve"> projekt szempontjából nem lenne használható, mivel a kernel módosítása mindenképpen egy saját ROM </w:t>
      </w:r>
      <w:r w:rsidR="00A06ADD">
        <w:t>létrehozását vonná</w:t>
      </w:r>
      <w:r w:rsidR="004973DC">
        <w:t xml:space="preserve"> maga után, amit a mérésben résztvevő eszközökre telepíteni kell</w:t>
      </w:r>
      <w:r w:rsidR="00A06ADD">
        <w:t>ene</w:t>
      </w:r>
      <w:r w:rsidR="004973DC">
        <w:t>.</w:t>
      </w:r>
      <w:r w:rsidR="00F950C4">
        <w:t xml:space="preserve"> Egy ROM csere egy egyszerű felhasználó számára komoly feladatnak minősül, így nem várható el, hogy a mérés kedvéért mindenki lecserélje készüléke </w:t>
      </w:r>
      <w:proofErr w:type="spellStart"/>
      <w:r w:rsidR="00F950C4">
        <w:t>firmware-t</w:t>
      </w:r>
      <w:proofErr w:type="spellEnd"/>
      <w:r w:rsidR="00F950C4">
        <w:t>.</w:t>
      </w:r>
    </w:p>
    <w:p w:rsidR="004973DC" w:rsidRDefault="004973DC" w:rsidP="00A87F03">
      <w:r>
        <w:t xml:space="preserve">Következésképpen </w:t>
      </w:r>
      <w:r w:rsidR="005479AD">
        <w:t xml:space="preserve">olyan megoldást kell találni a problémára, amely szoftveresen a kliensen belül </w:t>
      </w:r>
      <w:r w:rsidR="00A06ADD">
        <w:t>kivitelezhető, és</w:t>
      </w:r>
      <w:r w:rsidR="005479AD">
        <w:t xml:space="preserve"> a felhasználónak nem okoz </w:t>
      </w:r>
      <w:r w:rsidR="005810EF">
        <w:t>extra</w:t>
      </w:r>
      <w:r w:rsidR="005479AD">
        <w:t xml:space="preserve"> </w:t>
      </w:r>
      <w:r w:rsidR="005810EF">
        <w:t>tevékenységet</w:t>
      </w:r>
      <w:r w:rsidR="005479AD">
        <w:t xml:space="preserve"> a </w:t>
      </w:r>
      <w:r w:rsidR="005810EF">
        <w:t>használatának biztosítása</w:t>
      </w:r>
      <w:r w:rsidR="005479AD">
        <w:t xml:space="preserve">. </w:t>
      </w:r>
    </w:p>
    <w:p w:rsidR="005479AD" w:rsidRDefault="005479AD" w:rsidP="00F1128F">
      <w:pPr>
        <w:pStyle w:val="Cmsor3"/>
      </w:pPr>
      <w:bookmarkStart w:id="19" w:name="_Ref356076059"/>
      <w:bookmarkStart w:id="20" w:name="_Toc375234609"/>
      <w:r>
        <w:t>Szolgáltatás-csoportok és kvóták</w:t>
      </w:r>
      <w:bookmarkEnd w:id="19"/>
      <w:bookmarkEnd w:id="20"/>
    </w:p>
    <w:p w:rsidR="000744BC" w:rsidRDefault="00570EC9" w:rsidP="000B02AB">
      <w:r>
        <w:t xml:space="preserve">Az általunk </w:t>
      </w:r>
      <w:r w:rsidR="00F950C4">
        <w:t>tervezett</w:t>
      </w:r>
      <w:r>
        <w:t xml:space="preserve"> erőforrást korlátozó megoldást kvóta</w:t>
      </w:r>
      <w:r w:rsidR="000D2991">
        <w:t xml:space="preserve"> </w:t>
      </w:r>
      <w:r>
        <w:t xml:space="preserve">rendszernek neveztük el. A kvóták testesítik meg a felhasználó által felajánlott erőforrásokat. A kvóták a </w:t>
      </w:r>
      <w:proofErr w:type="spellStart"/>
      <w:r>
        <w:t>plugin</w:t>
      </w:r>
      <w:r w:rsidR="00EE4A1D">
        <w:t>okra</w:t>
      </w:r>
      <w:proofErr w:type="spellEnd"/>
      <w:r>
        <w:t xml:space="preserve"> jellemzőek, lesznek </w:t>
      </w:r>
      <w:r w:rsidR="005810EF">
        <w:t xml:space="preserve">olyan </w:t>
      </w:r>
      <w:proofErr w:type="spellStart"/>
      <w:r>
        <w:t>plugin</w:t>
      </w:r>
      <w:r w:rsidR="00EE4A1D">
        <w:t>ok</w:t>
      </w:r>
      <w:proofErr w:type="spellEnd"/>
      <w:r>
        <w:t xml:space="preserve">, melyekre </w:t>
      </w:r>
      <w:r w:rsidR="005810EF">
        <w:t>egyáltalán nem vonatkozik kvóta és</w:t>
      </w:r>
      <w:r>
        <w:t xml:space="preserve"> lesznek</w:t>
      </w:r>
      <w:r w:rsidR="005810EF">
        <w:t xml:space="preserve"> olyanok is</w:t>
      </w:r>
      <w:r>
        <w:t>, melyek többféle kvótát is definiálnak.</w:t>
      </w:r>
      <w:r w:rsidR="000744BC">
        <w:t xml:space="preserve"> A felhasználó az általa biztosítani kívánt kvóta mennyiségeket az erőforráshoz kapcsolódó </w:t>
      </w:r>
      <w:proofErr w:type="spellStart"/>
      <w:r w:rsidR="000744BC">
        <w:t>plugin</w:t>
      </w:r>
      <w:proofErr w:type="spellEnd"/>
      <w:r w:rsidR="000744BC">
        <w:t xml:space="preserve"> felhasználói felületén szabályozhatja, hasonlóan a már korábban említett funkcionális korlátozáshoz. </w:t>
      </w:r>
      <w:r w:rsidR="000B02AB">
        <w:t>A felhasználó döntésének megkönnyítése érdekében egyes erőforrásokhoz néhány tipikus értéket választunk ki. Így a felhasználók érezni fogják a kvóták nagyságrendjét és tudatos döntést tudnak hozni.</w:t>
      </w:r>
    </w:p>
    <w:p w:rsidR="00AD6898" w:rsidRDefault="000744BC" w:rsidP="000744BC">
      <w:r>
        <w:t>A modulok is rendelkeznek kvótákkal, ezeket azonban nem a felhasználó szabályozza. A központi vezérlő feladata, hogy a felhasználók által felajánlott kvótákhoz modulokat rendeljen.</w:t>
      </w:r>
    </w:p>
    <w:p w:rsidR="004F3EA2" w:rsidRDefault="005656F5" w:rsidP="005656F5">
      <w:r>
        <w:t xml:space="preserve">A kvóta rendszer megvalósításához szükség volt a lehetséges használható erőforrások számba vételére, ezeknek </w:t>
      </w:r>
      <w:proofErr w:type="spellStart"/>
      <w:r>
        <w:t>plugin</w:t>
      </w:r>
      <w:r w:rsidR="00EE4A1D">
        <w:t>okba</w:t>
      </w:r>
      <w:proofErr w:type="spellEnd"/>
      <w:r>
        <w:t xml:space="preserve"> rendezésére illetve a kvóták jellegének és gyakoriságának meghatározására</w:t>
      </w:r>
      <w:r w:rsidR="004F3EA2">
        <w:t xml:space="preserve"> </w:t>
      </w:r>
      <w:r>
        <w:t>(</w:t>
      </w:r>
      <w:r w:rsidR="004F3EA2">
        <w:t>ahol ez szükséges</w:t>
      </w:r>
      <w:r>
        <w:t>)</w:t>
      </w:r>
      <w:r w:rsidR="004F3EA2">
        <w:t xml:space="preserve">. </w:t>
      </w:r>
      <w:r w:rsidR="008B137F">
        <w:t xml:space="preserve">Úgy láttam </w:t>
      </w:r>
      <w:r w:rsidR="008B137F">
        <w:lastRenderedPageBreak/>
        <w:t xml:space="preserve">megfelelőnek, hogy hogy a legtöbb erőforrást egyéni </w:t>
      </w:r>
      <w:proofErr w:type="spellStart"/>
      <w:r w:rsidR="008B137F">
        <w:t>plugin</w:t>
      </w:r>
      <w:r w:rsidR="00EE4A1D">
        <w:t>ban</w:t>
      </w:r>
      <w:proofErr w:type="spellEnd"/>
      <w:r w:rsidR="008B137F">
        <w:t xml:space="preserve"> kell megvalósítani, mivel így használható ki maximálisan a moduláris </w:t>
      </w:r>
      <w:r w:rsidR="00B75E61">
        <w:t>kialakításból</w:t>
      </w:r>
      <w:r w:rsidR="008B137F">
        <w:t xml:space="preserve"> származó előny. </w:t>
      </w:r>
    </w:p>
    <w:p w:rsidR="008B137F" w:rsidRDefault="00F82B2E" w:rsidP="00F1128F">
      <w:pPr>
        <w:pStyle w:val="Cmsor4"/>
      </w:pPr>
      <w:bookmarkStart w:id="21" w:name="_Ref356526783"/>
      <w:r>
        <w:t xml:space="preserve">Eszközmonitorozó </w:t>
      </w:r>
      <w:bookmarkEnd w:id="21"/>
      <w:proofErr w:type="spellStart"/>
      <w:r w:rsidR="00EE4A1D">
        <w:t>pluginok</w:t>
      </w:r>
      <w:proofErr w:type="spellEnd"/>
    </w:p>
    <w:p w:rsidR="00D056D8" w:rsidRDefault="00AD1ADC" w:rsidP="00D056D8">
      <w:r>
        <w:t xml:space="preserve">Az eszközmonitorozó </w:t>
      </w:r>
      <w:proofErr w:type="spellStart"/>
      <w:r w:rsidR="00EE4A1D">
        <w:t>pluginok</w:t>
      </w:r>
      <w:proofErr w:type="spellEnd"/>
      <w:r w:rsidR="00EE4A1D">
        <w:t xml:space="preserve"> </w:t>
      </w:r>
      <w:r>
        <w:t xml:space="preserve">közé tartoznak azok a megvalósított </w:t>
      </w:r>
      <w:proofErr w:type="spellStart"/>
      <w:r w:rsidR="00EE4A1D">
        <w:t>pluginok</w:t>
      </w:r>
      <w:proofErr w:type="spellEnd"/>
      <w:r>
        <w:t>, melyeknek feladata, hogy az adott mérőeszköz fizikai állapotáról információt gyűjt</w:t>
      </w:r>
      <w:r w:rsidR="00F950C4">
        <w:t>s</w:t>
      </w:r>
      <w:r w:rsidR="00B75E61">
        <w:t>enek</w:t>
      </w:r>
      <w:r>
        <w:t>.</w:t>
      </w:r>
      <w:r w:rsidR="00914484">
        <w:t xml:space="preserve"> A </w:t>
      </w:r>
      <w:proofErr w:type="spellStart"/>
      <w:r w:rsidR="00EE4A1D">
        <w:t>pluginokhoz</w:t>
      </w:r>
      <w:proofErr w:type="spellEnd"/>
      <w:r w:rsidR="00EE4A1D">
        <w:t xml:space="preserve"> </w:t>
      </w:r>
      <w:r w:rsidR="00D056D8">
        <w:t>nem terveztem</w:t>
      </w:r>
      <w:r w:rsidR="00DE19FE">
        <w:t xml:space="preserve"> külön kvóták </w:t>
      </w:r>
      <w:r w:rsidR="00914484">
        <w:t>definiálását</w:t>
      </w:r>
      <w:r w:rsidR="00DE19FE">
        <w:t xml:space="preserve">, de ha a későbbiekben esetleg problémát okoz a felhasználóknak e </w:t>
      </w:r>
      <w:proofErr w:type="spellStart"/>
      <w:r w:rsidR="00EE4A1D">
        <w:t>pluginok</w:t>
      </w:r>
      <w:proofErr w:type="spellEnd"/>
      <w:r w:rsidR="00EE4A1D">
        <w:t xml:space="preserve"> </w:t>
      </w:r>
      <w:r w:rsidR="00DE19FE">
        <w:t xml:space="preserve">energia fogyasztása, akkor </w:t>
      </w:r>
      <w:r w:rsidR="00F45550">
        <w:t xml:space="preserve">a lekérdezések gyakoriságára </w:t>
      </w:r>
      <w:r w:rsidR="00B75E61">
        <w:t xml:space="preserve">vonatkozó </w:t>
      </w:r>
      <w:r w:rsidR="00F45550">
        <w:t>korlátozási lehetőséget fogunk biztosí</w:t>
      </w:r>
      <w:r w:rsidR="00B75E61">
        <w:t>t</w:t>
      </w:r>
      <w:r w:rsidR="00F45550">
        <w:t>ani</w:t>
      </w:r>
      <w:r w:rsidR="00DE19FE">
        <w:t>.</w:t>
      </w:r>
    </w:p>
    <w:p w:rsidR="00AD1ADC" w:rsidRDefault="004318CA" w:rsidP="00F934F2">
      <w:pPr>
        <w:numPr>
          <w:ilvl w:val="0"/>
          <w:numId w:val="15"/>
        </w:numPr>
      </w:pPr>
      <w:bookmarkStart w:id="22" w:name="_Ref356526775"/>
      <w:r>
        <w:rPr>
          <w:b/>
        </w:rPr>
        <w:t>M</w:t>
      </w:r>
      <w:r w:rsidR="00AD1ADC" w:rsidRPr="00DE19FE">
        <w:rPr>
          <w:b/>
        </w:rPr>
        <w:t>emória-használat</w:t>
      </w:r>
      <w:r w:rsidR="00AD1ADC">
        <w:t xml:space="preserve">: a </w:t>
      </w:r>
      <w:proofErr w:type="spellStart"/>
      <w:r w:rsidR="00AD1ADC">
        <w:t>plugin</w:t>
      </w:r>
      <w:proofErr w:type="spellEnd"/>
      <w:r w:rsidR="00AD1ADC">
        <w:t xml:space="preserve"> segítségével feljegyezhetővé válna a készülék </w:t>
      </w:r>
      <w:r w:rsidR="00D74D37">
        <w:t xml:space="preserve">memória kihasználtságának értéke. </w:t>
      </w:r>
      <w:r>
        <w:t>A</w:t>
      </w:r>
      <w:r w:rsidR="006100D2">
        <w:t>z ilyen jellegű beállítási lehetőségek a projekt kezdeti szakaszában</w:t>
      </w:r>
      <w:r w:rsidR="00184418">
        <w:t xml:space="preserve"> nem kerülnek implementálásra. K</w:t>
      </w:r>
      <w:r w:rsidR="006100D2">
        <w:t>ésőbbiekben, ha lesz</w:t>
      </w:r>
      <w:r w:rsidR="00184418">
        <w:t xml:space="preserve"> rá</w:t>
      </w:r>
      <w:r w:rsidR="006100D2">
        <w:t xml:space="preserve"> igény és kapacitás, akkor </w:t>
      </w:r>
      <w:r w:rsidR="00B75E61">
        <w:t xml:space="preserve">egy frissítés keretein belül </w:t>
      </w:r>
      <w:r w:rsidR="00184418">
        <w:t>pótoljuk őket</w:t>
      </w:r>
      <w:r w:rsidR="00467F04">
        <w:t xml:space="preserve"> (az ehhez szükséges kvótákkal együtt)</w:t>
      </w:r>
      <w:r w:rsidR="006100D2">
        <w:t>.</w:t>
      </w:r>
      <w:bookmarkEnd w:id="22"/>
    </w:p>
    <w:p w:rsidR="00D74D37" w:rsidRDefault="00D74D37" w:rsidP="00F934F2">
      <w:pPr>
        <w:numPr>
          <w:ilvl w:val="0"/>
          <w:numId w:val="15"/>
        </w:numPr>
      </w:pPr>
      <w:r w:rsidRPr="00DE19FE">
        <w:rPr>
          <w:b/>
        </w:rPr>
        <w:t>Akkumulátor statisztika</w:t>
      </w:r>
      <w:r>
        <w:t xml:space="preserve">: </w:t>
      </w:r>
      <w:r w:rsidR="00D056D8">
        <w:t xml:space="preserve">az </w:t>
      </w:r>
      <w:proofErr w:type="spellStart"/>
      <w:r w:rsidR="00D056D8">
        <w:t>Androidnak</w:t>
      </w:r>
      <w:proofErr w:type="spellEnd"/>
      <w:r w:rsidR="00D056D8">
        <w:t xml:space="preserve"> külön menedzser osztálya van az akkumulátor számára. A </w:t>
      </w:r>
      <w:proofErr w:type="spellStart"/>
      <w:r w:rsidR="00D056D8">
        <w:t>plugin</w:t>
      </w:r>
      <w:proofErr w:type="spellEnd"/>
      <w:r w:rsidR="00D056D8">
        <w:t xml:space="preserve"> segítségével számos adatot tudhatunk meg a készülék akkumulátorával kapcsolatban</w:t>
      </w:r>
      <w:r w:rsidR="001658CD">
        <w:t xml:space="preserve"> (</w:t>
      </w:r>
      <w:r w:rsidR="00D056D8">
        <w:t>például a töltöttségi szint, vagy a töltés típusa</w:t>
      </w:r>
      <w:r w:rsidR="001658CD">
        <w:t>)</w:t>
      </w:r>
      <w:r w:rsidR="00D056D8">
        <w:t>. Ezeket az adatokat</w:t>
      </w:r>
      <w:r w:rsidR="00DE19FE">
        <w:t xml:space="preserve"> más </w:t>
      </w:r>
      <w:proofErr w:type="spellStart"/>
      <w:r w:rsidR="00EE4A1D">
        <w:t>pluginok</w:t>
      </w:r>
      <w:proofErr w:type="spellEnd"/>
      <w:r w:rsidR="00EE4A1D">
        <w:t xml:space="preserve"> </w:t>
      </w:r>
      <w:r w:rsidR="001658CD">
        <w:t>által szolgáltatott információkkal párosítva</w:t>
      </w:r>
      <w:r w:rsidR="00D056D8">
        <w:t xml:space="preserve"> hasznos </w:t>
      </w:r>
      <w:r w:rsidR="001658CD">
        <w:t>következtetéseket</w:t>
      </w:r>
      <w:r w:rsidR="00D056D8">
        <w:t xml:space="preserve"> vonhatunk le például a felhasználói szokásokkal kapcsolatban. </w:t>
      </w:r>
    </w:p>
    <w:p w:rsidR="006100D2" w:rsidRDefault="00383535" w:rsidP="00F1128F">
      <w:pPr>
        <w:pStyle w:val="Cmsor4"/>
      </w:pPr>
      <w:r>
        <w:t>Lokációs</w:t>
      </w:r>
      <w:r w:rsidR="005B1F50">
        <w:t xml:space="preserve"> és hálózati</w:t>
      </w:r>
      <w:r w:rsidR="001658CD">
        <w:t xml:space="preserve"> információkat szolgáltató </w:t>
      </w:r>
      <w:proofErr w:type="spellStart"/>
      <w:r w:rsidR="00EE4A1D">
        <w:t>pluginok</w:t>
      </w:r>
      <w:proofErr w:type="spellEnd"/>
    </w:p>
    <w:p w:rsidR="001658CD" w:rsidRDefault="005C6E12" w:rsidP="001658CD">
      <w:r>
        <w:t xml:space="preserve">A mobil eszközök legnagyobb előnye a nevükben is benne levő </w:t>
      </w:r>
      <w:r w:rsidR="00184418">
        <w:t xml:space="preserve">mobilitás, </w:t>
      </w:r>
      <w:r>
        <w:t xml:space="preserve">hordozhatóság. Ennek köszönhetően </w:t>
      </w:r>
      <w:r w:rsidR="00F45550">
        <w:t xml:space="preserve">ezek a készülékek folyton velünk vannak, ez alkalmassá teszi őket a </w:t>
      </w:r>
      <w:r w:rsidR="00383535">
        <w:t>lokációs</w:t>
      </w:r>
      <w:r w:rsidR="00F45550">
        <w:t xml:space="preserve"> és hálózati információk gyűjtésére. Mivel az adatok nyeréséhez használt eljárások viszonylag energiaigényesnek mondható</w:t>
      </w:r>
      <w:r w:rsidR="00B75E61">
        <w:t>ak</w:t>
      </w:r>
      <w:r w:rsidR="00F45550">
        <w:t xml:space="preserve">, ezért a lekérdező műveletek számát és gyakoriságát mindenképpen </w:t>
      </w:r>
      <w:r w:rsidR="00525D78">
        <w:t xml:space="preserve">korlátozni kell az kvóta rendszer segítéségével. </w:t>
      </w:r>
    </w:p>
    <w:p w:rsidR="0050306E" w:rsidRDefault="00F45550" w:rsidP="00F934F2">
      <w:pPr>
        <w:numPr>
          <w:ilvl w:val="0"/>
          <w:numId w:val="16"/>
        </w:numPr>
        <w:ind w:left="714" w:hanging="357"/>
      </w:pPr>
      <w:r w:rsidRPr="00525D78">
        <w:rPr>
          <w:b/>
        </w:rPr>
        <w:t xml:space="preserve">GPS (Global </w:t>
      </w:r>
      <w:proofErr w:type="spellStart"/>
      <w:r w:rsidRPr="00525D78">
        <w:rPr>
          <w:b/>
        </w:rPr>
        <w:t>Positioning</w:t>
      </w:r>
      <w:proofErr w:type="spellEnd"/>
      <w:r w:rsidRPr="00525D78">
        <w:rPr>
          <w:b/>
        </w:rPr>
        <w:t xml:space="preserve"> System)</w:t>
      </w:r>
      <w:r>
        <w:t>:</w:t>
      </w:r>
      <w:r w:rsidR="00122169">
        <w:t xml:space="preserve"> GPS vevő ma már minden mobil eszközben megtalálható, mivel a vevő kedvező ára és kellően kis mérete ezt lehetővé teszi. Kezdetben </w:t>
      </w:r>
      <w:r w:rsidR="0050306E">
        <w:t>GPS-t</w:t>
      </w:r>
      <w:r w:rsidR="00122169">
        <w:t xml:space="preserve"> csak a helymeghatározásra alkalmazták, majd megjelentek a GPS alapú navigációs </w:t>
      </w:r>
      <w:r w:rsidR="00B75E61">
        <w:t>alkalmazások</w:t>
      </w:r>
      <w:r w:rsidR="00122169">
        <w:t xml:space="preserve">, jelenleg pedig az úgynevezett helyfüggő </w:t>
      </w:r>
      <w:r w:rsidR="00122169">
        <w:lastRenderedPageBreak/>
        <w:t xml:space="preserve">szolgáltatások kerülnek előtérbe. </w:t>
      </w:r>
      <w:r w:rsidR="0050306E">
        <w:t xml:space="preserve">A vevő a Föld körül keringő műholdakkal kommunikál és a gyűjtött adatokból hozza létre a szükséges információt. Az általunk tervezett </w:t>
      </w:r>
      <w:proofErr w:type="spellStart"/>
      <w:r w:rsidR="0050306E">
        <w:t>plugin</w:t>
      </w:r>
      <w:proofErr w:type="spellEnd"/>
      <w:r w:rsidR="0050306E">
        <w:t xml:space="preserve"> elsősorban a készülék pozícióját és a </w:t>
      </w:r>
      <w:r w:rsidR="00D52FC1">
        <w:t>műholdakkal kapcsolatos információkat képes mérni az idő függvényében.</w:t>
      </w:r>
      <w:r w:rsidR="00763E2A">
        <w:t xml:space="preserve"> Ezekből utána más származtatott adatokat is képesek vagyunk előállítani, például két rövid időn belül mért egymás utáni pozícióból lehetséges sebességet becsülni.</w:t>
      </w:r>
      <w:r w:rsidR="00D52FC1">
        <w:t xml:space="preserve"> </w:t>
      </w:r>
      <w:r w:rsidR="00914484">
        <w:t>Jelenlegi tervek szerint</w:t>
      </w:r>
      <w:r w:rsidR="00D52FC1">
        <w:t xml:space="preserve"> a </w:t>
      </w:r>
      <w:proofErr w:type="spellStart"/>
      <w:r w:rsidR="00D52FC1">
        <w:t>plugin</w:t>
      </w:r>
      <w:r w:rsidR="00EE4A1D">
        <w:t>hoz</w:t>
      </w:r>
      <w:proofErr w:type="spellEnd"/>
      <w:r w:rsidR="00D52FC1">
        <w:t xml:space="preserve"> tartozó kvóták számát napi limitben fogjuk meghatározni és a lekérdezések közt eltelt időt pedig percekben.</w:t>
      </w:r>
    </w:p>
    <w:p w:rsidR="00F45550" w:rsidRDefault="00F45550" w:rsidP="00F934F2">
      <w:pPr>
        <w:numPr>
          <w:ilvl w:val="0"/>
          <w:numId w:val="16"/>
        </w:numPr>
      </w:pPr>
      <w:r w:rsidRPr="00525D78">
        <w:rPr>
          <w:b/>
        </w:rPr>
        <w:t>cella információ</w:t>
      </w:r>
      <w:r>
        <w:t>:</w:t>
      </w:r>
      <w:r w:rsidR="00D52FC1">
        <w:t xml:space="preserve"> egy aktív mobil eszköz és a szolgáltató hálózata folytonos kommunikációban áll egymással. A kommunikáció során az adott cella számos információt szolgáltat a készülék számára (</w:t>
      </w:r>
      <w:r w:rsidR="00763E2A">
        <w:t>például térerő, operátor név, egyéb hálózati események). Az információk egy része automatikusan érkezik, a többit a készüléknek van lehetősége lekérdezni. A cellainformációk nem csak hálózati adatokat tartalmaznak, lehetséges például helymeghatározást is végezni ezek alapján</w:t>
      </w:r>
      <w:r w:rsidR="00284021">
        <w:t>. B</w:t>
      </w:r>
      <w:r w:rsidR="00763E2A">
        <w:t>ár</w:t>
      </w:r>
      <w:r w:rsidR="00284021">
        <w:t xml:space="preserve"> ez nagy valószínűséggel</w:t>
      </w:r>
      <w:r w:rsidR="00763E2A">
        <w:t xml:space="preserve"> nem lesz olyan pontos, mint egy GPS alapú, viszont elképzelhető olyan eset, amikor valamilyen ok folytán csak ez </w:t>
      </w:r>
      <w:r w:rsidR="00914484">
        <w:t>használható</w:t>
      </w:r>
      <w:r w:rsidR="00763E2A">
        <w:t xml:space="preserve">. Az általunk létrehozott </w:t>
      </w:r>
      <w:proofErr w:type="spellStart"/>
      <w:r w:rsidR="00763E2A">
        <w:t>plugin</w:t>
      </w:r>
      <w:proofErr w:type="spellEnd"/>
      <w:r w:rsidR="00763E2A">
        <w:t xml:space="preserve"> </w:t>
      </w:r>
      <w:r w:rsidR="009063A2">
        <w:t>összes cella által szolgáltatott információ</w:t>
      </w:r>
      <w:r w:rsidR="00763E2A">
        <w:t xml:space="preserve"> gyűjtésére alkalmas. </w:t>
      </w:r>
      <w:r w:rsidR="00284021">
        <w:t xml:space="preserve">Mivel az </w:t>
      </w:r>
      <w:r w:rsidR="00B75E61">
        <w:t>említett</w:t>
      </w:r>
      <w:r w:rsidR="00284021">
        <w:t xml:space="preserve"> kommunikáció</w:t>
      </w:r>
      <w:r w:rsidR="009063A2">
        <w:t xml:space="preserve"> egyébként is része telekommunikációs szolgáltatás nyújtásának, ezért kisebb energia szükséges a használatához, </w:t>
      </w:r>
      <w:r w:rsidR="00284021">
        <w:t>mint a GPS</w:t>
      </w:r>
      <w:r w:rsidR="009063A2">
        <w:t xml:space="preserve"> esetén. Így a</w:t>
      </w:r>
      <w:r w:rsidR="00284021">
        <w:t xml:space="preserve"> tervezett extra lekérdezések</w:t>
      </w:r>
      <w:r w:rsidR="00B75E61">
        <w:t xml:space="preserve"> számát</w:t>
      </w:r>
      <w:r w:rsidR="00284021">
        <w:t xml:space="preserve"> másodperces intervallumban tervezzük korlátozni.</w:t>
      </w:r>
    </w:p>
    <w:p w:rsidR="001658CD" w:rsidRDefault="001658CD" w:rsidP="00F1128F">
      <w:pPr>
        <w:pStyle w:val="Cmsor4"/>
      </w:pPr>
      <w:r>
        <w:t>Adatforgalmat bon</w:t>
      </w:r>
      <w:r w:rsidR="00EE4A1D">
        <w:t xml:space="preserve">yolító </w:t>
      </w:r>
      <w:proofErr w:type="spellStart"/>
      <w:r w:rsidR="00EE4A1D">
        <w:t>pluginok</w:t>
      </w:r>
      <w:proofErr w:type="spellEnd"/>
    </w:p>
    <w:p w:rsidR="001658CD" w:rsidRDefault="006107A5" w:rsidP="001658CD">
      <w:r>
        <w:t xml:space="preserve">Kétféle </w:t>
      </w:r>
      <w:proofErr w:type="spellStart"/>
      <w:r>
        <w:t>vezetéknélküli</w:t>
      </w:r>
      <w:proofErr w:type="spellEnd"/>
      <w:r>
        <w:t xml:space="preserve"> adatkommunikációt különböztetünk meg a mobil eszközökkel kapcsolatban. Vannak rövid </w:t>
      </w:r>
      <w:r w:rsidRPr="006107A5">
        <w:t>hatótávolságú</w:t>
      </w:r>
      <w:r>
        <w:t>, kisebb adat</w:t>
      </w:r>
      <w:r w:rsidR="005D7F80">
        <w:t xml:space="preserve"> </w:t>
      </w:r>
      <w:r>
        <w:t>sebess</w:t>
      </w:r>
      <w:r w:rsidR="009063A2">
        <w:t>ég</w:t>
      </w:r>
      <w:r>
        <w:t>ű megoldások illetve vannak nagy átviteli sebességű és hatótávolságú</w:t>
      </w:r>
      <w:r w:rsidR="005D7F80">
        <w:t xml:space="preserve"> kommunikációt megvalósító szabványok. Amíg a rövid hatótávú megoldásoknál a maga a használat, ami legjobban energia igényes, addig a nagy hatótávolságú megoldások esetén maga a forgalmazott adat, am</w:t>
      </w:r>
      <w:r w:rsidR="00B75E61">
        <w:t>inek korlátokat kell szabni a kvóta</w:t>
      </w:r>
      <w:r w:rsidR="000D2991">
        <w:t xml:space="preserve"> </w:t>
      </w:r>
      <w:r w:rsidR="00B75E61">
        <w:t>rendszer segítségével</w:t>
      </w:r>
      <w:r w:rsidR="005D7F80">
        <w:t>.</w:t>
      </w:r>
    </w:p>
    <w:p w:rsidR="005D7F80" w:rsidRDefault="005D7F80" w:rsidP="00F934F2">
      <w:pPr>
        <w:numPr>
          <w:ilvl w:val="0"/>
          <w:numId w:val="17"/>
        </w:numPr>
      </w:pPr>
      <w:r w:rsidRPr="005D7F80">
        <w:rPr>
          <w:b/>
        </w:rPr>
        <w:t>hálózati kommunikáció</w:t>
      </w:r>
      <w:r>
        <w:t xml:space="preserve">: a </w:t>
      </w:r>
      <w:r w:rsidR="005C0DD1">
        <w:t>hálózati</w:t>
      </w:r>
      <w:r>
        <w:t xml:space="preserve"> kommunikációért felelős </w:t>
      </w:r>
      <w:proofErr w:type="spellStart"/>
      <w:r>
        <w:t>plugin</w:t>
      </w:r>
      <w:r w:rsidR="00EE4A1D">
        <w:t>ban</w:t>
      </w:r>
      <w:proofErr w:type="spellEnd"/>
      <w:r>
        <w:t xml:space="preserve"> a két nagy hatótávolságú </w:t>
      </w:r>
      <w:r w:rsidR="00D078A7">
        <w:t xml:space="preserve">szabvánnyal, 3G-vel és a </w:t>
      </w:r>
      <w:proofErr w:type="spellStart"/>
      <w:r w:rsidR="00D078A7">
        <w:t>Wi-Fi-vel</w:t>
      </w:r>
      <w:proofErr w:type="spellEnd"/>
      <w:r w:rsidR="00D078A7">
        <w:t xml:space="preserve"> kapcsolatos funkciókat valósítjuk meg.  </w:t>
      </w:r>
      <w:r w:rsidR="009876F7">
        <w:t>A két szabványt nem választottuk szét, mivel nagyon sok közös tulajdonság</w:t>
      </w:r>
      <w:r w:rsidR="00F8668F">
        <w:t>gal rendelkeznek</w:t>
      </w:r>
      <w:r w:rsidR="009876F7">
        <w:t xml:space="preserve">. Viszont teljes mértékben nem kezelhetjük őket </w:t>
      </w:r>
      <w:r w:rsidR="009876F7">
        <w:lastRenderedPageBreak/>
        <w:t>egyenlőként. A 3G-t a mai világban mobil internetne</w:t>
      </w:r>
      <w:r w:rsidR="00F8668F">
        <w:t>k</w:t>
      </w:r>
      <w:r w:rsidR="009876F7">
        <w:t xml:space="preserve"> is nevez</w:t>
      </w:r>
      <w:r w:rsidR="00F8668F">
        <w:t>zük, ezt a szolgáltatást külön</w:t>
      </w:r>
      <w:r w:rsidR="009876F7">
        <w:t xml:space="preserve"> </w:t>
      </w:r>
      <w:r w:rsidR="00F8668F">
        <w:t>igényelheti a felhasználó a szoláltatójától, aki ezért külön díjat számláz fel. Ezért</w:t>
      </w:r>
      <w:r w:rsidR="004133E2">
        <w:t xml:space="preserve"> en</w:t>
      </w:r>
      <w:r w:rsidR="000D2991">
        <w:t>nek az erőforrás használatának tökéletes szabályozása</w:t>
      </w:r>
      <w:r w:rsidR="004133E2">
        <w:t xml:space="preserve"> az egyik kardinális pontja a kvóta rendszernek. A </w:t>
      </w:r>
      <w:proofErr w:type="spellStart"/>
      <w:r w:rsidR="004133E2">
        <w:t>plugin</w:t>
      </w:r>
      <w:r w:rsidR="00EE4A1D">
        <w:t>ban</w:t>
      </w:r>
      <w:proofErr w:type="spellEnd"/>
      <w:r w:rsidR="004133E2">
        <w:t xml:space="preserve"> definiált kvóták elsősorban az adatforgalom méretének korláto</w:t>
      </w:r>
      <w:r w:rsidR="000D2991">
        <w:t>zását szolgálják.</w:t>
      </w:r>
    </w:p>
    <w:p w:rsidR="005D7F80" w:rsidRDefault="005D7F80" w:rsidP="00F934F2">
      <w:pPr>
        <w:numPr>
          <w:ilvl w:val="0"/>
          <w:numId w:val="17"/>
        </w:numPr>
      </w:pPr>
      <w:proofErr w:type="spellStart"/>
      <w:r w:rsidRPr="005D7F80">
        <w:rPr>
          <w:b/>
        </w:rPr>
        <w:t>Bluetooth</w:t>
      </w:r>
      <w:proofErr w:type="spellEnd"/>
      <w:r>
        <w:t>:</w:t>
      </w:r>
      <w:r w:rsidR="00D078A7" w:rsidRPr="00D078A7">
        <w:t xml:space="preserve"> </w:t>
      </w:r>
      <w:r w:rsidR="00203F62">
        <w:t>a</w:t>
      </w:r>
      <w:r w:rsidR="00D078A7" w:rsidRPr="00D078A7">
        <w:t xml:space="preserve"> </w:t>
      </w:r>
      <w:proofErr w:type="spellStart"/>
      <w:r w:rsidR="00D078A7" w:rsidRPr="00D078A7">
        <w:t>Bluetooth</w:t>
      </w:r>
      <w:proofErr w:type="spellEnd"/>
      <w:r w:rsidR="00D078A7" w:rsidRPr="00D078A7">
        <w:t xml:space="preserve"> </w:t>
      </w:r>
      <w:r w:rsidR="00D078A7">
        <w:t xml:space="preserve">egy 1994 óta létező, </w:t>
      </w:r>
      <w:r w:rsidR="00D078A7" w:rsidRPr="00D078A7">
        <w:t>rövid hatót</w:t>
      </w:r>
      <w:r w:rsidR="00D078A7">
        <w:t>ávolságú, adatcseréhez használt</w:t>
      </w:r>
      <w:r w:rsidR="00D078A7" w:rsidRPr="00D078A7">
        <w:t xml:space="preserve"> </w:t>
      </w:r>
      <w:proofErr w:type="spellStart"/>
      <w:r w:rsidR="00D078A7" w:rsidRPr="00D078A7">
        <w:t>vezetéknélküli</w:t>
      </w:r>
      <w:proofErr w:type="spellEnd"/>
      <w:r w:rsidR="00D078A7" w:rsidRPr="00D078A7">
        <w:t xml:space="preserve"> szabvány. Alkalmazásával számítógépek, mobiltelefonok (</w:t>
      </w:r>
      <w:proofErr w:type="spellStart"/>
      <w:r w:rsidR="00D078A7" w:rsidRPr="00D078A7">
        <w:t>telefonkihangosítók</w:t>
      </w:r>
      <w:proofErr w:type="spellEnd"/>
      <w:r w:rsidR="00D078A7" w:rsidRPr="00D078A7">
        <w:t xml:space="preserve">) és egyéb készülékek között </w:t>
      </w:r>
      <w:r w:rsidR="009876F7">
        <w:t>tudunk rádiós kapcsolatot létrehozni</w:t>
      </w:r>
      <w:r w:rsidR="00D078A7" w:rsidRPr="00D078A7">
        <w:t>.</w:t>
      </w:r>
      <w:r w:rsidR="009876F7">
        <w:t xml:space="preserve"> A </w:t>
      </w:r>
      <w:proofErr w:type="spellStart"/>
      <w:r w:rsidR="009876F7">
        <w:t>plugin</w:t>
      </w:r>
      <w:proofErr w:type="spellEnd"/>
      <w:r w:rsidR="009876F7">
        <w:t xml:space="preserve"> segítségével e kapcsolatok tulajdonságait szeretnénk mérni. Az ilyen jellegű információk</w:t>
      </w:r>
      <w:r w:rsidR="00F8668F">
        <w:t xml:space="preserve"> számos jelenleg is futó kutatással kapcsolatban (például késleltetés-toleráns hálózatok)</w:t>
      </w:r>
      <w:r w:rsidR="004133E2">
        <w:t xml:space="preserve"> jól hasznosíthatóak. A </w:t>
      </w:r>
      <w:proofErr w:type="spellStart"/>
      <w:r w:rsidR="004133E2">
        <w:t>Bluetooth</w:t>
      </w:r>
      <w:proofErr w:type="spellEnd"/>
      <w:r w:rsidR="004133E2">
        <w:t xml:space="preserve"> kapcsolat kiépülése több egymástól jól elkülöníthető fázisra bontható</w:t>
      </w:r>
      <w:r w:rsidR="009063A2">
        <w:t xml:space="preserve"> (</w:t>
      </w:r>
      <w:r w:rsidR="004133E2">
        <w:t>például eszköz felderítés vagy párosítás</w:t>
      </w:r>
      <w:r w:rsidR="009063A2">
        <w:t>)</w:t>
      </w:r>
      <w:r w:rsidR="004133E2">
        <w:t xml:space="preserve">. Ezek a fázisok külön funkciókban lesznek megvalósítva. Ezekhez a funkciókhoz definiálunk kvótákat, melyek az adott funkcióban végzendő tevékenység napi </w:t>
      </w:r>
      <w:r w:rsidR="00203F62">
        <w:t>korlátját határozzák meg.</w:t>
      </w:r>
    </w:p>
    <w:p w:rsidR="00203F62" w:rsidRDefault="005D7F80" w:rsidP="00F934F2">
      <w:pPr>
        <w:numPr>
          <w:ilvl w:val="0"/>
          <w:numId w:val="17"/>
        </w:numPr>
      </w:pPr>
      <w:r w:rsidRPr="005D7F80">
        <w:rPr>
          <w:b/>
        </w:rPr>
        <w:t>NFC</w:t>
      </w:r>
      <w:r w:rsidR="00D078A7" w:rsidRPr="00D078A7">
        <w:t xml:space="preserve"> </w:t>
      </w:r>
      <w:r w:rsidR="00D078A7" w:rsidRPr="00D078A7">
        <w:rPr>
          <w:b/>
        </w:rPr>
        <w:t>(</w:t>
      </w:r>
      <w:proofErr w:type="spellStart"/>
      <w:r w:rsidR="00D078A7" w:rsidRPr="00D078A7">
        <w:rPr>
          <w:b/>
        </w:rPr>
        <w:t>Near</w:t>
      </w:r>
      <w:proofErr w:type="spellEnd"/>
      <w:r w:rsidR="00D078A7" w:rsidRPr="00D078A7">
        <w:rPr>
          <w:b/>
        </w:rPr>
        <w:t xml:space="preserve"> </w:t>
      </w:r>
      <w:proofErr w:type="spellStart"/>
      <w:r w:rsidR="00D078A7" w:rsidRPr="00D078A7">
        <w:rPr>
          <w:b/>
        </w:rPr>
        <w:t>field</w:t>
      </w:r>
      <w:proofErr w:type="spellEnd"/>
      <w:r w:rsidR="00D078A7" w:rsidRPr="00D078A7">
        <w:rPr>
          <w:b/>
        </w:rPr>
        <w:t xml:space="preserve"> </w:t>
      </w:r>
      <w:proofErr w:type="spellStart"/>
      <w:r w:rsidR="00D078A7" w:rsidRPr="00D078A7">
        <w:rPr>
          <w:b/>
        </w:rPr>
        <w:t>communication</w:t>
      </w:r>
      <w:proofErr w:type="spellEnd"/>
      <w:r w:rsidR="00D078A7" w:rsidRPr="00D078A7">
        <w:rPr>
          <w:b/>
        </w:rPr>
        <w:t>)</w:t>
      </w:r>
      <w:r w:rsidR="00203F62">
        <w:t xml:space="preserve">: a </w:t>
      </w:r>
      <w:r w:rsidR="00203F62" w:rsidRPr="00203F62">
        <w:t xml:space="preserve">NFC, rövid hatótávú kommunikációs szabványgyűjtemény </w:t>
      </w:r>
      <w:proofErr w:type="spellStart"/>
      <w:r w:rsidR="00203F62" w:rsidRPr="00203F62">
        <w:t>okostelefonok</w:t>
      </w:r>
      <w:proofErr w:type="spellEnd"/>
      <w:r w:rsidR="00203F62" w:rsidRPr="00203F62">
        <w:t xml:space="preserve"> és hasonló (általában mobil) eszközök között, egymáshoz érintéssel vagy egymáshoz nagyon közel helyezéssel (maximum pár centiméter) létrejövő rádiós kommunikációra.</w:t>
      </w:r>
      <w:r w:rsidR="000D2991">
        <w:t xml:space="preserve"> </w:t>
      </w:r>
      <w:r w:rsidR="000D2991" w:rsidRPr="000D2991">
        <w:t>NFC nagyon alacsony sebességű adatátvitelt tesz lehetővé, de a kapcsolat extrém gyorsan jön létre két NFC kompatibilis eszköz között.</w:t>
      </w:r>
      <w:r w:rsidR="000D2991">
        <w:t xml:space="preserve"> A </w:t>
      </w:r>
      <w:proofErr w:type="spellStart"/>
      <w:r w:rsidR="000D2991">
        <w:t>plugin</w:t>
      </w:r>
      <w:proofErr w:type="spellEnd"/>
      <w:r w:rsidR="000D2991">
        <w:t xml:space="preserve"> ebben az esetben is a </w:t>
      </w:r>
      <w:r w:rsidR="00383535">
        <w:t xml:space="preserve">kommunikáció adatait rögzítené. </w:t>
      </w:r>
      <w:r w:rsidR="0048363E">
        <w:t xml:space="preserve">Mivel az adatátvitel jelenti az </w:t>
      </w:r>
      <w:proofErr w:type="spellStart"/>
      <w:r w:rsidR="0048363E">
        <w:t>NFC-vel</w:t>
      </w:r>
      <w:proofErr w:type="spellEnd"/>
      <w:r w:rsidR="0048363E">
        <w:t xml:space="preserve"> kapcsolatos szűk keresztmetszetet, ezért az átviteli fájl méretét kell korlátozni</w:t>
      </w:r>
      <w:r w:rsidR="00383535">
        <w:t>.</w:t>
      </w:r>
    </w:p>
    <w:p w:rsidR="001658CD" w:rsidRDefault="001658CD" w:rsidP="00F1128F">
      <w:pPr>
        <w:pStyle w:val="Cmsor4"/>
      </w:pPr>
      <w:r>
        <w:t xml:space="preserve">Felhasználó orientált </w:t>
      </w:r>
      <w:proofErr w:type="spellStart"/>
      <w:r w:rsidR="00EE4A1D">
        <w:t>pluginok</w:t>
      </w:r>
      <w:proofErr w:type="spellEnd"/>
    </w:p>
    <w:p w:rsidR="001658CD" w:rsidRDefault="00383535" w:rsidP="001658CD">
      <w:r>
        <w:t xml:space="preserve">Ebbe a csoportba tartoznak azok a </w:t>
      </w:r>
      <w:proofErr w:type="spellStart"/>
      <w:r w:rsidR="00EE4A1D">
        <w:t>pluginok</w:t>
      </w:r>
      <w:proofErr w:type="spellEnd"/>
      <w:r w:rsidR="0008703F">
        <w:t>,</w:t>
      </w:r>
      <w:r>
        <w:t xml:space="preserve"> melyek konkrétan a felhasználóval kapc</w:t>
      </w:r>
      <w:r w:rsidR="0008703F">
        <w:t>solatos adatok gyűjtését végzik</w:t>
      </w:r>
      <w:r w:rsidR="006406C3">
        <w:t xml:space="preserve">. </w:t>
      </w:r>
      <w:r>
        <w:t xml:space="preserve"> Ezeknél a </w:t>
      </w:r>
      <w:proofErr w:type="spellStart"/>
      <w:r w:rsidR="00EE4A1D">
        <w:t>pluginoknál</w:t>
      </w:r>
      <w:proofErr w:type="spellEnd"/>
      <w:r>
        <w:t xml:space="preserve"> nem a különböző erőforrások használata </w:t>
      </w:r>
      <w:r w:rsidR="002E2D77">
        <w:t>jelenti a problémát, hanem a személyes adatok kezelése</w:t>
      </w:r>
      <w:r w:rsidR="006406C3">
        <w:t xml:space="preserve"> és védelme. </w:t>
      </w:r>
      <w:r w:rsidR="004349E5">
        <w:t xml:space="preserve">A kliens kialakítása során az egyik elsődleges szempont a felhasználók </w:t>
      </w:r>
      <w:r w:rsidR="0008703F">
        <w:t>anonimitásának biztosítása volt,</w:t>
      </w:r>
      <w:r w:rsidR="004349E5">
        <w:t xml:space="preserve"> ennek ellenére </w:t>
      </w:r>
      <w:r w:rsidR="002E2D77">
        <w:t xml:space="preserve">ezeknél a </w:t>
      </w:r>
      <w:proofErr w:type="spellStart"/>
      <w:r w:rsidR="00EE4A1D">
        <w:t>pluginoknál</w:t>
      </w:r>
      <w:proofErr w:type="spellEnd"/>
      <w:r w:rsidR="00EE4A1D">
        <w:t xml:space="preserve"> </w:t>
      </w:r>
      <w:r w:rsidR="002E2D77">
        <w:t xml:space="preserve">a </w:t>
      </w:r>
      <w:r w:rsidR="006406C3">
        <w:t>definiált</w:t>
      </w:r>
      <w:r w:rsidR="002E2D77">
        <w:t xml:space="preserve"> funkciók korlátoz</w:t>
      </w:r>
      <w:r w:rsidR="004349E5">
        <w:t>ásának megfelelő megvalósítása</w:t>
      </w:r>
      <w:r w:rsidR="002E2D77">
        <w:t xml:space="preserve"> </w:t>
      </w:r>
      <w:r w:rsidR="006406C3">
        <w:t>létfontosságú</w:t>
      </w:r>
      <w:r w:rsidR="004349E5">
        <w:t xml:space="preserve"> követelmény</w:t>
      </w:r>
      <w:r w:rsidR="006406C3">
        <w:t>.</w:t>
      </w:r>
      <w:r w:rsidR="004349E5">
        <w:t xml:space="preserve"> Indokolt kvóta definiálását nem láttam szükségesnek ezeknél a </w:t>
      </w:r>
      <w:proofErr w:type="spellStart"/>
      <w:r w:rsidR="00EE4A1D">
        <w:t>pluginoknál</w:t>
      </w:r>
      <w:proofErr w:type="spellEnd"/>
      <w:r w:rsidR="004349E5">
        <w:t>.</w:t>
      </w:r>
      <w:r w:rsidR="006406C3">
        <w:t xml:space="preserve"> </w:t>
      </w:r>
    </w:p>
    <w:p w:rsidR="006406C3" w:rsidRDefault="006406C3" w:rsidP="00F934F2">
      <w:pPr>
        <w:numPr>
          <w:ilvl w:val="0"/>
          <w:numId w:val="18"/>
        </w:numPr>
      </w:pPr>
      <w:r w:rsidRPr="006406C3">
        <w:rPr>
          <w:b/>
        </w:rPr>
        <w:lastRenderedPageBreak/>
        <w:t>Telefónia</w:t>
      </w:r>
      <w:r>
        <w:t>:</w:t>
      </w:r>
      <w:r w:rsidR="004349E5">
        <w:t xml:space="preserve"> </w:t>
      </w:r>
      <w:proofErr w:type="spellStart"/>
      <w:r w:rsidR="004349E5">
        <w:t>telefónia</w:t>
      </w:r>
      <w:proofErr w:type="spellEnd"/>
      <w:r w:rsidR="004349E5">
        <w:t xml:space="preserve"> alatt a felhasználó telekommunikációs szokásainak összességét értjük. A megvalósított </w:t>
      </w:r>
      <w:proofErr w:type="spellStart"/>
      <w:r w:rsidR="004349E5">
        <w:t>plugin</w:t>
      </w:r>
      <w:proofErr w:type="spellEnd"/>
      <w:r w:rsidR="004349E5">
        <w:t xml:space="preserve"> segítségével </w:t>
      </w:r>
      <w:r w:rsidR="0008703F">
        <w:t>vizsgálhatjuk</w:t>
      </w:r>
      <w:r w:rsidR="004349E5">
        <w:t xml:space="preserve"> az adott telefonon folytatott hívások illetve </w:t>
      </w:r>
      <w:proofErr w:type="spellStart"/>
      <w:r w:rsidR="004349E5">
        <w:t>SMS-k</w:t>
      </w:r>
      <w:proofErr w:type="spellEnd"/>
      <w:r w:rsidR="004349E5">
        <w:t xml:space="preserve"> (</w:t>
      </w:r>
      <w:proofErr w:type="spellStart"/>
      <w:r w:rsidR="004349E5" w:rsidRPr="004349E5">
        <w:t>Short</w:t>
      </w:r>
      <w:proofErr w:type="spellEnd"/>
      <w:r w:rsidR="004349E5" w:rsidRPr="004349E5">
        <w:t xml:space="preserve"> </w:t>
      </w:r>
      <w:proofErr w:type="spellStart"/>
      <w:r w:rsidR="004349E5" w:rsidRPr="004349E5">
        <w:t>Message</w:t>
      </w:r>
      <w:proofErr w:type="spellEnd"/>
      <w:r w:rsidR="004349E5" w:rsidRPr="004349E5">
        <w:t xml:space="preserve"> Service</w:t>
      </w:r>
      <w:r w:rsidR="004349E5">
        <w:t>) gyakoriságát, vagy a két előbb említett esemény között eltelt időt,</w:t>
      </w:r>
      <w:r w:rsidR="000563D7">
        <w:t xml:space="preserve"> áltagos híváshossza</w:t>
      </w:r>
      <w:r w:rsidR="0008703F">
        <w:t>kat különböző napszakokban</w:t>
      </w:r>
      <w:r w:rsidR="005C0DD1">
        <w:t>…</w:t>
      </w:r>
    </w:p>
    <w:p w:rsidR="006406C3" w:rsidRDefault="006406C3" w:rsidP="00F934F2">
      <w:pPr>
        <w:numPr>
          <w:ilvl w:val="0"/>
          <w:numId w:val="18"/>
        </w:numPr>
      </w:pPr>
      <w:r w:rsidRPr="006406C3">
        <w:rPr>
          <w:b/>
        </w:rPr>
        <w:t>Alkalmazások</w:t>
      </w:r>
      <w:r>
        <w:t>:</w:t>
      </w:r>
      <w:r w:rsidR="000563D7">
        <w:t xml:space="preserve"> a létrehozott </w:t>
      </w:r>
      <w:proofErr w:type="spellStart"/>
      <w:r w:rsidR="000563D7">
        <w:t>plugin</w:t>
      </w:r>
      <w:proofErr w:type="spellEnd"/>
      <w:r w:rsidR="000563D7">
        <w:t xml:space="preserve"> célja, hogy a mérőkészülékre telepített alkalmazásokról</w:t>
      </w:r>
      <w:r w:rsidR="000563D7" w:rsidRPr="000563D7">
        <w:t xml:space="preserve"> </w:t>
      </w:r>
      <w:r w:rsidR="000563D7">
        <w:t>minden lehetséges információt kinyerjen (telepített alkalmazások száma, csoma</w:t>
      </w:r>
      <w:r w:rsidR="0008703F">
        <w:t>gok neve, hozzáférési jogok</w:t>
      </w:r>
      <w:r w:rsidR="005C0DD1">
        <w:t>…</w:t>
      </w:r>
      <w:r w:rsidR="000563D7">
        <w:t>).</w:t>
      </w:r>
    </w:p>
    <w:p w:rsidR="006406C3" w:rsidRDefault="006406C3" w:rsidP="00F934F2">
      <w:pPr>
        <w:numPr>
          <w:ilvl w:val="0"/>
          <w:numId w:val="18"/>
        </w:numPr>
      </w:pPr>
      <w:r w:rsidRPr="006406C3">
        <w:rPr>
          <w:b/>
        </w:rPr>
        <w:t>Kontaktok</w:t>
      </w:r>
      <w:r>
        <w:t>:</w:t>
      </w:r>
      <w:r w:rsidR="000563D7">
        <w:t xml:space="preserve"> </w:t>
      </w:r>
      <w:r w:rsidR="00BA2562">
        <w:t xml:space="preserve">a definiált </w:t>
      </w:r>
      <w:proofErr w:type="spellStart"/>
      <w:r w:rsidR="00BA2562">
        <w:t>plugin</w:t>
      </w:r>
      <w:proofErr w:type="spellEnd"/>
      <w:r w:rsidR="00BA2562">
        <w:t xml:space="preserve"> a kontaktok és a készüléken használt közösségi hálózatokból nyert információkat gyűjti későbbi statisztikai és egyéb célú felhasználás </w:t>
      </w:r>
      <w:r w:rsidR="0008703F">
        <w:t>céljából</w:t>
      </w:r>
    </w:p>
    <w:p w:rsidR="001658CD" w:rsidRDefault="005B1F50" w:rsidP="00F1128F">
      <w:pPr>
        <w:pStyle w:val="Cmsor4"/>
      </w:pPr>
      <w:r>
        <w:t>Egyéb</w:t>
      </w:r>
      <w:r w:rsidR="00580EAA">
        <w:t xml:space="preserve"> készülékfüggő szenzor </w:t>
      </w:r>
      <w:proofErr w:type="spellStart"/>
      <w:r w:rsidR="00580EAA">
        <w:t>plugin</w:t>
      </w:r>
      <w:proofErr w:type="spellEnd"/>
    </w:p>
    <w:p w:rsidR="009968B7" w:rsidRDefault="00BA2562" w:rsidP="009968B7">
      <w:pPr>
        <w:spacing w:after="360"/>
      </w:pPr>
      <w:r>
        <w:t xml:space="preserve">Utolsó csoportként </w:t>
      </w:r>
      <w:r w:rsidR="0008703F">
        <w:t xml:space="preserve">következzen az </w:t>
      </w:r>
      <w:r w:rsidR="00580EAA">
        <w:t xml:space="preserve">a speciális </w:t>
      </w:r>
      <w:proofErr w:type="spellStart"/>
      <w:r w:rsidR="00580EAA">
        <w:t>plugin</w:t>
      </w:r>
      <w:proofErr w:type="spellEnd"/>
      <w:r w:rsidR="0008703F">
        <w:t>, amely</w:t>
      </w:r>
      <w:r>
        <w:t xml:space="preserve"> az eddig nem ismertetett szenz</w:t>
      </w:r>
      <w:r w:rsidR="00580EAA">
        <w:t>orok felhasznosítását valósítja</w:t>
      </w:r>
      <w:r>
        <w:t xml:space="preserve"> meg. Ezek a </w:t>
      </w:r>
      <w:proofErr w:type="spellStart"/>
      <w:r>
        <w:t>szenorok</w:t>
      </w:r>
      <w:proofErr w:type="spellEnd"/>
      <w:r>
        <w:t xml:space="preserve"> </w:t>
      </w:r>
      <w:r w:rsidR="00580EAA">
        <w:t>nem találhatóak meg minden eszközben,</w:t>
      </w:r>
      <w:r w:rsidR="00580EAA" w:rsidRPr="00580EAA">
        <w:t xml:space="preserve"> </w:t>
      </w:r>
      <w:r w:rsidR="00580EAA">
        <w:t xml:space="preserve">általában </w:t>
      </w:r>
      <w:r>
        <w:t>készülék illetve gyártó függő</w:t>
      </w:r>
      <w:r w:rsidR="00580EAA">
        <w:t>ek</w:t>
      </w:r>
      <w:r>
        <w:t xml:space="preserve">. Az </w:t>
      </w:r>
      <w:proofErr w:type="spellStart"/>
      <w:r>
        <w:t>Android</w:t>
      </w:r>
      <w:proofErr w:type="spellEnd"/>
      <w:r>
        <w:t xml:space="preserve"> rendszer </w:t>
      </w:r>
      <w:r w:rsidR="00580EAA">
        <w:t xml:space="preserve">lehetőséget biztosít az ilyen szenzorok felderítésére. A felderítés után a kvóta rendszerrel már beállítható a megfelelő korlát mennyiség. </w:t>
      </w:r>
    </w:p>
    <w:p w:rsidR="009968B7" w:rsidRDefault="009968B7" w:rsidP="00580EAA">
      <w:r>
        <w:t xml:space="preserve">Ezzel végére </w:t>
      </w:r>
      <w:r w:rsidR="00F37BE6">
        <w:t>értem</w:t>
      </w:r>
      <w:r>
        <w:t xml:space="preserve"> a mérőrendszerrel kapcsolatos </w:t>
      </w:r>
      <w:r w:rsidR="00F37BE6">
        <w:t>információk</w:t>
      </w:r>
      <w:r>
        <w:t xml:space="preserve"> ismertetésének. A következő fejezet fő témája azon </w:t>
      </w:r>
      <w:r w:rsidR="00F37BE6">
        <w:t>eszközök</w:t>
      </w:r>
      <w:r>
        <w:t xml:space="preserve"> részletes ismertetése lesz, melyek segítségével a felhasználókkal kapcsolatos rendszerigények (részvétel és erőforrás-megosztás) rendelkezésre állását szeretnénk </w:t>
      </w:r>
      <w:r w:rsidR="00F37BE6">
        <w:t>növelni</w:t>
      </w:r>
      <w:r>
        <w:t xml:space="preserve">. </w:t>
      </w:r>
    </w:p>
    <w:p w:rsidR="00580EAA" w:rsidRDefault="00580EAA" w:rsidP="00F1128F">
      <w:pPr>
        <w:pStyle w:val="Cmsor1"/>
      </w:pPr>
      <w:bookmarkStart w:id="23" w:name="_Ref356210120"/>
      <w:bookmarkStart w:id="24" w:name="_Toc375234610"/>
      <w:proofErr w:type="spellStart"/>
      <w:r>
        <w:lastRenderedPageBreak/>
        <w:t>Gamification</w:t>
      </w:r>
      <w:bookmarkEnd w:id="23"/>
      <w:bookmarkEnd w:id="24"/>
      <w:proofErr w:type="spellEnd"/>
    </w:p>
    <w:p w:rsidR="00580EAA" w:rsidRDefault="002C45DE" w:rsidP="00580EAA">
      <w:r>
        <w:t xml:space="preserve">Ebben a részben ismertetem a </w:t>
      </w:r>
      <w:proofErr w:type="spellStart"/>
      <w:r>
        <w:t>gamification</w:t>
      </w:r>
      <w:r w:rsidR="0048363E">
        <w:t>-ne</w:t>
      </w:r>
      <w:r>
        <w:t>l</w:t>
      </w:r>
      <w:proofErr w:type="spellEnd"/>
      <w:r>
        <w:t xml:space="preserve"> kapcsolatos fogalmakat módszerben rejlő lehetőségeket.</w:t>
      </w:r>
    </w:p>
    <w:p w:rsidR="002C45DE" w:rsidRDefault="002C45DE" w:rsidP="00F1128F">
      <w:pPr>
        <w:pStyle w:val="Cmsor2"/>
      </w:pPr>
      <w:bookmarkStart w:id="25" w:name="_Toc375234611"/>
      <w:r>
        <w:t xml:space="preserve">A </w:t>
      </w:r>
      <w:proofErr w:type="spellStart"/>
      <w:r>
        <w:t>gamification</w:t>
      </w:r>
      <w:proofErr w:type="spellEnd"/>
      <w:r>
        <w:t xml:space="preserve"> fogalma</w:t>
      </w:r>
      <w:bookmarkEnd w:id="25"/>
    </w:p>
    <w:p w:rsidR="002C45DE" w:rsidRDefault="00DF39B2" w:rsidP="002C45DE">
      <w:r>
        <w:t xml:space="preserve">A </w:t>
      </w:r>
      <w:proofErr w:type="spellStart"/>
      <w:r>
        <w:t>gamification</w:t>
      </w:r>
      <w:proofErr w:type="spellEnd"/>
      <w:r>
        <w:t xml:space="preserve"> egy </w:t>
      </w:r>
      <w:r w:rsidRPr="00DF39B2">
        <w:t>olyannyira</w:t>
      </w:r>
      <w:r>
        <w:t xml:space="preserve"> új tudományág, hogy eddig még nem sikerült mindenki által elfogadott, általános definíciót megfogalmazni vele kapcsolatban. A leggyakrabban a következő leírással próbálják meghatározni a lényegét: </w:t>
      </w:r>
      <w:proofErr w:type="spellStart"/>
      <w:r>
        <w:t>gamification-ön</w:t>
      </w:r>
      <w:proofErr w:type="spellEnd"/>
      <w:r>
        <w:t xml:space="preserve"> azt a folyamatot</w:t>
      </w:r>
      <w:r w:rsidR="00071791">
        <w:t xml:space="preserve"> értjük</w:t>
      </w:r>
      <w:r>
        <w:t xml:space="preserve">, mikor játékokra jellemző elemeket és </w:t>
      </w:r>
      <w:r w:rsidR="00184418">
        <w:t>játéktervezési</w:t>
      </w:r>
      <w:r>
        <w:t xml:space="preserve"> mechanizmusokat használunk valamilyen nem játékhoz köthető környezetben</w:t>
      </w:r>
      <w:r w:rsidR="00E86FD4">
        <w:fldChar w:fldCharType="begin"/>
      </w:r>
      <w:r w:rsidR="00E86FD4">
        <w:instrText xml:space="preserve"> REF _Ref356152875 \r \h </w:instrText>
      </w:r>
      <w:r w:rsidR="00E86FD4">
        <w:fldChar w:fldCharType="separate"/>
      </w:r>
      <w:r w:rsidR="004A1195">
        <w:t>[10]</w:t>
      </w:r>
      <w:r w:rsidR="00E86FD4">
        <w:fldChar w:fldCharType="end"/>
      </w:r>
      <w:r>
        <w:t xml:space="preserve">. </w:t>
      </w:r>
      <w:r w:rsidR="003760E4">
        <w:t xml:space="preserve">Csak akkor beszélhetünk ténylegesen a </w:t>
      </w:r>
      <w:proofErr w:type="spellStart"/>
      <w:r w:rsidR="003760E4">
        <w:t>gamification-ról</w:t>
      </w:r>
      <w:proofErr w:type="spellEnd"/>
      <w:r w:rsidR="003760E4">
        <w:t xml:space="preserve">, ha az előbbi leírásban elhangzottak mindegyike teljesül. </w:t>
      </w:r>
    </w:p>
    <w:p w:rsidR="00564C36" w:rsidRDefault="003760E4" w:rsidP="002C45DE">
      <w:r>
        <w:t xml:space="preserve">Mielőtt a módszer részleteivel is megismerkednénk érdemes tisztázni </w:t>
      </w:r>
      <w:r w:rsidR="00F10748">
        <w:t>pár</w:t>
      </w:r>
      <w:r>
        <w:t xml:space="preserve"> dolgot a </w:t>
      </w:r>
      <w:proofErr w:type="spellStart"/>
      <w:r>
        <w:t>gamification-nel</w:t>
      </w:r>
      <w:proofErr w:type="spellEnd"/>
      <w:r>
        <w:t xml:space="preserve"> kapcsolatban, mivel </w:t>
      </w:r>
      <w:r w:rsidR="00B55C53">
        <w:t xml:space="preserve">sokak számára nem világos mit is jelent pontosan e </w:t>
      </w:r>
      <w:r w:rsidR="00364C54">
        <w:t>kifejezés. G</w:t>
      </w:r>
      <w:r w:rsidR="00B55C53">
        <w:t xml:space="preserve">yakran </w:t>
      </w:r>
      <w:r w:rsidR="00364C54">
        <w:t>keverik össze más játékokhoz köthető fogal</w:t>
      </w:r>
      <w:r w:rsidR="00B55C53">
        <w:t>ma</w:t>
      </w:r>
      <w:r w:rsidR="00364C54">
        <w:t>kka</w:t>
      </w:r>
      <w:r w:rsidR="00B55C53">
        <w:t xml:space="preserve">l. Először is a </w:t>
      </w:r>
      <w:proofErr w:type="spellStart"/>
      <w:r w:rsidR="00B55C53">
        <w:t>gamification</w:t>
      </w:r>
      <w:proofErr w:type="spellEnd"/>
      <w:r w:rsidR="00F10748">
        <w:t xml:space="preserve"> nem</w:t>
      </w:r>
      <w:r w:rsidR="00B55C53">
        <w:t xml:space="preserve"> </w:t>
      </w:r>
      <w:r w:rsidR="005002E2">
        <w:t>szándékozik minden tevékenységet játékká változtatni</w:t>
      </w:r>
      <w:r w:rsidR="00B55C53">
        <w:t xml:space="preserve">, </w:t>
      </w:r>
      <w:r w:rsidR="005002E2">
        <w:t xml:space="preserve">sőt számos szempontból pont az ellenkezőjét szeretné elérni. </w:t>
      </w:r>
      <w:r w:rsidR="009A2DE2">
        <w:t>A tényleges cél, hogy a</w:t>
      </w:r>
      <w:r w:rsidR="005002E2">
        <w:t xml:space="preserve">z alkalmazott módszerek által egy adott </w:t>
      </w:r>
      <w:r w:rsidR="00F10748">
        <w:t>cselekvés</w:t>
      </w:r>
      <w:r w:rsidR="005002E2">
        <w:t xml:space="preserve"> sokkal </w:t>
      </w:r>
      <w:r w:rsidR="009A2DE2">
        <w:t xml:space="preserve">élvezetesebbé váljon a </w:t>
      </w:r>
      <w:r w:rsidR="00863D3C">
        <w:t>cselekvő</w:t>
      </w:r>
      <w:r w:rsidR="009A2DE2">
        <w:t xml:space="preserve"> számára</w:t>
      </w:r>
      <w:r w:rsidR="005002E2">
        <w:t>,</w:t>
      </w:r>
      <w:r w:rsidR="009A2DE2">
        <w:t xml:space="preserve"> vagy sokkal nagyobb motivációt érezzen az adott </w:t>
      </w:r>
      <w:r w:rsidR="00F10748">
        <w:t>tevékenység</w:t>
      </w:r>
      <w:r w:rsidR="009A2DE2">
        <w:t xml:space="preserve"> elvégzésére</w:t>
      </w:r>
      <w:r w:rsidR="00F10748">
        <w:t xml:space="preserve">. A </w:t>
      </w:r>
      <w:proofErr w:type="spellStart"/>
      <w:r w:rsidR="00F10748">
        <w:t>g</w:t>
      </w:r>
      <w:r w:rsidR="00310681">
        <w:t>amification</w:t>
      </w:r>
      <w:proofErr w:type="spellEnd"/>
      <w:r w:rsidR="00F10748">
        <w:t xml:space="preserve"> alkalmazásáról van szó</w:t>
      </w:r>
      <w:r w:rsidR="00310681">
        <w:t xml:space="preserve"> akkor is, ha egy unalmas feladat kapcsán sikerül egy olyan részfeladatot találni, melyen különböző játékelemeket alkalmazva izgalmasabbá válik a munka.</w:t>
      </w:r>
      <w:r w:rsidR="00881374">
        <w:t xml:space="preserve"> Tulajdonképpen a </w:t>
      </w:r>
      <w:proofErr w:type="spellStart"/>
      <w:r w:rsidR="00881374">
        <w:t>gamification</w:t>
      </w:r>
      <w:proofErr w:type="spellEnd"/>
      <w:r w:rsidR="00881374">
        <w:t xml:space="preserve"> felfogható egy hatékony eszköztárként, mely segítségével k</w:t>
      </w:r>
      <w:r w:rsidR="00896BC0">
        <w:t xml:space="preserve">ülönböző </w:t>
      </w:r>
      <w:r w:rsidR="00EE0B9C">
        <w:t>valós</w:t>
      </w:r>
      <w:r w:rsidR="00364C54">
        <w:t xml:space="preserve"> (általában üzleti vonatkoztatású)</w:t>
      </w:r>
      <w:r w:rsidR="00EE0B9C">
        <w:t xml:space="preserve"> problémákat oldhatunk meg</w:t>
      </w:r>
      <w:r w:rsidR="00896BC0">
        <w:t>.</w:t>
      </w:r>
    </w:p>
    <w:p w:rsidR="00EE0B9C" w:rsidRDefault="00EE0B9C" w:rsidP="002C45DE">
      <w:r>
        <w:t xml:space="preserve">A leggyakrabban a </w:t>
      </w:r>
      <w:proofErr w:type="spellStart"/>
      <w:r>
        <w:t>gamification-t</w:t>
      </w:r>
      <w:proofErr w:type="spellEnd"/>
      <w:r>
        <w:t xml:space="preserve"> az úgynevezett komoly játékokkal (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game</w:t>
      </w:r>
      <w:r w:rsidR="00EF379F">
        <w:t>s</w:t>
      </w:r>
      <w:proofErr w:type="spellEnd"/>
      <w:r>
        <w:t xml:space="preserve">) tévesztik össze. </w:t>
      </w:r>
      <w:r w:rsidR="00D80DE2">
        <w:t>A két kifejezés közti legnagyobb különbség, hogy az előbbivel ellentétben az utóbbi ténylegesen egyfajta játékot takar, melyet valamilyen virtuális környezetben</w:t>
      </w:r>
      <w:r w:rsidR="00F10748">
        <w:t xml:space="preserve"> generált probléma</w:t>
      </w:r>
      <w:r w:rsidR="00D80DE2">
        <w:t xml:space="preserve"> megoldá</w:t>
      </w:r>
      <w:r w:rsidR="00F10748">
        <w:t>sának gyakorlására hoztak létre.</w:t>
      </w:r>
      <w:r w:rsidR="00D80DE2">
        <w:t xml:space="preserve"> </w:t>
      </w:r>
      <w:r w:rsidR="00F10748">
        <w:t>E</w:t>
      </w:r>
      <w:r w:rsidR="00D80DE2">
        <w:t xml:space="preserve">zzel ellentétben a </w:t>
      </w:r>
      <w:proofErr w:type="spellStart"/>
      <w:r w:rsidR="00D80DE2">
        <w:t>gamification</w:t>
      </w:r>
      <w:proofErr w:type="spellEnd"/>
      <w:r w:rsidR="00D80DE2">
        <w:t xml:space="preserve"> esetén </w:t>
      </w:r>
      <w:r w:rsidR="00F10748">
        <w:t>az adott problémákat a valóságban kell megoldani</w:t>
      </w:r>
      <w:r w:rsidR="00D80DE2">
        <w:t>.</w:t>
      </w:r>
    </w:p>
    <w:p w:rsidR="00F10748" w:rsidRDefault="00F10748" w:rsidP="002C45DE"/>
    <w:p w:rsidR="00F10748" w:rsidRDefault="004477CD" w:rsidP="00F1128F">
      <w:pPr>
        <w:pStyle w:val="Cmsor2"/>
      </w:pPr>
      <w:bookmarkStart w:id="26" w:name="_Toc375234612"/>
      <w:proofErr w:type="spellStart"/>
      <w:r>
        <w:lastRenderedPageBreak/>
        <w:t>Gamification</w:t>
      </w:r>
      <w:proofErr w:type="spellEnd"/>
      <w:r>
        <w:t xml:space="preserve"> kategóriák</w:t>
      </w:r>
      <w:bookmarkEnd w:id="26"/>
    </w:p>
    <w:p w:rsidR="004477CD" w:rsidRDefault="000F0D22" w:rsidP="004477CD">
      <w:r>
        <w:t xml:space="preserve">A </w:t>
      </w:r>
      <w:proofErr w:type="spellStart"/>
      <w:r>
        <w:t>gamification</w:t>
      </w:r>
      <w:proofErr w:type="spellEnd"/>
      <w:r>
        <w:t xml:space="preserve"> három fő kategóriára osztható attól függően, hogy mit szeretnénk elérni az alkalmazásával. Ez a három kategória a következő: </w:t>
      </w:r>
      <w:proofErr w:type="spellStart"/>
      <w:r w:rsidR="00865E61">
        <w:t>i</w:t>
      </w:r>
      <w:r>
        <w:t>nternal</w:t>
      </w:r>
      <w:proofErr w:type="spellEnd"/>
      <w:r>
        <w:t xml:space="preserve"> („belső”), </w:t>
      </w:r>
      <w:proofErr w:type="spellStart"/>
      <w:r w:rsidR="00865E61">
        <w:t>e</w:t>
      </w:r>
      <w:r>
        <w:t>xternal</w:t>
      </w:r>
      <w:proofErr w:type="spellEnd"/>
      <w:r>
        <w:t xml:space="preserve"> („külső”) és </w:t>
      </w:r>
      <w:proofErr w:type="spellStart"/>
      <w:r w:rsidR="00865E61">
        <w:t>b</w:t>
      </w:r>
      <w:r>
        <w:t>ehavior</w:t>
      </w:r>
      <w:proofErr w:type="spellEnd"/>
      <w:r>
        <w:t xml:space="preserve"> </w:t>
      </w:r>
      <w:proofErr w:type="spellStart"/>
      <w:r w:rsidR="00865E61">
        <w:t>c</w:t>
      </w:r>
      <w:r>
        <w:t>hange</w:t>
      </w:r>
      <w:proofErr w:type="spellEnd"/>
      <w:r>
        <w:t xml:space="preserve"> („viselkedést változtató”) </w:t>
      </w:r>
      <w:proofErr w:type="spellStart"/>
      <w:r w:rsidR="00865E61">
        <w:t>g</w:t>
      </w:r>
      <w:r>
        <w:t>amification</w:t>
      </w:r>
      <w:proofErr w:type="spellEnd"/>
      <w:r>
        <w:t>.</w:t>
      </w:r>
    </w:p>
    <w:p w:rsidR="000F0D22" w:rsidRDefault="000F0D22" w:rsidP="00F1128F">
      <w:pPr>
        <w:pStyle w:val="Cmsor3"/>
      </w:pPr>
      <w:bookmarkStart w:id="27" w:name="_Toc375234613"/>
      <w:proofErr w:type="spellStart"/>
      <w:r>
        <w:t>Internal</w:t>
      </w:r>
      <w:proofErr w:type="spellEnd"/>
      <w:r w:rsidRPr="000F0D22">
        <w:t xml:space="preserve"> </w:t>
      </w:r>
      <w:proofErr w:type="spellStart"/>
      <w:r w:rsidR="00865E61">
        <w:t>g</w:t>
      </w:r>
      <w:r>
        <w:t>amification</w:t>
      </w:r>
      <w:bookmarkEnd w:id="27"/>
      <w:proofErr w:type="spellEnd"/>
    </w:p>
    <w:p w:rsidR="000F0D22" w:rsidRDefault="00865E61" w:rsidP="000F0D22">
      <w:proofErr w:type="spellStart"/>
      <w:r>
        <w:t>Internal</w:t>
      </w:r>
      <w:proofErr w:type="spellEnd"/>
      <w:r>
        <w:t xml:space="preserve"> </w:t>
      </w:r>
      <w:proofErr w:type="spellStart"/>
      <w:r>
        <w:t>gamification-ről</w:t>
      </w:r>
      <w:proofErr w:type="spellEnd"/>
      <w:r>
        <w:t xml:space="preserve"> általában valamilyen vállalat vagy szervezet kapcsán beszélhetünk, gyakran szokták vállalati </w:t>
      </w:r>
      <w:proofErr w:type="spellStart"/>
      <w:r>
        <w:t>gamification-nek</w:t>
      </w:r>
      <w:proofErr w:type="spellEnd"/>
      <w:r>
        <w:t xml:space="preserve"> is nevezni. Ebben az esetben a </w:t>
      </w:r>
      <w:proofErr w:type="spellStart"/>
      <w:r>
        <w:t>gamification</w:t>
      </w:r>
      <w:proofErr w:type="spellEnd"/>
      <w:r>
        <w:t xml:space="preserve"> célja </w:t>
      </w:r>
      <w:r w:rsidR="009E210C">
        <w:t>a szervezeten belüli termelékenység javítása az alkalmazottak motiválása segítségével.</w:t>
      </w:r>
    </w:p>
    <w:p w:rsidR="009E210C" w:rsidRDefault="009E210C" w:rsidP="000F0D22">
      <w:r>
        <w:t xml:space="preserve">Az </w:t>
      </w:r>
      <w:proofErr w:type="spellStart"/>
      <w:r>
        <w:t>internal</w:t>
      </w:r>
      <w:proofErr w:type="spellEnd"/>
      <w:r>
        <w:t xml:space="preserve"> </w:t>
      </w:r>
      <w:proofErr w:type="spellStart"/>
      <w:r>
        <w:t>gamification-nek</w:t>
      </w:r>
      <w:proofErr w:type="spellEnd"/>
      <w:r>
        <w:t xml:space="preserve"> két </w:t>
      </w:r>
      <w:r w:rsidR="00863D3C">
        <w:t>fontos sajátosság</w:t>
      </w:r>
      <w:r>
        <w:t>a van a másik két kategó</w:t>
      </w:r>
      <w:r w:rsidR="00364C54">
        <w:t>riához képest. Az első, hogy a résztvevők</w:t>
      </w:r>
      <w:r>
        <w:t xml:space="preserve"> már tagjai egy meghatározott csoportnak, </w:t>
      </w:r>
      <w:r w:rsidR="007D76D9">
        <w:t xml:space="preserve">ezáltal egy bizonyos szinten ismerik egymást, gyakran közös érdek vezérli őket. Erre jó példa a Microsoft Honosítás Minősítési Játék (Microsoft </w:t>
      </w:r>
      <w:proofErr w:type="spellStart"/>
      <w:r w:rsidR="007D76D9" w:rsidRPr="007D76D9">
        <w:t>Language</w:t>
      </w:r>
      <w:proofErr w:type="spellEnd"/>
      <w:r w:rsidR="007D76D9" w:rsidRPr="007D76D9">
        <w:t xml:space="preserve"> </w:t>
      </w:r>
      <w:proofErr w:type="spellStart"/>
      <w:r w:rsidR="007D76D9" w:rsidRPr="007D76D9">
        <w:t>Quality</w:t>
      </w:r>
      <w:proofErr w:type="spellEnd"/>
      <w:r w:rsidR="007D76D9" w:rsidRPr="007D76D9">
        <w:t xml:space="preserve"> Game</w:t>
      </w:r>
      <w:r w:rsidR="00BB28CA">
        <w:fldChar w:fldCharType="begin"/>
      </w:r>
      <w:r w:rsidR="00BB28CA">
        <w:instrText xml:space="preserve"> REF _Ref356242775 \r \h </w:instrText>
      </w:r>
      <w:r w:rsidR="00BB28CA">
        <w:fldChar w:fldCharType="separate"/>
      </w:r>
      <w:r w:rsidR="004A1195">
        <w:t>[11]</w:t>
      </w:r>
      <w:r w:rsidR="00BB28CA">
        <w:fldChar w:fldCharType="end"/>
      </w:r>
      <w:r w:rsidR="007D76D9">
        <w:t>).</w:t>
      </w:r>
      <w:r w:rsidR="00A85B42">
        <w:t xml:space="preserve"> </w:t>
      </w:r>
      <w:r w:rsidR="00863D3C">
        <w:t>Röviden összefoglalva:</w:t>
      </w:r>
      <w:r w:rsidR="00BB28CA">
        <w:t xml:space="preserve"> a cégen belüli hálózaton elérhetővé tettek egy al</w:t>
      </w:r>
      <w:r w:rsidR="00863D3C">
        <w:t>kalmazást, mely segítségével a még fejlesztés alatt álló Windows7 különböző honosításai</w:t>
      </w:r>
      <w:r w:rsidR="00BB28CA">
        <w:t>ban lehetett hibát keresni. A dologban az az érdekes, hogy az alkalmazot</w:t>
      </w:r>
      <w:r w:rsidR="00FF5750">
        <w:t xml:space="preserve">tak önkéntesen </w:t>
      </w:r>
      <w:r w:rsidR="00863D3C">
        <w:t>vettek részt</w:t>
      </w:r>
      <w:r w:rsidR="00FF5750">
        <w:t xml:space="preserve"> a hibák keresésében, pedig nem járt </w:t>
      </w:r>
      <w:r w:rsidR="00BB28CA">
        <w:t>jutalom a</w:t>
      </w:r>
      <w:r w:rsidR="00FF5750">
        <w:t>z extra</w:t>
      </w:r>
      <w:r w:rsidR="00BB28CA">
        <w:t xml:space="preserve"> munkáért. Ez azzal magyarázható, hogy az alkalmazott</w:t>
      </w:r>
      <w:r w:rsidR="00FF5750">
        <w:t>ak</w:t>
      </w:r>
      <w:r w:rsidR="00BB28CA">
        <w:t xml:space="preserve"> érdeke is a jó minőségű szoftver kiadása, nemcsak a cégé. Az indítvány olyan sikeres lett, hogy egy hónap leforgása alatt </w:t>
      </w:r>
      <w:r w:rsidR="0058063F">
        <w:t xml:space="preserve">több mint 4600 alkalmazott 6000-nél több hibát </w:t>
      </w:r>
      <w:r w:rsidR="00FF5750">
        <w:t>jelentett be</w:t>
      </w:r>
      <w:r w:rsidR="002A1D31">
        <w:t>, melyek közül több száz</w:t>
      </w:r>
      <w:r w:rsidR="0058063F">
        <w:t xml:space="preserve"> </w:t>
      </w:r>
      <w:r w:rsidR="002A1D31">
        <w:t>tényleges javítást igényelt</w:t>
      </w:r>
      <w:r w:rsidR="0058063F">
        <w:t>.</w:t>
      </w:r>
    </w:p>
    <w:p w:rsidR="0058063F" w:rsidRDefault="0058063F" w:rsidP="000F0D22">
      <w:r>
        <w:t xml:space="preserve">A második jellegzetesség </w:t>
      </w:r>
      <w:r w:rsidR="002A1D31">
        <w:t xml:space="preserve">az, hogy a motivációs késztetésnek összhangban kell lennie a cégen belüli menedzselési és jutalmazási rendszerrel. Az </w:t>
      </w:r>
      <w:r w:rsidR="00DD1CCB">
        <w:t>Microsoft példája</w:t>
      </w:r>
      <w:r w:rsidR="002A1D31">
        <w:t xml:space="preserve"> azért is volt ennyire hatékony, mert a résztvevők nem erre a munkára voltak felbérelve. Tulajdonképpen mondhatjuk azt, hogy a céghez fűződő </w:t>
      </w:r>
      <w:proofErr w:type="spellStart"/>
      <w:r w:rsidR="002A1D31">
        <w:t>loyalitásuk</w:t>
      </w:r>
      <w:proofErr w:type="spellEnd"/>
      <w:r w:rsidR="002A1D31">
        <w:t xml:space="preserve"> miatt vettek részt a hibakeresésben, nem pedig azért, mert a megélhetésük függött tőle. </w:t>
      </w:r>
      <w:r w:rsidR="00BE6C48">
        <w:t xml:space="preserve">Természetesen más motiváció is létezik a </w:t>
      </w:r>
      <w:r w:rsidR="00FF5750">
        <w:t>munkáltató iránt táplált</w:t>
      </w:r>
      <w:r w:rsidR="00BE6C48">
        <w:t xml:space="preserve"> hűségen kívül, például a munkatársak közötti versengés vagy egy új képesség megtanulásának lehetősége.</w:t>
      </w:r>
    </w:p>
    <w:p w:rsidR="00BE6C48" w:rsidRDefault="00BE6C48" w:rsidP="000F0D22">
      <w:r>
        <w:t xml:space="preserve">A </w:t>
      </w:r>
      <w:proofErr w:type="spellStart"/>
      <w:r>
        <w:t>DroidLab</w:t>
      </w:r>
      <w:proofErr w:type="spellEnd"/>
      <w:r>
        <w:t xml:space="preserve"> számára az </w:t>
      </w:r>
      <w:proofErr w:type="spellStart"/>
      <w:r>
        <w:t>internal</w:t>
      </w:r>
      <w:proofErr w:type="spellEnd"/>
      <w:r>
        <w:t xml:space="preserve"> </w:t>
      </w:r>
      <w:proofErr w:type="spellStart"/>
      <w:r>
        <w:t>gamification</w:t>
      </w:r>
      <w:proofErr w:type="spellEnd"/>
      <w:r>
        <w:t xml:space="preserve"> a kvóták méretének növelésében játszik szerepet. Az általunk megvalósított megoldás célja a projektben résztvevő felhasználók ösztönzése arra, hogy az általuk korábban beállított</w:t>
      </w:r>
      <w:r w:rsidR="008C0929">
        <w:t xml:space="preserve"> értékeket növeljék.  </w:t>
      </w:r>
    </w:p>
    <w:p w:rsidR="000F0D22" w:rsidRDefault="000F0D22" w:rsidP="00F1128F">
      <w:pPr>
        <w:pStyle w:val="Cmsor3"/>
      </w:pPr>
      <w:bookmarkStart w:id="28" w:name="_Ref356389246"/>
      <w:bookmarkStart w:id="29" w:name="_Ref356389255"/>
      <w:bookmarkStart w:id="30" w:name="_Toc375234614"/>
      <w:proofErr w:type="spellStart"/>
      <w:r>
        <w:lastRenderedPageBreak/>
        <w:t>External</w:t>
      </w:r>
      <w:proofErr w:type="spellEnd"/>
      <w:r>
        <w:t xml:space="preserve"> </w:t>
      </w:r>
      <w:proofErr w:type="spellStart"/>
      <w:r w:rsidR="00865E61">
        <w:t>g</w:t>
      </w:r>
      <w:r>
        <w:t>amification</w:t>
      </w:r>
      <w:bookmarkEnd w:id="28"/>
      <w:bookmarkEnd w:id="29"/>
      <w:bookmarkEnd w:id="30"/>
      <w:proofErr w:type="spellEnd"/>
    </w:p>
    <w:p w:rsidR="000F0D22" w:rsidRDefault="003A0225" w:rsidP="000F0D22">
      <w:proofErr w:type="spellStart"/>
      <w:r>
        <w:t>External</w:t>
      </w:r>
      <w:proofErr w:type="spellEnd"/>
      <w:r>
        <w:t xml:space="preserve"> </w:t>
      </w:r>
      <w:proofErr w:type="spellStart"/>
      <w:r>
        <w:t>gamification-t</w:t>
      </w:r>
      <w:proofErr w:type="spellEnd"/>
      <w:r>
        <w:t xml:space="preserve"> általában valamilyen marketing céllal létrehozott alkalmazások</w:t>
      </w:r>
      <w:r w:rsidR="003536A2">
        <w:t xml:space="preserve"> kapcsán szokt</w:t>
      </w:r>
      <w:r w:rsidR="00DD1CCB">
        <w:t>ak</w:t>
      </w:r>
      <w:r w:rsidR="003536A2">
        <w:t xml:space="preserve"> alkalmazni. A cél leendő ügyfelek gyűjtése és meglévő vásárlók megtartása, márkához fűződő kötődésük növelése.</w:t>
      </w:r>
    </w:p>
    <w:p w:rsidR="003536A2" w:rsidRDefault="00834C56" w:rsidP="000F0D22">
      <w:r>
        <w:t xml:space="preserve">Az 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gamification-re</w:t>
      </w:r>
      <w:proofErr w:type="spellEnd"/>
      <w:r>
        <w:t xml:space="preserve"> jó példa egy </w:t>
      </w:r>
      <w:r w:rsidR="00DD1CCB">
        <w:t>k</w:t>
      </w:r>
      <w:r>
        <w:t>aliforniai napilap</w:t>
      </w:r>
      <w:r w:rsidR="00FF5750">
        <w:t>,</w:t>
      </w:r>
      <w:r>
        <w:t xml:space="preserve"> a </w:t>
      </w:r>
      <w:proofErr w:type="spellStart"/>
      <w:r>
        <w:t>Record</w:t>
      </w:r>
      <w:proofErr w:type="spellEnd"/>
      <w:r>
        <w:t xml:space="preserve"> </w:t>
      </w:r>
      <w:proofErr w:type="spellStart"/>
      <w:r>
        <w:t>Searchlight</w:t>
      </w:r>
      <w:proofErr w:type="spellEnd"/>
      <w:r>
        <w:t xml:space="preserve"> története. Az utóbbi időben a társadalom olvasási szokásai </w:t>
      </w:r>
      <w:r w:rsidR="00DE5B3E">
        <w:t>nagymértékben megváltozott,</w:t>
      </w:r>
      <w:r>
        <w:t xml:space="preserve"> papír alapú </w:t>
      </w:r>
      <w:r w:rsidR="00DE5B3E">
        <w:t xml:space="preserve">újságok egyre jobban a háttérbe szorulnak és a digitális terjesztésű tartalmak kerülnek előtérbe. A </w:t>
      </w:r>
      <w:proofErr w:type="spellStart"/>
      <w:r w:rsidR="00DE5B3E">
        <w:t>Record</w:t>
      </w:r>
      <w:proofErr w:type="spellEnd"/>
      <w:r w:rsidR="00DE5B3E">
        <w:t xml:space="preserve"> </w:t>
      </w:r>
      <w:proofErr w:type="spellStart"/>
      <w:r w:rsidR="00DE5B3E">
        <w:t>Searchlight</w:t>
      </w:r>
      <w:proofErr w:type="spellEnd"/>
      <w:r w:rsidR="00DE5B3E">
        <w:t xml:space="preserve"> menedzsment részlege is belátta, hogy nem tud ez ellen az új trend ellen küzdeni és stratégiát váltott. Új célként</w:t>
      </w:r>
      <w:r w:rsidR="00FF5750">
        <w:t xml:space="preserve"> kitűzte, hogy</w:t>
      </w:r>
      <w:r w:rsidR="00DE5B3E">
        <w:t xml:space="preserve"> egy stabil olvasói közösséget épít ki magának egy saját </w:t>
      </w:r>
      <w:r w:rsidR="00FF5750">
        <w:t>weboldalt használva</w:t>
      </w:r>
      <w:r w:rsidR="00DE5B3E">
        <w:t>. A</w:t>
      </w:r>
      <w:r w:rsidR="00FF5750">
        <w:t xml:space="preserve"> legnagyobb</w:t>
      </w:r>
      <w:r w:rsidR="00DE5B3E">
        <w:t xml:space="preserve"> </w:t>
      </w:r>
      <w:r w:rsidR="009C7762">
        <w:t>kihívást az jelentette, hogy azt oldalt ritkán látogató felhasználókat</w:t>
      </w:r>
      <w:r w:rsidR="00DE5B3E">
        <w:t xml:space="preserve"> a közösség </w:t>
      </w:r>
      <w:r w:rsidR="009C7762">
        <w:t xml:space="preserve">aktív és megbecsült tagjává </w:t>
      </w:r>
      <w:r w:rsidR="00DD1CCB">
        <w:t>tegyék</w:t>
      </w:r>
      <w:r w:rsidR="00FF5750">
        <w:t>. A probléma megoldásaként</w:t>
      </w:r>
      <w:r w:rsidR="009C7762">
        <w:t xml:space="preserve"> bev</w:t>
      </w:r>
      <w:r w:rsidR="00727DA1">
        <w:t>ezettek egy úgynevezett jelvény</w:t>
      </w:r>
      <w:r w:rsidR="009C7762">
        <w:t xml:space="preserve">rendszert. Bár elsőre nem úgy </w:t>
      </w:r>
      <w:r w:rsidR="00FF5750">
        <w:t>tűnhet</w:t>
      </w:r>
      <w:r w:rsidR="009C7762">
        <w:t xml:space="preserve">, de a jelvényeknek nagyon </w:t>
      </w:r>
      <w:r w:rsidR="00F27769">
        <w:t>jelentős motivációs hatása lehet</w:t>
      </w:r>
      <w:r w:rsidR="009C7762">
        <w:t>.</w:t>
      </w:r>
      <w:r w:rsidR="00F27769">
        <w:t xml:space="preserve"> </w:t>
      </w:r>
      <w:r w:rsidR="00AE4844">
        <w:t xml:space="preserve">Három hónap alatt az oldal látogatottsága 25%-kal növekedett és a cikkekhez írt hasznos kommentek száma is gyarapodott. </w:t>
      </w:r>
      <w:r w:rsidR="00FF5750">
        <w:t>A példa tanulságát levonva</w:t>
      </w:r>
      <w:r w:rsidR="00AE4844">
        <w:t xml:space="preserve"> az </w:t>
      </w:r>
      <w:proofErr w:type="spellStart"/>
      <w:r w:rsidR="00AE4844">
        <w:t>external</w:t>
      </w:r>
      <w:proofErr w:type="spellEnd"/>
      <w:r w:rsidR="00AE4844">
        <w:t xml:space="preserve"> </w:t>
      </w:r>
      <w:proofErr w:type="spellStart"/>
      <w:r w:rsidR="00AE4844">
        <w:t>gamification</w:t>
      </w:r>
      <w:proofErr w:type="spellEnd"/>
      <w:r w:rsidR="00AE4844">
        <w:t xml:space="preserve"> egy gazdag eszköztárat biztosít a felhasználói szokások megértéséhez és a motiváció befolyás</w:t>
      </w:r>
      <w:r w:rsidR="00DD1CCB">
        <w:t>olás</w:t>
      </w:r>
      <w:r w:rsidR="00AE4844">
        <w:t>ához.</w:t>
      </w:r>
    </w:p>
    <w:p w:rsidR="00AE4844" w:rsidRDefault="00AE4844" w:rsidP="000F0D22">
      <w:r>
        <w:t xml:space="preserve">A tervezett mérőrendszerrel kapcsolatban is fontos az 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gamification</w:t>
      </w:r>
      <w:proofErr w:type="spellEnd"/>
      <w:r>
        <w:t xml:space="preserve">, hiszen létfontosságú a megfelelő felhasználói kör kialakítása a működés szempontjából. </w:t>
      </w:r>
      <w:r w:rsidR="00FF5750">
        <w:t xml:space="preserve">A </w:t>
      </w:r>
      <w:proofErr w:type="spellStart"/>
      <w:r w:rsidR="00FF5750">
        <w:t>DroidLab</w:t>
      </w:r>
      <w:proofErr w:type="spellEnd"/>
      <w:r w:rsidR="00FF5750">
        <w:t xml:space="preserve"> kapcsán </w:t>
      </w:r>
      <w:r w:rsidR="0043645A">
        <w:t>az elsődleges terv egy jelvényrendszer implementálása</w:t>
      </w:r>
      <w:r w:rsidR="00FF5750">
        <w:t xml:space="preserve">, ami teljes mértékben a </w:t>
      </w:r>
      <w:r w:rsidR="0021760F">
        <w:t>mérőrendszerhez lesz alakítva. A megszerzett jelvényeket a felhasználó a tervek szerint saját készülékén is és a webes felületen is megtekintheti</w:t>
      </w:r>
      <w:r w:rsidR="0054329E">
        <w:t xml:space="preserve">. Emellett terveink között van a közösségi oldalak bizonyos szintű integrációja is, mely segítségével az adott felhasználó közzé tehetné az elért eredményeit. Természetesen a </w:t>
      </w:r>
      <w:r w:rsidR="00727DA1">
        <w:t xml:space="preserve">jelvényrendszeren kívül számos más eszköze létezik az </w:t>
      </w:r>
      <w:proofErr w:type="spellStart"/>
      <w:r w:rsidR="00727DA1">
        <w:t>external</w:t>
      </w:r>
      <w:proofErr w:type="spellEnd"/>
      <w:r w:rsidR="00727DA1">
        <w:t xml:space="preserve"> </w:t>
      </w:r>
      <w:proofErr w:type="spellStart"/>
      <w:r w:rsidR="00727DA1">
        <w:t>gamification-nek</w:t>
      </w:r>
      <w:proofErr w:type="spellEnd"/>
      <w:r w:rsidR="00727DA1">
        <w:t>, melyeket egy részét mi is alkalmazni fo</w:t>
      </w:r>
      <w:r w:rsidR="0021760F">
        <w:t xml:space="preserve">gjuk. A további </w:t>
      </w:r>
      <w:r w:rsidR="00DD1CCB">
        <w:t>lehetőségeket</w:t>
      </w:r>
      <w:r w:rsidR="0021760F">
        <w:t xml:space="preserve"> a </w:t>
      </w:r>
      <w:r w:rsidR="0021760F">
        <w:fldChar w:fldCharType="begin"/>
      </w:r>
      <w:r w:rsidR="0021760F">
        <w:instrText xml:space="preserve"> REF _Ref356395299 \r \h </w:instrText>
      </w:r>
      <w:r w:rsidR="0021760F">
        <w:fldChar w:fldCharType="separate"/>
      </w:r>
      <w:r w:rsidR="004A1195">
        <w:t>3.3</w:t>
      </w:r>
      <w:r w:rsidR="0021760F">
        <w:fldChar w:fldCharType="end"/>
      </w:r>
      <w:r w:rsidR="0021760F">
        <w:t xml:space="preserve">-as </w:t>
      </w:r>
      <w:r w:rsidR="00727DA1">
        <w:t xml:space="preserve">fejezetben </w:t>
      </w:r>
      <w:r w:rsidR="00DD1CCB">
        <w:t>láthatnak</w:t>
      </w:r>
      <w:r w:rsidR="00727DA1">
        <w:t>.</w:t>
      </w:r>
    </w:p>
    <w:p w:rsidR="000F0D22" w:rsidRDefault="000F0D22" w:rsidP="00F1128F">
      <w:pPr>
        <w:pStyle w:val="Cmsor3"/>
      </w:pPr>
      <w:bookmarkStart w:id="31" w:name="_Toc375234615"/>
      <w:proofErr w:type="spellStart"/>
      <w:r>
        <w:t>Behavior</w:t>
      </w:r>
      <w:proofErr w:type="spellEnd"/>
      <w:r>
        <w:t xml:space="preserve"> </w:t>
      </w:r>
      <w:proofErr w:type="spellStart"/>
      <w:r w:rsidR="00865E61">
        <w:t>c</w:t>
      </w:r>
      <w:r>
        <w:t>hange</w:t>
      </w:r>
      <w:proofErr w:type="spellEnd"/>
      <w:r>
        <w:t xml:space="preserve"> </w:t>
      </w:r>
      <w:proofErr w:type="spellStart"/>
      <w:r w:rsidR="00865E61">
        <w:t>g</w:t>
      </w:r>
      <w:r>
        <w:t>amification</w:t>
      </w:r>
      <w:bookmarkEnd w:id="31"/>
      <w:proofErr w:type="spellEnd"/>
    </w:p>
    <w:p w:rsidR="00727DA1" w:rsidRDefault="00EF119D" w:rsidP="00727DA1">
      <w:proofErr w:type="spellStart"/>
      <w:r>
        <w:t>Behavior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gamification</w:t>
      </w:r>
      <w:proofErr w:type="spellEnd"/>
      <w:r>
        <w:t xml:space="preserve"> alkalmazása során arra törekszünk, hogy minél nagyobb társadalmi körökben új, hasznos viselkedési szokásokat terjesszünk el. Ilyen hasznos </w:t>
      </w:r>
      <w:r w:rsidR="000A681B">
        <w:t>szokás</w:t>
      </w:r>
      <w:r>
        <w:t xml:space="preserve"> alatt számos dolg</w:t>
      </w:r>
      <w:r w:rsidR="00263107">
        <w:t>ot érthetünk, következzen néhány példa:</w:t>
      </w:r>
    </w:p>
    <w:p w:rsidR="00EF119D" w:rsidRDefault="0021760F" w:rsidP="00F934F2">
      <w:pPr>
        <w:numPr>
          <w:ilvl w:val="0"/>
          <w:numId w:val="19"/>
        </w:numPr>
        <w:spacing w:after="0"/>
        <w:ind w:left="714" w:hanging="357"/>
      </w:pPr>
      <w:r>
        <w:lastRenderedPageBreak/>
        <w:t>egészséges</w:t>
      </w:r>
      <w:r w:rsidR="000A681B">
        <w:t xml:space="preserve"> életmód folytatása (egészséges étkezés, napi sportolás)</w:t>
      </w:r>
    </w:p>
    <w:p w:rsidR="000A681B" w:rsidRDefault="00263107" w:rsidP="00F934F2">
      <w:pPr>
        <w:numPr>
          <w:ilvl w:val="0"/>
          <w:numId w:val="19"/>
        </w:numPr>
        <w:spacing w:after="0"/>
        <w:ind w:left="714" w:hanging="357"/>
      </w:pPr>
      <w:r>
        <w:t>új oktatási módszerek bevezetése</w:t>
      </w:r>
    </w:p>
    <w:p w:rsidR="00263107" w:rsidRDefault="00263107" w:rsidP="00F934F2">
      <w:pPr>
        <w:numPr>
          <w:ilvl w:val="0"/>
          <w:numId w:val="19"/>
        </w:numPr>
        <w:spacing w:after="0"/>
        <w:ind w:left="714" w:hanging="357"/>
      </w:pPr>
      <w:r>
        <w:t>hatékony megtakarítási technikák alkalmazása</w:t>
      </w:r>
    </w:p>
    <w:p w:rsidR="00263107" w:rsidRDefault="00263107" w:rsidP="00F934F2">
      <w:pPr>
        <w:numPr>
          <w:ilvl w:val="0"/>
          <w:numId w:val="19"/>
        </w:numPr>
        <w:spacing w:after="0"/>
        <w:ind w:left="714" w:hanging="357"/>
      </w:pPr>
      <w:r>
        <w:t>környezettudatos viselkedés elsajátítása</w:t>
      </w:r>
    </w:p>
    <w:p w:rsidR="00263107" w:rsidRDefault="00263107" w:rsidP="00263107">
      <w:r>
        <w:t>Hosszútávon ezeknek a változtatásoknak je</w:t>
      </w:r>
      <w:r w:rsidR="0021760F">
        <w:t>lentős pozitív hatásai lehetnek. A</w:t>
      </w:r>
      <w:r>
        <w:t xml:space="preserve">z egészséges életmód elterjedése köveztében feltehetőleg csökkenne </w:t>
      </w:r>
      <w:r w:rsidR="00AC2BAD">
        <w:t>a túlsúlyos emberek és az egészségügyi ellátásra szorulók száma, az oktatási reformok következtében növekedne az oktatás hatékonysága, a megfelelő pénzhasználat elsajátítása következtében tudatosabb pénzügyi döntések születnének és környezettudatosság elterjedésével csökkente az egy főre jutó ö</w:t>
      </w:r>
      <w:r w:rsidR="00AC2BAD" w:rsidRPr="00AC2BAD">
        <w:t>kológiai lábnyom</w:t>
      </w:r>
      <w:r w:rsidR="00AC2BAD">
        <w:t xml:space="preserve"> értéke. Az ilyen jellegű kezdeményeket </w:t>
      </w:r>
      <w:r w:rsidR="00526779">
        <w:t>az állam vagy valamilyen non</w:t>
      </w:r>
      <w:r w:rsidR="00AC2BAD">
        <w:t>p</w:t>
      </w:r>
      <w:r w:rsidR="00526779">
        <w:t>rofit szervezet szokta támogatni.</w:t>
      </w:r>
    </w:p>
    <w:p w:rsidR="00CF2F8A" w:rsidRDefault="00CF2F8A" w:rsidP="00263107">
      <w:r>
        <w:t xml:space="preserve">A projektünk szempontjából ez a </w:t>
      </w:r>
      <w:proofErr w:type="spellStart"/>
      <w:r>
        <w:t>gamification</w:t>
      </w:r>
      <w:proofErr w:type="spellEnd"/>
      <w:r>
        <w:t xml:space="preserve"> típus </w:t>
      </w:r>
      <w:r w:rsidR="0021760F">
        <w:t>nem annyira releváns, mint ez előző kettő</w:t>
      </w:r>
      <w:r>
        <w:t xml:space="preserve">. Nem áll szándékunkban a felhasználók bármilyen jellegű szokásait megváltoztatni. Esetleges hasznot akkor hozhat, ha az egész elképzelést kisebb csoportra </w:t>
      </w:r>
      <w:r w:rsidR="00DD1CCB">
        <w:t>vetítjük le</w:t>
      </w:r>
      <w:r>
        <w:t xml:space="preserve"> és nem állandó, csak ideiglenes viselkedésbeli változást szeretnénk elérni</w:t>
      </w:r>
      <w:r w:rsidR="0087112B">
        <w:t xml:space="preserve"> </w:t>
      </w:r>
      <w:r w:rsidR="0021760F">
        <w:t xml:space="preserve">(például a már említett </w:t>
      </w:r>
      <w:proofErr w:type="spellStart"/>
      <w:r w:rsidR="0021760F">
        <w:t>Bluetooth</w:t>
      </w:r>
      <w:proofErr w:type="spellEnd"/>
      <w:r w:rsidR="0021760F">
        <w:t xml:space="preserve"> mérés kapcsán)</w:t>
      </w:r>
      <w:r>
        <w:t xml:space="preserve">. </w:t>
      </w:r>
      <w:r w:rsidR="00C04544">
        <w:t xml:space="preserve">A projekt kezdeti szakaszában ezzel az eshetőséggel nem nagyon </w:t>
      </w:r>
      <w:r w:rsidR="0021760F">
        <w:t>számolunk</w:t>
      </w:r>
      <w:r>
        <w:t>, viszont a megvalósítás úgy lesz kialakítva, hogy szükség szerint kisebb módosítások bevezetése mellett könnyen megvalósítható legyen.</w:t>
      </w:r>
    </w:p>
    <w:p w:rsidR="00C04544" w:rsidRDefault="0021760F" w:rsidP="00263107">
      <w:r>
        <w:t xml:space="preserve">Az </w:t>
      </w:r>
      <w:r w:rsidR="00C04544">
        <w:t>fejezet zárásaként</w:t>
      </w:r>
      <w:r w:rsidR="00201B70">
        <w:t xml:space="preserve"> következzen egy ábra, melyen</w:t>
      </w:r>
      <w:r w:rsidR="00C04544">
        <w:t xml:space="preserve"> </w:t>
      </w:r>
      <w:r w:rsidR="00B8682B">
        <w:t xml:space="preserve">a különböző kategóriák </w:t>
      </w:r>
      <w:r w:rsidR="00B8682B" w:rsidRPr="00B8682B">
        <w:t>egymással</w:t>
      </w:r>
      <w:r w:rsidR="00201B70">
        <w:t xml:space="preserve"> való kapcsolata</w:t>
      </w:r>
      <w:r w:rsidR="00B8682B" w:rsidRPr="00B8682B">
        <w:t xml:space="preserve"> látható (3.1. ábra):</w:t>
      </w:r>
    </w:p>
    <w:p w:rsidR="00C04544" w:rsidRDefault="000F55DD" w:rsidP="00C04544">
      <w:pPr>
        <w:keepNext/>
        <w:ind w:firstLine="0"/>
        <w:jc w:val="center"/>
      </w:pPr>
      <w:r>
        <w:rPr>
          <w:noProof/>
          <w:lang w:eastAsia="hu-HU"/>
        </w:rPr>
        <w:drawing>
          <wp:inline distT="0" distB="0" distL="0" distR="0" wp14:anchorId="6306BB67" wp14:editId="14504825">
            <wp:extent cx="4208145" cy="2658745"/>
            <wp:effectExtent l="0" t="0" r="0" b="0"/>
            <wp:docPr id="4" name="Kép 4" descr="áb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ábra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45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544" w:rsidRDefault="00C20900" w:rsidP="006F0B1E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>
        <w:t>1</w:t>
      </w:r>
      <w:r>
        <w:fldChar w:fldCharType="end"/>
      </w:r>
      <w:r w:rsidR="00C04544">
        <w:t>. ábra</w:t>
      </w:r>
      <w:r w:rsidR="0084675B">
        <w:t xml:space="preserve"> Gamification </w:t>
      </w:r>
      <w:r w:rsidR="00E43066">
        <w:t>kategóriák</w:t>
      </w:r>
      <w:r w:rsidR="0084675B">
        <w:t xml:space="preserve"> közötti kapcsolatok</w:t>
      </w:r>
    </w:p>
    <w:p w:rsidR="0084675B" w:rsidRDefault="0084675B" w:rsidP="00F1128F">
      <w:pPr>
        <w:pStyle w:val="Cmsor2"/>
      </w:pPr>
      <w:bookmarkStart w:id="32" w:name="_Ref356395299"/>
      <w:bookmarkStart w:id="33" w:name="_Toc375234616"/>
      <w:r>
        <w:lastRenderedPageBreak/>
        <w:t xml:space="preserve">A </w:t>
      </w:r>
      <w:proofErr w:type="spellStart"/>
      <w:r>
        <w:t>gamification</w:t>
      </w:r>
      <w:proofErr w:type="spellEnd"/>
      <w:r>
        <w:t xml:space="preserve"> eszköztár</w:t>
      </w:r>
      <w:bookmarkEnd w:id="32"/>
      <w:bookmarkEnd w:id="33"/>
    </w:p>
    <w:p w:rsidR="004E0BE9" w:rsidRDefault="00B8682B" w:rsidP="004E0BE9">
      <w:r>
        <w:t xml:space="preserve">Ahogy az az eddig bemutatott példákból illetve az általam adott „definícióból” is megállapítható, a </w:t>
      </w:r>
      <w:proofErr w:type="spellStart"/>
      <w:r>
        <w:t>gamification</w:t>
      </w:r>
      <w:proofErr w:type="spellEnd"/>
      <w:r>
        <w:t xml:space="preserve"> sikeres </w:t>
      </w:r>
      <w:r w:rsidR="00824E8F">
        <w:t>használatának</w:t>
      </w:r>
      <w:r>
        <w:t xml:space="preserve"> egyik feltétele a megfelelő játékelemek kiválasztása és helyes alkalmazása. Ezt még a folyamat kezdeti szakaszában érdemes megtenni, de </w:t>
      </w:r>
      <w:r w:rsidR="00824E8F">
        <w:t>a megfontolt döntés meghozásához ismerni kell a lehetőség</w:t>
      </w:r>
      <w:r w:rsidR="0021760F">
        <w:t>ek</w:t>
      </w:r>
      <w:r w:rsidR="00824E8F">
        <w:t>et</w:t>
      </w:r>
      <w:r>
        <w:t xml:space="preserve">. </w:t>
      </w:r>
      <w:r w:rsidR="0021760F">
        <w:t xml:space="preserve">Az </w:t>
      </w:r>
      <w:r w:rsidR="00EF379F">
        <w:t>fejezet további részében az</w:t>
      </w:r>
      <w:r>
        <w:t xml:space="preserve"> eszköztár bemutatása következik.</w:t>
      </w:r>
    </w:p>
    <w:p w:rsidR="00BD6295" w:rsidRDefault="00BD6295" w:rsidP="00BD6295">
      <w:pPr>
        <w:pStyle w:val="Cmsor3"/>
      </w:pPr>
      <w:bookmarkStart w:id="34" w:name="_Toc375234617"/>
      <w:r>
        <w:t>Az elemek hierarchikus piramisa</w:t>
      </w:r>
      <w:bookmarkEnd w:id="34"/>
    </w:p>
    <w:p w:rsidR="00BD6295" w:rsidRDefault="00BD6295" w:rsidP="00BD6295">
      <w:r>
        <w:t>A játékelemeket három hierarchikusan egymásra épülő csoportra oszthatjuk. Minél nagyobb egy adott csoport szintje, annál kevesebb elemet tartalmaz.</w:t>
      </w:r>
    </w:p>
    <w:p w:rsidR="00BD6295" w:rsidRDefault="00BD6295" w:rsidP="00BD6295">
      <w:pPr>
        <w:pStyle w:val="Cmsor4"/>
      </w:pPr>
      <w:r>
        <w:t>Játék dinamizmusok</w:t>
      </w:r>
    </w:p>
    <w:p w:rsidR="00BD6295" w:rsidRDefault="00BD6295" w:rsidP="00BD6295">
      <w:r>
        <w:t>A játék dinamizmusok olyan játékra és a játékosra vonatkozó, időben változó folyamatok és módszerek, melyeknek köszönhetően a játék (vagy a játékosított tevékenység) élvezhetőbb lesz. A dinamizmusok elemek hierarchiájának legfelsőbb szintjén találhatók. A legfontosabb dinamizmusok a következőek:</w:t>
      </w:r>
    </w:p>
    <w:p w:rsidR="00BD6295" w:rsidRDefault="00BD6295" w:rsidP="00F934F2">
      <w:pPr>
        <w:numPr>
          <w:ilvl w:val="0"/>
          <w:numId w:val="22"/>
        </w:numPr>
        <w:spacing w:after="0"/>
        <w:ind w:left="709" w:hanging="357"/>
      </w:pPr>
      <w:r>
        <w:t>Korlátok (korlátozások vagy kényszerített kompromisszumok)</w:t>
      </w:r>
    </w:p>
    <w:p w:rsidR="00BD6295" w:rsidRDefault="00BD6295" w:rsidP="00F934F2">
      <w:pPr>
        <w:numPr>
          <w:ilvl w:val="0"/>
          <w:numId w:val="22"/>
        </w:numPr>
        <w:spacing w:after="0"/>
        <w:ind w:left="709" w:hanging="357"/>
      </w:pPr>
      <w:r>
        <w:t>Érzelmek (kíváncsiság, csalódottság, boldogság)</w:t>
      </w:r>
    </w:p>
    <w:p w:rsidR="00BD6295" w:rsidRDefault="00BD6295" w:rsidP="00F934F2">
      <w:pPr>
        <w:numPr>
          <w:ilvl w:val="0"/>
          <w:numId w:val="22"/>
        </w:numPr>
        <w:spacing w:after="0"/>
        <w:ind w:left="709" w:hanging="357"/>
      </w:pPr>
      <w:r>
        <w:t>Elbeszélés (egy következetes, folyamatos történet)</w:t>
      </w:r>
    </w:p>
    <w:p w:rsidR="00BD6295" w:rsidRDefault="00BD6295" w:rsidP="00F934F2">
      <w:pPr>
        <w:numPr>
          <w:ilvl w:val="0"/>
          <w:numId w:val="22"/>
        </w:numPr>
        <w:spacing w:after="0"/>
        <w:ind w:left="709" w:hanging="357"/>
      </w:pPr>
      <w:r>
        <w:t>Fejlődés (a játékos karakterének fejlesztése)</w:t>
      </w:r>
    </w:p>
    <w:p w:rsidR="00BD6295" w:rsidRDefault="00BD6295" w:rsidP="00F934F2">
      <w:pPr>
        <w:numPr>
          <w:ilvl w:val="0"/>
          <w:numId w:val="22"/>
        </w:numPr>
        <w:spacing w:after="0"/>
        <w:ind w:left="709"/>
      </w:pPr>
      <w:r>
        <w:t>Kapcsolatok (</w:t>
      </w:r>
      <w:r w:rsidRPr="009031DA">
        <w:t>társadalmi interakciók</w:t>
      </w:r>
      <w:r>
        <w:t>, bajtársiasság, altruizmus)</w:t>
      </w:r>
    </w:p>
    <w:p w:rsidR="00BD6295" w:rsidRDefault="00BD6295" w:rsidP="00BD6295">
      <w:pPr>
        <w:pStyle w:val="Cmsor4"/>
      </w:pPr>
      <w:r>
        <w:t>Játék mechanizmusok</w:t>
      </w:r>
    </w:p>
    <w:p w:rsidR="00BD6295" w:rsidRDefault="00BD6295" w:rsidP="00BD6295">
      <w:pPr>
        <w:spacing w:after="0"/>
      </w:pPr>
      <w:r>
        <w:t>A játék mechanizmusok szabály alapú rendszerek, melyek cselekvésre ösztönzik a felhasználót. A szakirodalom tíz fontos mechanizmust szokott kiemelni:</w:t>
      </w:r>
    </w:p>
    <w:p w:rsidR="00BD6295" w:rsidRDefault="00BD6295" w:rsidP="00F934F2">
      <w:pPr>
        <w:numPr>
          <w:ilvl w:val="0"/>
          <w:numId w:val="23"/>
        </w:numPr>
        <w:spacing w:after="0"/>
        <w:ind w:left="709" w:hanging="357"/>
      </w:pPr>
      <w:r>
        <w:t>Kihívások (rejtvények és egyéb megoldásra váró feladatok)</w:t>
      </w:r>
    </w:p>
    <w:p w:rsidR="00BD6295" w:rsidRDefault="00BD6295" w:rsidP="00F934F2">
      <w:pPr>
        <w:numPr>
          <w:ilvl w:val="0"/>
          <w:numId w:val="23"/>
        </w:numPr>
        <w:spacing w:after="0"/>
        <w:ind w:left="709" w:hanging="357"/>
      </w:pPr>
      <w:r>
        <w:t>Véletlen (elemi véletlenszerűség)</w:t>
      </w:r>
    </w:p>
    <w:p w:rsidR="00BD6295" w:rsidRDefault="00BD6295" w:rsidP="00F934F2">
      <w:pPr>
        <w:numPr>
          <w:ilvl w:val="0"/>
          <w:numId w:val="23"/>
        </w:numPr>
        <w:spacing w:after="0"/>
        <w:ind w:left="709" w:hanging="357"/>
      </w:pPr>
      <w:r>
        <w:t>Vetélkedés (nyertesek és vesztesek)</w:t>
      </w:r>
    </w:p>
    <w:p w:rsidR="00BD6295" w:rsidRDefault="00BD6295" w:rsidP="00F934F2">
      <w:pPr>
        <w:numPr>
          <w:ilvl w:val="0"/>
          <w:numId w:val="23"/>
        </w:numPr>
        <w:spacing w:after="0"/>
        <w:ind w:left="709" w:hanging="357"/>
      </w:pPr>
      <w:r>
        <w:t>Együttműködés (összedolgozás másokkal a cél elérése érdekében)</w:t>
      </w:r>
    </w:p>
    <w:p w:rsidR="00BD6295" w:rsidRDefault="00BD6295" w:rsidP="00F934F2">
      <w:pPr>
        <w:numPr>
          <w:ilvl w:val="0"/>
          <w:numId w:val="23"/>
        </w:numPr>
        <w:spacing w:after="0"/>
        <w:ind w:left="709" w:hanging="357"/>
      </w:pPr>
      <w:r>
        <w:t>Visszacsatolás (információnyújtás a játékos tevékenységéről)</w:t>
      </w:r>
    </w:p>
    <w:p w:rsidR="00BD6295" w:rsidRDefault="00BD6295" w:rsidP="00F934F2">
      <w:pPr>
        <w:numPr>
          <w:ilvl w:val="0"/>
          <w:numId w:val="23"/>
        </w:numPr>
        <w:spacing w:after="0"/>
        <w:ind w:left="709" w:hanging="357"/>
      </w:pPr>
      <w:r>
        <w:t>Erőforrásgyűjtés (hasznos és gyűjthető dolgok szerzése)</w:t>
      </w:r>
    </w:p>
    <w:p w:rsidR="00BD6295" w:rsidRDefault="00BD6295" w:rsidP="00F934F2">
      <w:pPr>
        <w:numPr>
          <w:ilvl w:val="0"/>
          <w:numId w:val="23"/>
        </w:numPr>
        <w:spacing w:after="0"/>
        <w:ind w:left="709" w:hanging="357"/>
      </w:pPr>
      <w:r>
        <w:t>Jutalmak (juttatás valamilyen tevékenységért)</w:t>
      </w:r>
    </w:p>
    <w:p w:rsidR="00BD6295" w:rsidRDefault="00BD6295" w:rsidP="00F934F2">
      <w:pPr>
        <w:numPr>
          <w:ilvl w:val="0"/>
          <w:numId w:val="23"/>
        </w:numPr>
        <w:spacing w:after="0"/>
        <w:ind w:left="709"/>
      </w:pPr>
      <w:r>
        <w:t>T</w:t>
      </w:r>
      <w:r w:rsidRPr="009031DA">
        <w:t xml:space="preserve">ranzakciók </w:t>
      </w:r>
      <w:r>
        <w:t>(játékosok közötti kereskedelem)</w:t>
      </w:r>
    </w:p>
    <w:p w:rsidR="00BD6295" w:rsidRDefault="00BD6295" w:rsidP="00F934F2">
      <w:pPr>
        <w:numPr>
          <w:ilvl w:val="0"/>
          <w:numId w:val="23"/>
        </w:numPr>
        <w:spacing w:after="0"/>
        <w:ind w:left="709"/>
      </w:pPr>
      <w:r>
        <w:t>Körökre osztás (játékosok cselekvésének korlátozása)</w:t>
      </w:r>
    </w:p>
    <w:p w:rsidR="00BD6295" w:rsidRDefault="00BD6295" w:rsidP="00F934F2">
      <w:pPr>
        <w:numPr>
          <w:ilvl w:val="0"/>
          <w:numId w:val="23"/>
        </w:numPr>
        <w:spacing w:after="0"/>
        <w:ind w:left="709" w:hanging="357"/>
      </w:pPr>
      <w:r>
        <w:lastRenderedPageBreak/>
        <w:t>Győzelmi feltételek</w:t>
      </w:r>
    </w:p>
    <w:p w:rsidR="00BD6295" w:rsidRDefault="00BD6295" w:rsidP="00BD6295">
      <w:pPr>
        <w:spacing w:after="0"/>
      </w:pPr>
      <w:r>
        <w:t xml:space="preserve">Mindegyik mechanizmus valamilyen módon kötődik legalább az egyik dinamizmushoz az előbb felsorolt öt közül. Például egy figyelmeztetés nélkül felugró ablak (2. mechanizmus) kíváncsiságot (2. dinamizmus) válthat ki a felhasználóból. Ebből </w:t>
      </w:r>
      <w:r w:rsidR="0021760F">
        <w:t>az is következik</w:t>
      </w:r>
      <w:r>
        <w:t>, hogy a mechanizmusok a dinamizmusok alatt helyezkednek el a hierarchián belül.</w:t>
      </w:r>
    </w:p>
    <w:p w:rsidR="00BD6295" w:rsidRDefault="00BD6295" w:rsidP="00BD6295">
      <w:pPr>
        <w:pStyle w:val="Cmsor4"/>
      </w:pPr>
      <w:r>
        <w:t>Játék komponensek</w:t>
      </w:r>
    </w:p>
    <w:p w:rsidR="00BD6295" w:rsidRDefault="00BD6295" w:rsidP="00BD6295">
      <w:r>
        <w:t>A hierarchia legalsó szintjén tálalhatóak a játék komponensek. Ezek a játékelemek adnak példákat és módszereket arra, hogy valósíthatjuk meg azokat a dolgokat, amelyeket a dinamizmusok és mechanizmusok reprezentálnak. Tizenöt fontos komponens különböztetünk meg:</w:t>
      </w:r>
    </w:p>
    <w:p w:rsidR="00BD6295" w:rsidRDefault="00BD6295" w:rsidP="00F934F2">
      <w:pPr>
        <w:numPr>
          <w:ilvl w:val="0"/>
          <w:numId w:val="24"/>
        </w:numPr>
        <w:spacing w:after="0"/>
        <w:ind w:left="709" w:hanging="357"/>
      </w:pPr>
      <w:r>
        <w:t>Eredmények (meghatározott célok)</w:t>
      </w:r>
    </w:p>
    <w:p w:rsidR="00BD6295" w:rsidRDefault="00BD6295" w:rsidP="00F934F2">
      <w:pPr>
        <w:numPr>
          <w:ilvl w:val="0"/>
          <w:numId w:val="24"/>
        </w:numPr>
        <w:spacing w:after="0"/>
        <w:ind w:left="709" w:hanging="357"/>
      </w:pPr>
      <w:r>
        <w:t>Avatárok (játékos karakterének vizuális reprezentációja)</w:t>
      </w:r>
    </w:p>
    <w:p w:rsidR="00BD6295" w:rsidRDefault="00BD6295" w:rsidP="00F934F2">
      <w:pPr>
        <w:numPr>
          <w:ilvl w:val="0"/>
          <w:numId w:val="24"/>
        </w:numPr>
        <w:spacing w:after="0"/>
        <w:ind w:left="709" w:hanging="357"/>
      </w:pPr>
      <w:r>
        <w:t>Jelvények (eredmények vizuális reprezentációja)</w:t>
      </w:r>
    </w:p>
    <w:p w:rsidR="00BD6295" w:rsidRDefault="00BD6295" w:rsidP="00F934F2">
      <w:pPr>
        <w:numPr>
          <w:ilvl w:val="0"/>
          <w:numId w:val="24"/>
        </w:numPr>
        <w:spacing w:after="0"/>
        <w:ind w:left="709" w:hanging="357"/>
      </w:pPr>
      <w:r>
        <w:t>Főellenség harcok (kifejezetten nehéz kihívás az adott pálya zárásaként)</w:t>
      </w:r>
    </w:p>
    <w:p w:rsidR="00BD6295" w:rsidRDefault="00BD6295" w:rsidP="00F934F2">
      <w:pPr>
        <w:numPr>
          <w:ilvl w:val="0"/>
          <w:numId w:val="24"/>
        </w:numPr>
        <w:spacing w:after="0"/>
        <w:ind w:left="709" w:hanging="357"/>
      </w:pPr>
      <w:r>
        <w:t>Gyűjtemények (gyűjthető jelvények illetve tárgyak összessége)</w:t>
      </w:r>
    </w:p>
    <w:p w:rsidR="00BD6295" w:rsidRDefault="00BD6295" w:rsidP="00F934F2">
      <w:pPr>
        <w:numPr>
          <w:ilvl w:val="0"/>
          <w:numId w:val="24"/>
        </w:numPr>
        <w:spacing w:after="0"/>
        <w:ind w:left="709" w:hanging="357"/>
      </w:pPr>
      <w:r>
        <w:t>Harc (meghatározott csaták)</w:t>
      </w:r>
    </w:p>
    <w:p w:rsidR="00BD6295" w:rsidRDefault="00BD6295" w:rsidP="00F934F2">
      <w:pPr>
        <w:numPr>
          <w:ilvl w:val="0"/>
          <w:numId w:val="24"/>
        </w:numPr>
        <w:spacing w:after="0"/>
        <w:ind w:left="709" w:hanging="357"/>
      </w:pPr>
      <w:r>
        <w:t>Feloldható tartalmak</w:t>
      </w:r>
    </w:p>
    <w:p w:rsidR="00BD6295" w:rsidRDefault="00BD6295" w:rsidP="00F934F2">
      <w:pPr>
        <w:numPr>
          <w:ilvl w:val="0"/>
          <w:numId w:val="24"/>
        </w:numPr>
        <w:spacing w:after="0"/>
        <w:ind w:left="709" w:hanging="357"/>
      </w:pPr>
      <w:r>
        <w:t>Ajándékozás (erőforrás-megosztás lehetőségének biztosítása)</w:t>
      </w:r>
    </w:p>
    <w:p w:rsidR="00BD6295" w:rsidRDefault="00BD6295" w:rsidP="00F934F2">
      <w:pPr>
        <w:numPr>
          <w:ilvl w:val="0"/>
          <w:numId w:val="24"/>
        </w:numPr>
        <w:spacing w:after="0"/>
        <w:ind w:left="709" w:hanging="357"/>
      </w:pPr>
      <w:r>
        <w:t>Ranglisták (a játékos fejlődésének és eredményeinek vizuális megjelenítése)</w:t>
      </w:r>
    </w:p>
    <w:p w:rsidR="00BD6295" w:rsidRDefault="00BD6295" w:rsidP="00F934F2">
      <w:pPr>
        <w:numPr>
          <w:ilvl w:val="0"/>
          <w:numId w:val="24"/>
        </w:numPr>
        <w:spacing w:after="0"/>
        <w:ind w:left="709" w:hanging="357"/>
      </w:pPr>
      <w:r>
        <w:t>Szintek (meghatározott lépcsőfokok a játékos fejlődésében)</w:t>
      </w:r>
    </w:p>
    <w:p w:rsidR="00BD6295" w:rsidRDefault="00BD6295" w:rsidP="00F934F2">
      <w:pPr>
        <w:numPr>
          <w:ilvl w:val="0"/>
          <w:numId w:val="24"/>
        </w:numPr>
        <w:spacing w:after="0"/>
        <w:ind w:left="709" w:hanging="357"/>
      </w:pPr>
      <w:r>
        <w:t>Pontok (játék fejlődés numerikus reprezentációja)</w:t>
      </w:r>
    </w:p>
    <w:p w:rsidR="00BD6295" w:rsidRDefault="00BD6295" w:rsidP="00F934F2">
      <w:pPr>
        <w:numPr>
          <w:ilvl w:val="0"/>
          <w:numId w:val="24"/>
        </w:numPr>
        <w:spacing w:after="0"/>
        <w:ind w:left="709" w:hanging="357"/>
      </w:pPr>
      <w:r>
        <w:t>Küldetések (előredefiniált kivívások konkrét célokkal és jutalmakkal)</w:t>
      </w:r>
    </w:p>
    <w:p w:rsidR="00BD6295" w:rsidRDefault="00BD6295" w:rsidP="00F934F2">
      <w:pPr>
        <w:numPr>
          <w:ilvl w:val="0"/>
          <w:numId w:val="24"/>
        </w:numPr>
        <w:spacing w:after="0"/>
        <w:ind w:left="709" w:hanging="357"/>
      </w:pPr>
      <w:r>
        <w:t>Szociális hálózatok (a játékosok játékon belüli kapcsolatainak reprezentálása)</w:t>
      </w:r>
    </w:p>
    <w:p w:rsidR="00BD6295" w:rsidRDefault="00BD6295" w:rsidP="00F934F2">
      <w:pPr>
        <w:numPr>
          <w:ilvl w:val="0"/>
          <w:numId w:val="24"/>
        </w:numPr>
        <w:spacing w:after="0"/>
        <w:ind w:left="709" w:hanging="357"/>
      </w:pPr>
      <w:r>
        <w:t>Csapatok (meghatározott játékosok egy csoportja, akik egy közös cél elérése érdekében együtt dolgoznak)</w:t>
      </w:r>
    </w:p>
    <w:p w:rsidR="00BD6295" w:rsidRDefault="00BD6295" w:rsidP="00F934F2">
      <w:pPr>
        <w:numPr>
          <w:ilvl w:val="0"/>
          <w:numId w:val="24"/>
        </w:numPr>
        <w:ind w:left="709"/>
      </w:pPr>
      <w:r>
        <w:t>Virtuális javak (névleges vagy valódi értékkel bíró játékbeli tőke)</w:t>
      </w:r>
    </w:p>
    <w:p w:rsidR="00BD6295" w:rsidRDefault="00BD6295" w:rsidP="00BD6295">
      <w:r>
        <w:t>A mechanizmusokhoz hasonlóan a komponensek mindegyike egy vagy több felsőbb rétegbel</w:t>
      </w:r>
      <w:r w:rsidR="00E02FFC">
        <w:t>i elemhez szorosan kapcsolódik.</w:t>
      </w:r>
    </w:p>
    <w:p w:rsidR="00E02FFC" w:rsidRDefault="00E02FFC" w:rsidP="00BD6295">
      <w:r>
        <w:t xml:space="preserve">A 3.3.1 fejezet zárásaként következzen egy vizuális reprezentációja az ebben a részben elhangzottaknak </w:t>
      </w:r>
      <w:r w:rsidR="00E666F9">
        <w:t>(</w:t>
      </w:r>
      <w:r w:rsidR="001A4597">
        <w:fldChar w:fldCharType="begin"/>
      </w:r>
      <w:r w:rsidR="001A4597">
        <w:instrText xml:space="preserve"> REF _Ref374028895 \h </w:instrText>
      </w:r>
      <w:r w:rsidR="001A4597">
        <w:fldChar w:fldCharType="separate"/>
      </w:r>
      <w:r w:rsidR="004A1195">
        <w:rPr>
          <w:noProof/>
        </w:rPr>
        <w:t>3</w:t>
      </w:r>
      <w:r w:rsidR="004A1195">
        <w:t>.</w:t>
      </w:r>
      <w:r w:rsidR="004A1195">
        <w:rPr>
          <w:noProof/>
        </w:rPr>
        <w:t>2</w:t>
      </w:r>
      <w:r w:rsidR="004A1195">
        <w:t>. ábra</w:t>
      </w:r>
      <w:r w:rsidR="001A4597">
        <w:fldChar w:fldCharType="end"/>
      </w:r>
      <w:r w:rsidR="00E666F9">
        <w:t>).</w:t>
      </w:r>
    </w:p>
    <w:p w:rsidR="00A83744" w:rsidRDefault="000F55DD" w:rsidP="00AD479D">
      <w:pPr>
        <w:keepNext/>
        <w:jc w:val="center"/>
      </w:pPr>
      <w:r w:rsidRPr="00086FA5">
        <w:rPr>
          <w:noProof/>
          <w:lang w:eastAsia="hu-HU"/>
        </w:rPr>
        <w:lastRenderedPageBreak/>
        <w:drawing>
          <wp:inline distT="0" distB="0" distL="0" distR="0" wp14:anchorId="66EC723B" wp14:editId="17E72384">
            <wp:extent cx="3030855" cy="2531745"/>
            <wp:effectExtent l="0" t="0" r="0" b="0"/>
            <wp:docPr id="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00" t="5556" r="16667" b="20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85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5" w:name="_Ref374028895"/>
    <w:bookmarkStart w:id="36" w:name="_Ref374028886"/>
    <w:p w:rsidR="00BD6295" w:rsidRDefault="00C20900" w:rsidP="006F0B1E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>
        <w:t>2</w:t>
      </w:r>
      <w:r>
        <w:fldChar w:fldCharType="end"/>
      </w:r>
      <w:r w:rsidR="00A83744">
        <w:t>. ábra</w:t>
      </w:r>
      <w:bookmarkEnd w:id="35"/>
      <w:r w:rsidR="00A83744">
        <w:t>:</w:t>
      </w:r>
      <w:r w:rsidR="00A83744" w:rsidRPr="00A83744">
        <w:t xml:space="preserve"> </w:t>
      </w:r>
      <w:r w:rsidR="00A83744">
        <w:t>Az elemek hierarchikus piramisa</w:t>
      </w:r>
      <w:bookmarkEnd w:id="36"/>
    </w:p>
    <w:p w:rsidR="00B8682B" w:rsidRDefault="00E43066" w:rsidP="00F1128F">
      <w:pPr>
        <w:pStyle w:val="Cmsor3"/>
      </w:pPr>
      <w:bookmarkStart w:id="37" w:name="_Toc375234618"/>
      <w:r>
        <w:t xml:space="preserve">A </w:t>
      </w:r>
      <w:r w:rsidR="00E83B1A">
        <w:t>„</w:t>
      </w:r>
      <w:r>
        <w:t>PBL hármas</w:t>
      </w:r>
      <w:r w:rsidR="00E83B1A">
        <w:t>”</w:t>
      </w:r>
      <w:bookmarkEnd w:id="37"/>
    </w:p>
    <w:p w:rsidR="00664149" w:rsidRDefault="00606AE1" w:rsidP="00B8682B">
      <w:r>
        <w:t xml:space="preserve">A PBL a </w:t>
      </w:r>
      <w:proofErr w:type="spellStart"/>
      <w:r>
        <w:t>Points</w:t>
      </w:r>
      <w:proofErr w:type="spellEnd"/>
      <w:r>
        <w:t xml:space="preserve"> (pontok), </w:t>
      </w:r>
      <w:proofErr w:type="spellStart"/>
      <w:r>
        <w:t>Badges</w:t>
      </w:r>
      <w:proofErr w:type="spellEnd"/>
      <w:r>
        <w:t xml:space="preserve"> (jelvények), </w:t>
      </w:r>
      <w:proofErr w:type="spellStart"/>
      <w:r>
        <w:t>L</w:t>
      </w:r>
      <w:r w:rsidRPr="00606AE1">
        <w:t>eaderboard</w:t>
      </w:r>
      <w:r w:rsidR="00E83B1A">
        <w:t>s</w:t>
      </w:r>
      <w:proofErr w:type="spellEnd"/>
      <w:r w:rsidR="00E83B1A">
        <w:t xml:space="preserve"> (ranglisták</w:t>
      </w:r>
      <w:r>
        <w:t xml:space="preserve">) </w:t>
      </w:r>
      <w:r w:rsidR="00E83B1A">
        <w:t>játékelemek rövidítése</w:t>
      </w:r>
      <w:r>
        <w:t>.</w:t>
      </w:r>
      <w:r w:rsidR="00BD6295">
        <w:t xml:space="preserve"> Vegyük észre, hogy mindhárom felsorolt elem a komponensek közé tartozik</w:t>
      </w:r>
      <w:r w:rsidR="00664149">
        <w:t xml:space="preserve">. Azért érdemes a </w:t>
      </w:r>
      <w:proofErr w:type="spellStart"/>
      <w:r w:rsidR="00664149">
        <w:t>PLB-vel</w:t>
      </w:r>
      <w:proofErr w:type="spellEnd"/>
      <w:r w:rsidR="00664149">
        <w:t xml:space="preserve"> külön foglalkozni, mivel az esetek többségében egy</w:t>
      </w:r>
      <w:r w:rsidR="00664149" w:rsidRPr="00664149">
        <w:t xml:space="preserve"> </w:t>
      </w:r>
      <w:r w:rsidR="00664149">
        <w:t xml:space="preserve">jó kiindulást biztosít egy </w:t>
      </w:r>
      <w:proofErr w:type="spellStart"/>
      <w:r w:rsidR="00664149">
        <w:t>gamification-t</w:t>
      </w:r>
      <w:proofErr w:type="spellEnd"/>
      <w:r w:rsidR="00664149">
        <w:t xml:space="preserve"> alkalmazó saját rendszer kialakításához.</w:t>
      </w:r>
    </w:p>
    <w:p w:rsidR="00502263" w:rsidRDefault="00664149" w:rsidP="00B8682B">
      <w:r>
        <w:t>A PBL</w:t>
      </w:r>
      <w:r w:rsidR="00606AE1">
        <w:t xml:space="preserve"> nagyon hatékony és praktikus </w:t>
      </w:r>
      <w:r w:rsidR="00515B0F">
        <w:t>komponens</w:t>
      </w:r>
      <w:r w:rsidR="00606AE1">
        <w:t>, ha az ember megfelelően használ</w:t>
      </w:r>
      <w:r w:rsidR="00EF379F">
        <w:t>ja.</w:t>
      </w:r>
      <w:r w:rsidR="00502263" w:rsidRPr="00502263">
        <w:t xml:space="preserve"> </w:t>
      </w:r>
      <w:r>
        <w:t>D</w:t>
      </w:r>
      <w:r w:rsidR="00502263">
        <w:t xml:space="preserve">e figyelembe kell venni azt is, hogy nem minden </w:t>
      </w:r>
      <w:r w:rsidR="00B52088">
        <w:t xml:space="preserve">esetben </w:t>
      </w:r>
      <w:r w:rsidR="00853427">
        <w:t>garantálja</w:t>
      </w:r>
      <w:r w:rsidR="00B52088">
        <w:t xml:space="preserve"> az elvárt </w:t>
      </w:r>
      <w:r w:rsidR="00515B0F">
        <w:t>eredményt</w:t>
      </w:r>
      <w:r w:rsidR="00B52088">
        <w:t>, megvan a maga korlátai. E</w:t>
      </w:r>
      <w:r w:rsidR="00EF379F">
        <w:t>bből kifolyólag</w:t>
      </w:r>
      <w:r w:rsidR="00502263">
        <w:t xml:space="preserve">, ha maximálisan ki szeretnénk használni a </w:t>
      </w:r>
      <w:proofErr w:type="spellStart"/>
      <w:r w:rsidR="00502263">
        <w:t>gamification</w:t>
      </w:r>
      <w:proofErr w:type="spellEnd"/>
      <w:r w:rsidR="00502263">
        <w:t xml:space="preserve"> által nyújtott előnyöket, akkor </w:t>
      </w:r>
      <w:r>
        <w:t>szükséges egyéb komponensek ig</w:t>
      </w:r>
      <w:r w:rsidR="00515B0F">
        <w:t>énybe vétele.</w:t>
      </w:r>
    </w:p>
    <w:p w:rsidR="00606AE1" w:rsidRDefault="00515B0F" w:rsidP="00B8682B">
      <w:r>
        <w:t>Mindezek ellenére a gyakorlat azt mutatja, hogy érdemes ezzel a három komponens vi</w:t>
      </w:r>
      <w:r w:rsidR="001C40E2">
        <w:t xml:space="preserve">zsgálatával kezdeni a </w:t>
      </w:r>
      <w:proofErr w:type="spellStart"/>
      <w:r w:rsidR="001C40E2">
        <w:t>gamificati</w:t>
      </w:r>
      <w:r>
        <w:t>on</w:t>
      </w:r>
      <w:proofErr w:type="spellEnd"/>
      <w:r>
        <w:t xml:space="preserve"> folyamatát. Ehhez pedig tisztában</w:t>
      </w:r>
      <w:r w:rsidR="00EF379F">
        <w:t xml:space="preserve"> kell lenni az egyes komponens</w:t>
      </w:r>
      <w:r>
        <w:t>ek előnyeivel és hátrányaival</w:t>
      </w:r>
      <w:r w:rsidR="00EF379F">
        <w:t>.</w:t>
      </w:r>
    </w:p>
    <w:p w:rsidR="00606AE1" w:rsidRDefault="00606AE1" w:rsidP="00F1128F">
      <w:pPr>
        <w:pStyle w:val="Cmsor4"/>
      </w:pPr>
      <w:r>
        <w:t>Pontok</w:t>
      </w:r>
    </w:p>
    <w:p w:rsidR="00DE62FA" w:rsidRDefault="00B52088" w:rsidP="00EF379F">
      <w:r>
        <w:t>A pontok az egyik legalapvetőbb elemek közé tartoznak az olyan emberek motivációjával kapcsolatban, akik szeretnek dolgokat gyűjtögetni. Emellett nagyon egyszerűen lehet</w:t>
      </w:r>
      <w:r w:rsidR="00515B0F">
        <w:t xml:space="preserve"> vele az adott játékos teljesítményét </w:t>
      </w:r>
      <w:r w:rsidR="00C93884">
        <w:t xml:space="preserve">is </w:t>
      </w:r>
      <w:r w:rsidR="00515B0F">
        <w:t>mérni, így</w:t>
      </w:r>
      <w:r>
        <w:t xml:space="preserve"> </w:t>
      </w:r>
      <w:r w:rsidR="00DE62FA">
        <w:t>versengő felek közötti mérőszámként is hatékonyan alkalmazható. Természetesen egyéb más módon használhatjuk még a pontokat. A szakirodalom</w:t>
      </w:r>
      <w:r w:rsidR="008C0F55">
        <w:t xml:space="preserve"> hat</w:t>
      </w:r>
      <w:r w:rsidR="00DE62FA">
        <w:t xml:space="preserve"> különböző esetet hat</w:t>
      </w:r>
      <w:r w:rsidR="008C0F55">
        <w:t xml:space="preserve">ározott meg, hogy </w:t>
      </w:r>
      <w:r w:rsidR="00515B0F">
        <w:t>milyen funkcionalitást tölthetnek be a pontok</w:t>
      </w:r>
      <w:r w:rsidR="008C0F55">
        <w:t xml:space="preserve"> a </w:t>
      </w:r>
      <w:proofErr w:type="spellStart"/>
      <w:r w:rsidR="008C0F55">
        <w:t>gamification</w:t>
      </w:r>
      <w:proofErr w:type="spellEnd"/>
      <w:r w:rsidR="008C0F55">
        <w:t xml:space="preserve"> során</w:t>
      </w:r>
      <w:r w:rsidR="00DE62FA">
        <w:t>:</w:t>
      </w:r>
    </w:p>
    <w:p w:rsidR="00E338F3" w:rsidRDefault="00E338F3" w:rsidP="00F934F2">
      <w:pPr>
        <w:numPr>
          <w:ilvl w:val="0"/>
          <w:numId w:val="20"/>
        </w:numPr>
      </w:pPr>
      <w:r w:rsidRPr="00E338F3">
        <w:rPr>
          <w:b/>
        </w:rPr>
        <w:lastRenderedPageBreak/>
        <w:t>A pontok eredményt fejez</w:t>
      </w:r>
      <w:r w:rsidR="00C93884">
        <w:rPr>
          <w:b/>
        </w:rPr>
        <w:t>het</w:t>
      </w:r>
      <w:r w:rsidRPr="00E338F3">
        <w:rPr>
          <w:b/>
        </w:rPr>
        <w:t>nek ki</w:t>
      </w:r>
      <w:r w:rsidR="004B619A">
        <w:t>. E</w:t>
      </w:r>
      <w:r w:rsidR="008C0F55">
        <w:t xml:space="preserve">z az egyik leggyakrabban alkalmazott használati mód. </w:t>
      </w:r>
      <w:r>
        <w:t>Ebben az esetben a pontok</w:t>
      </w:r>
      <w:r w:rsidR="004B619A">
        <w:t xml:space="preserve"> informálják a játékosokat, hogy hogyan végzik a tevékenységüket, például egy magasabb pontszám jelentheti azt, hogy az adott játékos többet játszott, vagy ügyesebben végezte a dolgát, mint az</w:t>
      </w:r>
      <w:r w:rsidR="0041508D">
        <w:t>,</w:t>
      </w:r>
      <w:r w:rsidR="004B619A">
        <w:t xml:space="preserve"> akinek </w:t>
      </w:r>
      <w:r w:rsidR="007B1563">
        <w:t>kevesebb pontja van.</w:t>
      </w:r>
    </w:p>
    <w:p w:rsidR="00074DEE" w:rsidRDefault="00E338F3" w:rsidP="00F934F2">
      <w:pPr>
        <w:numPr>
          <w:ilvl w:val="0"/>
          <w:numId w:val="20"/>
        </w:numPr>
      </w:pPr>
      <w:r w:rsidRPr="00E338F3">
        <w:rPr>
          <w:b/>
        </w:rPr>
        <w:t xml:space="preserve">A pontok meghatározhatják, hogy mikor győztünk (ha </w:t>
      </w:r>
      <w:r w:rsidR="00684B90">
        <w:rPr>
          <w:b/>
        </w:rPr>
        <w:t>létezik győzelmi feltétel</w:t>
      </w:r>
      <w:r w:rsidRPr="00E338F3">
        <w:rPr>
          <w:b/>
        </w:rPr>
        <w:t>)</w:t>
      </w:r>
      <w:r w:rsidR="004B619A">
        <w:rPr>
          <w:b/>
        </w:rPr>
        <w:t>.</w:t>
      </w:r>
      <w:r w:rsidR="00074DEE">
        <w:t xml:space="preserve"> </w:t>
      </w:r>
      <w:r w:rsidR="004B619A">
        <w:t>N</w:t>
      </w:r>
      <w:r w:rsidR="00074DEE">
        <w:t xml:space="preserve">éha egyes folyamatok teljesítéséhez szükséges feltételeket pontokban </w:t>
      </w:r>
      <w:r w:rsidR="00C93884">
        <w:t>határozzák meg</w:t>
      </w:r>
      <w:r w:rsidR="00684B90">
        <w:t xml:space="preserve"> a fejlesztők.</w:t>
      </w:r>
    </w:p>
    <w:p w:rsidR="00DE62FA" w:rsidRDefault="00E338F3" w:rsidP="00F934F2">
      <w:pPr>
        <w:numPr>
          <w:ilvl w:val="0"/>
          <w:numId w:val="20"/>
        </w:numPr>
      </w:pPr>
      <w:r>
        <w:rPr>
          <w:b/>
        </w:rPr>
        <w:t>A pontok kapcsolatot teremt</w:t>
      </w:r>
      <w:r w:rsidR="00C93884">
        <w:rPr>
          <w:b/>
        </w:rPr>
        <w:t>h</w:t>
      </w:r>
      <w:r>
        <w:rPr>
          <w:b/>
        </w:rPr>
        <w:t>e</w:t>
      </w:r>
      <w:r w:rsidR="00C93884">
        <w:rPr>
          <w:b/>
        </w:rPr>
        <w:t>t</w:t>
      </w:r>
      <w:r>
        <w:rPr>
          <w:b/>
        </w:rPr>
        <w:t>nek a végzett folyamat és az elérhető jutalmak között</w:t>
      </w:r>
      <w:r w:rsidR="004B619A">
        <w:t>. S</w:t>
      </w:r>
      <w:r w:rsidR="00074DEE">
        <w:t xml:space="preserve">zámos </w:t>
      </w:r>
      <w:proofErr w:type="spellStart"/>
      <w:r w:rsidR="00074DEE">
        <w:t>gamification-t</w:t>
      </w:r>
      <w:proofErr w:type="spellEnd"/>
      <w:r w:rsidR="00074DEE">
        <w:t xml:space="preserve"> alkalmazó rendszerben</w:t>
      </w:r>
      <w:r>
        <w:t xml:space="preserve"> a felhasználók az általuk gyűjtött pontokat</w:t>
      </w:r>
      <w:r w:rsidR="00074DEE">
        <w:t xml:space="preserve"> </w:t>
      </w:r>
      <w:r w:rsidR="00074DEE" w:rsidRPr="00074DEE">
        <w:t xml:space="preserve">valós vagy virtuális </w:t>
      </w:r>
      <w:r>
        <w:t>jutalmakra válthatják be</w:t>
      </w:r>
      <w:r w:rsidR="00684B90">
        <w:t>.</w:t>
      </w:r>
    </w:p>
    <w:p w:rsidR="00DE62FA" w:rsidRDefault="00E338F3" w:rsidP="00F934F2">
      <w:pPr>
        <w:numPr>
          <w:ilvl w:val="0"/>
          <w:numId w:val="20"/>
        </w:numPr>
      </w:pPr>
      <w:r w:rsidRPr="004B619A">
        <w:rPr>
          <w:b/>
        </w:rPr>
        <w:t xml:space="preserve">A pontok visszajelzést </w:t>
      </w:r>
      <w:r w:rsidR="004B619A" w:rsidRPr="004B619A">
        <w:rPr>
          <w:b/>
        </w:rPr>
        <w:t>biztosíthatnak a játékosoknak</w:t>
      </w:r>
      <w:r w:rsidR="004B619A">
        <w:t xml:space="preserve">. A pontok segítségével nagyon egyszerűen hatékonyan </w:t>
      </w:r>
      <w:r w:rsidR="00684B90">
        <w:t>kivitelezhető</w:t>
      </w:r>
      <w:r w:rsidR="004B619A">
        <w:t xml:space="preserve"> egy olyan </w:t>
      </w:r>
      <w:r w:rsidR="00684B90">
        <w:t>visszacsatolást megvalósító</w:t>
      </w:r>
      <w:r w:rsidR="004B619A">
        <w:t xml:space="preserve"> mechanizmus, mely az adott játékosokat tájékoztatja, hogy </w:t>
      </w:r>
      <w:r w:rsidR="0023517C">
        <w:t>milyen jól haladnak az adott tevékenységben</w:t>
      </w:r>
      <w:r w:rsidR="004B619A">
        <w:t>.</w:t>
      </w:r>
    </w:p>
    <w:p w:rsidR="00DE62FA" w:rsidRPr="007B1563" w:rsidRDefault="0023517C" w:rsidP="00F934F2">
      <w:pPr>
        <w:numPr>
          <w:ilvl w:val="0"/>
          <w:numId w:val="20"/>
        </w:numPr>
      </w:pPr>
      <w:r w:rsidRPr="007B1563">
        <w:rPr>
          <w:b/>
        </w:rPr>
        <w:t xml:space="preserve">A pontok </w:t>
      </w:r>
      <w:r w:rsidR="00E964ED" w:rsidRPr="007B1563">
        <w:rPr>
          <w:b/>
        </w:rPr>
        <w:t>azonos tevékenységet végzők egyéni eredményeiről tájékoztatást nyújthatnak</w:t>
      </w:r>
      <w:r w:rsidRPr="007B1563">
        <w:t>.</w:t>
      </w:r>
      <w:r w:rsidR="007B1563" w:rsidRPr="007B1563">
        <w:t xml:space="preserve"> </w:t>
      </w:r>
      <w:r w:rsidR="007B1563">
        <w:t>Ezek az értékek az résztvevők képességeit reprezentálhatják.</w:t>
      </w:r>
    </w:p>
    <w:p w:rsidR="00DE62FA" w:rsidRDefault="00E964ED" w:rsidP="00F934F2">
      <w:pPr>
        <w:numPr>
          <w:ilvl w:val="0"/>
          <w:numId w:val="20"/>
        </w:numPr>
      </w:pPr>
      <w:r w:rsidRPr="00E964ED">
        <w:rPr>
          <w:b/>
        </w:rPr>
        <w:t xml:space="preserve">A pontok adatokkal szolgálhatnak a fejlesztők </w:t>
      </w:r>
      <w:r w:rsidR="00684B90">
        <w:rPr>
          <w:b/>
        </w:rPr>
        <w:t>számára</w:t>
      </w:r>
      <w:r>
        <w:t>. A játékosok által elért pontok egyszerűen megfigyelhetőek és tárolhatóak.</w:t>
      </w:r>
      <w:r w:rsidR="007B1563">
        <w:t xml:space="preserve"> Később ezeket az adatokat a fejlesztők elemezhetik, a kapott eredményeket felhasználhatják a rendszer hatékonyságának növelésére.</w:t>
      </w:r>
    </w:p>
    <w:p w:rsidR="00EF379F" w:rsidRPr="00EF379F" w:rsidRDefault="007B1563" w:rsidP="00EF379F">
      <w:r>
        <w:t xml:space="preserve">Ha tisztában vagyunk, hogy mit szeretnénk elérni a </w:t>
      </w:r>
      <w:proofErr w:type="spellStart"/>
      <w:r>
        <w:t>gamification</w:t>
      </w:r>
      <w:proofErr w:type="spellEnd"/>
      <w:r>
        <w:t xml:space="preserve"> során, akkor könnyen meghatározhatjuk, hogy a pontokat milyen módon használhatjuk fel. Viszont ügyelni kell, hogy ne várjunk el</w:t>
      </w:r>
      <w:r w:rsidR="00C93884">
        <w:t xml:space="preserve"> többet a pontok funkcionalitásai</w:t>
      </w:r>
      <w:r>
        <w:t xml:space="preserve">tól, mint amire </w:t>
      </w:r>
      <w:r w:rsidR="0041508D">
        <w:t>valójában képes</w:t>
      </w:r>
      <w:r w:rsidR="00C93884">
        <w:t>ek</w:t>
      </w:r>
      <w:r w:rsidR="0041508D">
        <w:t>.</w:t>
      </w:r>
      <w:r w:rsidR="00DE62FA">
        <w:t xml:space="preserve">  </w:t>
      </w:r>
    </w:p>
    <w:p w:rsidR="00606AE1" w:rsidRDefault="00606AE1" w:rsidP="00F1128F">
      <w:pPr>
        <w:pStyle w:val="Cmsor4"/>
      </w:pPr>
      <w:r>
        <w:t>Jelvények</w:t>
      </w:r>
    </w:p>
    <w:p w:rsidR="00806BA6" w:rsidRDefault="0041508D" w:rsidP="0041508D">
      <w:r>
        <w:t xml:space="preserve">A </w:t>
      </w:r>
      <w:r w:rsidR="00684B90">
        <w:t>jelvények már párszor</w:t>
      </w:r>
      <w:r w:rsidR="001C40E2">
        <w:t xml:space="preserve"> szóba kerültek az elmúlt </w:t>
      </w:r>
      <w:r w:rsidR="00684B90">
        <w:t>fejezet</w:t>
      </w:r>
      <w:r w:rsidR="001C40E2">
        <w:t>ek</w:t>
      </w:r>
      <w:r w:rsidR="00684B90">
        <w:t xml:space="preserve"> </w:t>
      </w:r>
      <w:r w:rsidR="00C93884">
        <w:t>során</w:t>
      </w:r>
      <w:r>
        <w:t>, most következzek egy kicsit részletesebb bemutatás.</w:t>
      </w:r>
      <w:r w:rsidR="002F4191">
        <w:t xml:space="preserve"> A jelvények voltaképp a felhasználó által </w:t>
      </w:r>
      <w:r w:rsidR="00684B90">
        <w:t>elért eredmények</w:t>
      </w:r>
      <w:r w:rsidR="002F4191">
        <w:t xml:space="preserve"> vizuális reprezentáció</w:t>
      </w:r>
      <w:r w:rsidR="001C40E2">
        <w:t>i</w:t>
      </w:r>
      <w:r w:rsidR="002F4191">
        <w:t xml:space="preserve">. A jelvények és a pontok </w:t>
      </w:r>
      <w:r w:rsidR="001C40E2">
        <w:t>általában</w:t>
      </w:r>
      <w:r w:rsidR="002F4191">
        <w:t xml:space="preserve"> szoros kapcsolatban állnak egymással, </w:t>
      </w:r>
      <w:r w:rsidR="00684B90">
        <w:t>gyakran definiálnak a fejlesztők olyan jelvényeket, melyek bizonyos mennyiségű pontok eléréséért járnak</w:t>
      </w:r>
      <w:r w:rsidR="000D6143">
        <w:t xml:space="preserve">. </w:t>
      </w:r>
    </w:p>
    <w:p w:rsidR="00B2429F" w:rsidRDefault="00B2429F" w:rsidP="000F6F89">
      <w:r>
        <w:lastRenderedPageBreak/>
        <w:t>Kutatások szerint egy jól megtervezett jelvényrendszer ö</w:t>
      </w:r>
      <w:r w:rsidR="00684B90">
        <w:t xml:space="preserve">t </w:t>
      </w:r>
      <w:r w:rsidR="00E701DE">
        <w:t xml:space="preserve">motivációt növelő </w:t>
      </w:r>
      <w:r>
        <w:t>jellemzővel rendelkezik:</w:t>
      </w:r>
    </w:p>
    <w:p w:rsidR="00B2429F" w:rsidRDefault="00B2429F" w:rsidP="00F934F2">
      <w:pPr>
        <w:numPr>
          <w:ilvl w:val="0"/>
          <w:numId w:val="21"/>
        </w:numPr>
      </w:pPr>
      <w:r>
        <w:t xml:space="preserve">A jelvények egyfajta </w:t>
      </w:r>
      <w:r w:rsidR="001E224C">
        <w:t xml:space="preserve">célt </w:t>
      </w:r>
      <w:r w:rsidR="00806BA6">
        <w:t>ad</w:t>
      </w:r>
      <w:r w:rsidR="001E224C">
        <w:t xml:space="preserve">nak a felhasználónak, akinek azáltal, hogy e célok elérésére törekszik, növekszik az adott tevékenységgel kapcsolatos </w:t>
      </w:r>
      <w:r w:rsidR="00E701DE">
        <w:t>elkötelezettsége</w:t>
      </w:r>
      <w:r w:rsidR="00806BA6">
        <w:t>.</w:t>
      </w:r>
    </w:p>
    <w:p w:rsidR="001E224C" w:rsidRDefault="001E224C" w:rsidP="00F934F2">
      <w:pPr>
        <w:numPr>
          <w:ilvl w:val="0"/>
          <w:numId w:val="21"/>
        </w:numPr>
      </w:pPr>
      <w:r>
        <w:t>A jelvények útmutatást nyújtanak a rendszer által nyújtott lehetőségekről a felhasználónak. Fontos, hogy ebben az esetben a felhasználó az általa még nem birtokolt jelvényeket is meg tudja nézni, illetve hogy e jelvények mellé fel legyen tűntetve a megszerzésük feltétele.</w:t>
      </w:r>
    </w:p>
    <w:p w:rsidR="001E224C" w:rsidRDefault="001E224C" w:rsidP="00F934F2">
      <w:pPr>
        <w:numPr>
          <w:ilvl w:val="0"/>
          <w:numId w:val="21"/>
        </w:numPr>
      </w:pPr>
      <w:r>
        <w:t xml:space="preserve">A jelvények a felhasználó által </w:t>
      </w:r>
      <w:r w:rsidR="00806BA6">
        <w:t>kedvelt dolgokat jelzik, illetve a tényleges tevékenységekkel kapcsolatos teljesítményekért járnak.</w:t>
      </w:r>
    </w:p>
    <w:p w:rsidR="00806BA6" w:rsidRDefault="00806BA6" w:rsidP="00F934F2">
      <w:pPr>
        <w:numPr>
          <w:ilvl w:val="0"/>
          <w:numId w:val="21"/>
        </w:numPr>
      </w:pPr>
      <w:bookmarkStart w:id="38" w:name="_Ref374179297"/>
      <w:r>
        <w:t>A jelvények egyfajta státuszszimbólumként szolgálnak.</w:t>
      </w:r>
      <w:bookmarkEnd w:id="38"/>
    </w:p>
    <w:p w:rsidR="00806BA6" w:rsidRDefault="00806BA6" w:rsidP="00F934F2">
      <w:pPr>
        <w:numPr>
          <w:ilvl w:val="0"/>
          <w:numId w:val="21"/>
        </w:numPr>
      </w:pPr>
      <w:r>
        <w:t>A jelvények elősegítik a hasonló érdeklődést mutató személyek csoportba rendeződését.</w:t>
      </w:r>
    </w:p>
    <w:p w:rsidR="00E83B1A" w:rsidRPr="0041508D" w:rsidRDefault="00806BA6" w:rsidP="000F6F89">
      <w:r>
        <w:t xml:space="preserve">A jelvények legfőbb tulajdonsága a rugalmasságuk. A jelvények számosságának és típusainak csak a fejlesztők képzelete és a </w:t>
      </w:r>
      <w:r w:rsidR="00E701DE">
        <w:t>játékosított</w:t>
      </w:r>
      <w:r w:rsidR="000F6F89">
        <w:t xml:space="preserve"> tevékenység</w:t>
      </w:r>
      <w:r w:rsidR="00E83B1A">
        <w:t xml:space="preserve"> szab határt. </w:t>
      </w:r>
      <w:r w:rsidR="000F6F89">
        <w:t>Ebből következőleg</w:t>
      </w:r>
      <w:r w:rsidR="00E83B1A">
        <w:t xml:space="preserve"> a jelvények </w:t>
      </w:r>
      <w:proofErr w:type="gramStart"/>
      <w:r w:rsidR="00E83B1A">
        <w:t>használatával</w:t>
      </w:r>
      <w:proofErr w:type="gramEnd"/>
      <w:r w:rsidR="00E83B1A">
        <w:t xml:space="preserve"> sokkal változatosabb felhasználói kört tudunk megszólítani, mintha egy egyszerű pontrendszert vezettünk volna be.</w:t>
      </w:r>
      <w:r w:rsidR="00C93884">
        <w:t xml:space="preserve"> Bár a </w:t>
      </w:r>
      <w:r w:rsidR="00E701DE">
        <w:t>kategóriáknál</w:t>
      </w:r>
      <w:r w:rsidR="000F6F89">
        <w:t xml:space="preserve"> bemutatott példában ez nem látszott, a </w:t>
      </w:r>
      <w:r w:rsidR="00E83B1A">
        <w:t xml:space="preserve">jelvényeket érdemes </w:t>
      </w:r>
      <w:proofErr w:type="spellStart"/>
      <w:r w:rsidR="00E83B1A">
        <w:t>internal</w:t>
      </w:r>
      <w:proofErr w:type="spellEnd"/>
      <w:r w:rsidR="00E83B1A">
        <w:t xml:space="preserve"> </w:t>
      </w:r>
      <w:proofErr w:type="spellStart"/>
      <w:r w:rsidR="00E83B1A">
        <w:t>gamification</w:t>
      </w:r>
      <w:proofErr w:type="spellEnd"/>
      <w:r w:rsidR="00E83B1A">
        <w:t xml:space="preserve"> során is alkalmazni.</w:t>
      </w:r>
    </w:p>
    <w:p w:rsidR="00B8682B" w:rsidRDefault="00606AE1" w:rsidP="00F1128F">
      <w:pPr>
        <w:pStyle w:val="Cmsor4"/>
      </w:pPr>
      <w:r>
        <w:t xml:space="preserve"> </w:t>
      </w:r>
      <w:r w:rsidR="00E83B1A">
        <w:t>Ranglisták</w:t>
      </w:r>
    </w:p>
    <w:p w:rsidR="00E83B1A" w:rsidRDefault="00E83B1A" w:rsidP="00E83B1A">
      <w:r>
        <w:t>A</w:t>
      </w:r>
      <w:r w:rsidR="000F6F89">
        <w:t xml:space="preserve"> PBL utolsónak bemutatott tagja a ranglisták. A három bemutatott </w:t>
      </w:r>
      <w:r w:rsidR="00E701DE">
        <w:t>komponens</w:t>
      </w:r>
      <w:r w:rsidR="00724B38">
        <w:t xml:space="preserve"> közül ez a legproblémásabb, mivel gyakran „kétélű fegyver” válhat belőle. </w:t>
      </w:r>
      <w:r w:rsidR="000F6F89">
        <w:t xml:space="preserve"> Egyrészről</w:t>
      </w:r>
      <w:r w:rsidR="00724B38">
        <w:t>,</w:t>
      </w:r>
      <w:r w:rsidR="000F6F89">
        <w:t xml:space="preserve"> vannak olyan játékosok, akik tudni szeretnék, hogy a többiekhez képest milyen teljesítményt sikerült elérniük. A ranglista erre a feladatra tökéletes. Nagyon sok játékost hajtja a versenyszellem, gyakran motiváló hatást fejthet ki az a tudat, hogy csak pár ponttal van lemaradva rangsorban előtte lévő embertől</w:t>
      </w:r>
      <w:r w:rsidR="00724B38">
        <w:t>.</w:t>
      </w:r>
    </w:p>
    <w:p w:rsidR="001A66B9" w:rsidRDefault="00724B38" w:rsidP="00BD6295">
      <w:pPr>
        <w:spacing w:after="360"/>
      </w:pPr>
      <w:r>
        <w:t>Másrészről, ha az adott játékos látja, hogy legjobbaktól milyen messze áll a rangsorban, az könnyedén elveheti a kedvét az adott tevékenység folytatásától. Éppen ezért nagyon fontos, hogy ne egyetlen statikus rangsort készítsünk, sőt a legjobb megoldás</w:t>
      </w:r>
      <w:r w:rsidR="00A4183B">
        <w:t>,</w:t>
      </w:r>
      <w:r>
        <w:t xml:space="preserve"> ha néhány szempontot figyelembe véve összetett ranglistákat </w:t>
      </w:r>
      <w:r w:rsidR="00E701DE">
        <w:t>hozunk létre</w:t>
      </w:r>
      <w:r>
        <w:t xml:space="preserve">. </w:t>
      </w:r>
    </w:p>
    <w:p w:rsidR="00E701DE" w:rsidRDefault="009271F3" w:rsidP="00E666F9">
      <w:pPr>
        <w:pStyle w:val="Cmsor2"/>
      </w:pPr>
      <w:bookmarkStart w:id="39" w:name="_Toc375234619"/>
      <w:r>
        <w:lastRenderedPageBreak/>
        <w:t>A játékosok típusai</w:t>
      </w:r>
      <w:bookmarkEnd w:id="39"/>
    </w:p>
    <w:p w:rsidR="009271F3" w:rsidRDefault="009271F3" w:rsidP="009271F3">
      <w:r>
        <w:t xml:space="preserve">Ahhoz, hogy a </w:t>
      </w:r>
      <w:proofErr w:type="spellStart"/>
      <w:r>
        <w:t>gamification</w:t>
      </w:r>
      <w:proofErr w:type="spellEnd"/>
      <w:r>
        <w:t xml:space="preserve"> motiváló erejét felismerjük és megfelelő módon hasznosítani tudjuk, nem elégséges csupán a módszer eszköztárával tisztában lenni, szükséges a sikerhez a felhasználók </w:t>
      </w:r>
      <w:r w:rsidR="00136905">
        <w:t>tipikus</w:t>
      </w:r>
      <w:r w:rsidR="003712FC">
        <w:t xml:space="preserve"> viselkedési </w:t>
      </w:r>
      <w:r w:rsidR="00136905">
        <w:t>kategóriáinak</w:t>
      </w:r>
      <w:r>
        <w:t xml:space="preserve"> ismerete is. E témával kapcsolatban is több említésre méltó elmélet </w:t>
      </w:r>
      <w:r w:rsidR="003712FC">
        <w:t xml:space="preserve">is </w:t>
      </w:r>
      <w:r>
        <w:t>született, én ezek közül kettőt tartottam fontosnak, melyeket a fejezet további részében szándékozok bemutatni.</w:t>
      </w:r>
    </w:p>
    <w:p w:rsidR="009271F3" w:rsidRDefault="009271F3" w:rsidP="009271F3">
      <w:pPr>
        <w:pStyle w:val="Cmsor3"/>
      </w:pPr>
      <w:bookmarkStart w:id="40" w:name="_Toc375234620"/>
      <w:r>
        <w:t xml:space="preserve">A </w:t>
      </w:r>
      <w:proofErr w:type="spellStart"/>
      <w:r>
        <w:t>Bartle</w:t>
      </w:r>
      <w:proofErr w:type="spellEnd"/>
      <w:r>
        <w:t xml:space="preserve"> modell</w:t>
      </w:r>
      <w:bookmarkEnd w:id="40"/>
    </w:p>
    <w:p w:rsidR="001E3936" w:rsidRDefault="003712FC" w:rsidP="001E3936">
      <w:r>
        <w:t xml:space="preserve">Richard Allan </w:t>
      </w:r>
      <w:proofErr w:type="spellStart"/>
      <w:r>
        <w:t>Bartle</w:t>
      </w:r>
      <w:proofErr w:type="spellEnd"/>
      <w:r>
        <w:t xml:space="preserve"> egy angol professzor, aki a munkásságának javát a játékok világának szentelte, sokan az MMO (</w:t>
      </w:r>
      <w:proofErr w:type="spellStart"/>
      <w:r w:rsidRPr="003712FC">
        <w:t>massively</w:t>
      </w:r>
      <w:proofErr w:type="spellEnd"/>
      <w:r w:rsidRPr="003712FC">
        <w:t xml:space="preserve"> </w:t>
      </w:r>
      <w:proofErr w:type="spellStart"/>
      <w:r w:rsidRPr="003712FC">
        <w:t>multiplayer</w:t>
      </w:r>
      <w:proofErr w:type="spellEnd"/>
      <w:r w:rsidRPr="003712FC">
        <w:t xml:space="preserve"> online</w:t>
      </w:r>
      <w:r>
        <w:t xml:space="preserve">, </w:t>
      </w:r>
      <w:r w:rsidRPr="003712FC">
        <w:t xml:space="preserve">nagyon </w:t>
      </w:r>
      <w:proofErr w:type="gramStart"/>
      <w:r w:rsidRPr="003712FC">
        <w:t>sok szereplős</w:t>
      </w:r>
      <w:proofErr w:type="gramEnd"/>
      <w:r>
        <w:t xml:space="preserve"> interneten játszható) játékipar egyik úttörőjének tartják. </w:t>
      </w:r>
      <w:r w:rsidR="00B14058">
        <w:t>1996-os publikációjában</w:t>
      </w:r>
      <w:r w:rsidR="00EE57A9">
        <w:fldChar w:fldCharType="begin"/>
      </w:r>
      <w:r w:rsidR="00EE57A9">
        <w:instrText xml:space="preserve"> REF _Ref374015320 \r \h </w:instrText>
      </w:r>
      <w:r w:rsidR="00EE57A9">
        <w:fldChar w:fldCharType="separate"/>
      </w:r>
      <w:r w:rsidR="004A1195">
        <w:t>[12]</w:t>
      </w:r>
      <w:r w:rsidR="00EE57A9">
        <w:fldChar w:fldCharType="end"/>
      </w:r>
      <w:r w:rsidR="00B14058">
        <w:t xml:space="preserve"> ismerteti a játékosok típusaival kapcsolatos elméletét</w:t>
      </w:r>
      <w:r w:rsidR="00E0653A">
        <w:t>.</w:t>
      </w:r>
      <w:r w:rsidR="000426DA">
        <w:t xml:space="preserve"> A</w:t>
      </w:r>
      <w:r w:rsidR="00B14058">
        <w:t>z általa alkotott</w:t>
      </w:r>
      <w:r w:rsidR="000426DA">
        <w:t xml:space="preserve"> modell létrehozás</w:t>
      </w:r>
      <w:r w:rsidR="005214FD">
        <w:t>akor</w:t>
      </w:r>
      <w:r w:rsidR="000426DA">
        <w:t xml:space="preserve"> tipikus játékosok által kedvelt dolgokat </w:t>
      </w:r>
      <w:r w:rsidR="005214FD">
        <w:t xml:space="preserve">és a játékosok ezekhez való viszonyulását </w:t>
      </w:r>
      <w:r w:rsidR="000426DA">
        <w:t>vizsgált</w:t>
      </w:r>
      <w:r w:rsidR="005214FD">
        <w:t>a, és a kapott eredmények után</w:t>
      </w:r>
      <w:r w:rsidR="00B14058">
        <w:t xml:space="preserve"> a következő négy eltérő beállítottságú játékos csoportot </w:t>
      </w:r>
      <w:r w:rsidR="005214FD">
        <w:t>definiálta</w:t>
      </w:r>
      <w:r w:rsidR="000426DA">
        <w:t>.</w:t>
      </w:r>
    </w:p>
    <w:p w:rsidR="001E3936" w:rsidRDefault="00E0653A" w:rsidP="00E0653A">
      <w:pPr>
        <w:pStyle w:val="Cmsor4"/>
      </w:pPr>
      <w:r>
        <w:t>Törtető (</w:t>
      </w:r>
      <w:proofErr w:type="spellStart"/>
      <w:r>
        <w:t>Achiever</w:t>
      </w:r>
      <w:proofErr w:type="spellEnd"/>
      <w:r>
        <w:t>)</w:t>
      </w:r>
    </w:p>
    <w:p w:rsidR="00E0653A" w:rsidRPr="00E0653A" w:rsidRDefault="00E0653A" w:rsidP="00E0653A">
      <w:r>
        <w:t>Az ilyen típusú játékosok elsődleges célja, hogy a játék keretein belül elérhető különböző javakból minél nagyobb mennyiséget szerezzenek</w:t>
      </w:r>
      <w:r w:rsidR="004C51DC">
        <w:t>. H</w:t>
      </w:r>
      <w:r>
        <w:t xml:space="preserve">a a játék erre lehetőséget biztosít, akkor </w:t>
      </w:r>
      <w:r w:rsidR="000426DA">
        <w:t>igyekeznek</w:t>
      </w:r>
      <w:r>
        <w:t xml:space="preserve"> a</w:t>
      </w:r>
      <w:r w:rsidR="000426DA">
        <w:t xml:space="preserve"> játékon belüli</w:t>
      </w:r>
      <w:r>
        <w:t xml:space="preserve"> magasabb szintek hatékony elérésére</w:t>
      </w:r>
      <w:r w:rsidR="00F30ED2">
        <w:t xml:space="preserve"> is</w:t>
      </w:r>
      <w:r>
        <w:t xml:space="preserve">. </w:t>
      </w:r>
      <w:r w:rsidR="000426DA">
        <w:t>Számukra a játék mélyebb felfedezése csak szükséges kellemetlenség új erőforrások és javak gyűjtéséhez. A másokkal való kommunikációt általában egyfajta relaxáció</w:t>
      </w:r>
      <w:r w:rsidR="00F30ED2">
        <w:t xml:space="preserve">s tevékenységként űzik és az esetek többségében </w:t>
      </w:r>
      <w:r w:rsidR="005214FD">
        <w:t>arra törekednek</w:t>
      </w:r>
      <w:r w:rsidR="00F30ED2">
        <w:t>, hogy</w:t>
      </w:r>
      <w:r w:rsidR="000426DA">
        <w:t xml:space="preserve"> olyan</w:t>
      </w:r>
      <w:r w:rsidR="00F30ED2">
        <w:t xml:space="preserve"> hasznos</w:t>
      </w:r>
      <w:r w:rsidR="000426DA">
        <w:t xml:space="preserve"> információ</w:t>
      </w:r>
      <w:r w:rsidR="00F30ED2">
        <w:t>ka</w:t>
      </w:r>
      <w:r w:rsidR="000426DA">
        <w:t xml:space="preserve">t </w:t>
      </w:r>
      <w:r w:rsidR="00F30ED2">
        <w:t>szerezzenek, amelyek</w:t>
      </w:r>
      <w:r w:rsidR="000426DA">
        <w:t xml:space="preserve"> a saját javaik gyarapodását segíti elő.</w:t>
      </w:r>
      <w:r w:rsidR="00336F1E">
        <w:t xml:space="preserve"> Másik játékos </w:t>
      </w:r>
      <w:r w:rsidR="00F30ED2">
        <w:t>el</w:t>
      </w:r>
      <w:r w:rsidR="00B159F2">
        <w:t>pusztítására csak akkor folyamodnak, ha a saját érdekeik úgy kívánják, például ellenkező esetben a másik játékos kapna helyettük jutalmat. A törtető játékosok általában azokat a játékokat szeretik</w:t>
      </w:r>
      <w:r w:rsidR="001F452F">
        <w:t xml:space="preserve">, amelyek hosszú játékidő mellett folytonos fejlődési lehetőségeket biztosítanak mind a karaktert mind a javakat tekintve. </w:t>
      </w:r>
    </w:p>
    <w:p w:rsidR="00E0653A" w:rsidRDefault="00E0653A" w:rsidP="00E0653A">
      <w:pPr>
        <w:pStyle w:val="Cmsor4"/>
      </w:pPr>
      <w:r>
        <w:t>Felfedező (</w:t>
      </w:r>
      <w:r w:rsidRPr="00E0653A">
        <w:t>Explorer</w:t>
      </w:r>
      <w:r>
        <w:t>)</w:t>
      </w:r>
    </w:p>
    <w:p w:rsidR="001F452F" w:rsidRPr="001F452F" w:rsidRDefault="001F452F" w:rsidP="001F452F">
      <w:r>
        <w:t xml:space="preserve">Ezt a játékos típust a felfedezés öröme készteti a játék folytatására, ezekre a játékosokra van a játék által nyújtott világ a legnagyobb hatással. Legfőbb tevékenységük a számukra biztosított területek </w:t>
      </w:r>
      <w:r w:rsidR="00813EFE">
        <w:t>felderítése</w:t>
      </w:r>
      <w:r>
        <w:t>, a különböző rejtett tartalmak (</w:t>
      </w:r>
      <w:r w:rsidR="00F30ED2">
        <w:t>idegen szóval</w:t>
      </w:r>
      <w:r>
        <w:t xml:space="preserve"> </w:t>
      </w:r>
      <w:proofErr w:type="spellStart"/>
      <w:r>
        <w:t>eater-eggs</w:t>
      </w:r>
      <w:proofErr w:type="spellEnd"/>
      <w:r w:rsidR="00813EFE">
        <w:t xml:space="preserve">) és </w:t>
      </w:r>
      <w:r w:rsidR="00F30ED2">
        <w:t>játékban maradt esetleges hibák észlelése. S</w:t>
      </w:r>
      <w:r w:rsidR="00813EFE">
        <w:t xml:space="preserve">zeretnek </w:t>
      </w:r>
      <w:r w:rsidR="00F30ED2">
        <w:lastRenderedPageBreak/>
        <w:t xml:space="preserve">rájönni, hogyan működik a számukra biztosított, új </w:t>
      </w:r>
      <w:r w:rsidR="00813EFE">
        <w:t xml:space="preserve">virtuális világ. Nagyon </w:t>
      </w:r>
      <w:r w:rsidR="00F30ED2">
        <w:t>sokat számít nekik</w:t>
      </w:r>
      <w:r w:rsidR="00813EFE">
        <w:t xml:space="preserve"> a játékkal kapcsolatos minden apró részlet. </w:t>
      </w:r>
      <w:r w:rsidR="00A0243E">
        <w:t>A felfedező beállítottságú játékosok számára</w:t>
      </w:r>
      <w:r w:rsidR="00813EFE">
        <w:t xml:space="preserve"> a különböző javak gyűjtése unalmas dolognak számít, egyedül akkor folyamodnak erre a tevékenységre, ha egyes területek csak bizonyos javak megléte után elérhetőek.</w:t>
      </w:r>
      <w:r w:rsidR="00644F37">
        <w:t xml:space="preserve"> A szociális lehetőségeket általában új kipróbálható ötletek szerzésére használják fel. Az ilyen típusú játékosok számára más játékosok elpusztítása nem okoz morális problémát, ennek ellenére </w:t>
      </w:r>
      <w:r w:rsidR="00A0243E">
        <w:t>kerülni szokták ezt a szituációt</w:t>
      </w:r>
      <w:r w:rsidR="00644F37">
        <w:t xml:space="preserve">, </w:t>
      </w:r>
      <w:r w:rsidR="00A0243E">
        <w:t>mivel könnyen</w:t>
      </w:r>
      <w:r w:rsidR="0032703E">
        <w:t xml:space="preserve"> problémájuk lehet belőle, hiszen egy-egy felesleges gyilkolás egy hosszú játékmenet során könnyen megtorlásba végződhet. A </w:t>
      </w:r>
      <w:r w:rsidR="00A0243E">
        <w:t xml:space="preserve">felfedezők </w:t>
      </w:r>
      <w:r w:rsidR="0032703E">
        <w:t>számára tervezett játékoknál mindenképpen ügyelni kell arra, hogy biztosítva legyen minden játékos számára az, hogy a saját tempója szerint haladhasson. Emellett kellő tartalommal és megfelelő szabályrendszerrel könnyen biztosítható az adott játék sikere az ilyen típusú emberek körében.</w:t>
      </w:r>
    </w:p>
    <w:p w:rsidR="00E0653A" w:rsidRDefault="00E0653A" w:rsidP="00E0653A">
      <w:pPr>
        <w:pStyle w:val="Cmsor4"/>
      </w:pPr>
      <w:r>
        <w:t>Szocializáló (</w:t>
      </w:r>
      <w:proofErr w:type="spellStart"/>
      <w:r w:rsidRPr="00E0653A">
        <w:t>Socialiser</w:t>
      </w:r>
      <w:proofErr w:type="spellEnd"/>
      <w:r>
        <w:t>)</w:t>
      </w:r>
    </w:p>
    <w:p w:rsidR="0032703E" w:rsidRPr="0032703E" w:rsidRDefault="0032703E" w:rsidP="0032703E">
      <w:r>
        <w:t>A szocializáló típusú játékos</w:t>
      </w:r>
      <w:r w:rsidR="00A0243E">
        <w:t>okat elsősorban az emberek</w:t>
      </w:r>
      <w:r w:rsidR="00496A47">
        <w:t xml:space="preserve"> érdeklik és</w:t>
      </w:r>
      <w:r w:rsidR="00522CEF">
        <w:t xml:space="preserve"> legfőbb örömforrás</w:t>
      </w:r>
      <w:r w:rsidR="00496A47">
        <w:t>uk</w:t>
      </w:r>
      <w:r w:rsidR="00522CEF">
        <w:t xml:space="preserve"> </w:t>
      </w:r>
      <w:r w:rsidR="00A0243E">
        <w:t>a más</w:t>
      </w:r>
      <w:r w:rsidR="00496A47">
        <w:t xml:space="preserve"> játékosokkal kapcsolatos interakció</w:t>
      </w:r>
      <w:r w:rsidR="00522CEF">
        <w:t>.</w:t>
      </w:r>
      <w:r w:rsidR="00496A47">
        <w:t xml:space="preserve"> A</w:t>
      </w:r>
      <w:r w:rsidR="00522CEF">
        <w:t xml:space="preserve">z adott játék </w:t>
      </w:r>
      <w:r w:rsidR="00496A47">
        <w:t xml:space="preserve">számukra </w:t>
      </w:r>
      <w:r w:rsidR="00522CEF">
        <w:t xml:space="preserve">csak másodlagos, szükséges dolog </w:t>
      </w:r>
      <w:r w:rsidR="00A0243E">
        <w:t>új</w:t>
      </w:r>
      <w:r w:rsidR="00496A47">
        <w:t xml:space="preserve"> emberek megismeréséhez</w:t>
      </w:r>
      <w:r w:rsidR="00522CEF">
        <w:t xml:space="preserve">. </w:t>
      </w:r>
      <w:r w:rsidR="00496A47">
        <w:t>Nagyon fontos számukra a játékon belüli kapcsolatok ápolása (együttérzés más emberekkel, viccelődés, szórakoztatás). A legtö</w:t>
      </w:r>
      <w:r w:rsidR="00766FDD">
        <w:t xml:space="preserve">bb szocializáló játékos számára az az igazi </w:t>
      </w:r>
      <w:r w:rsidR="00496A47">
        <w:t>jutalom</w:t>
      </w:r>
      <w:r w:rsidR="00766FDD">
        <w:t xml:space="preserve"> a játékkal kapcsolatban, ha minél jobban megismerheti játékostársait</w:t>
      </w:r>
      <w:r w:rsidR="00496A47">
        <w:t xml:space="preserve">. A javak gyűjtése számukra csak akkor fontos, ha </w:t>
      </w:r>
      <w:r w:rsidR="0084248B">
        <w:t xml:space="preserve">ennek segítségével </w:t>
      </w:r>
      <w:r w:rsidR="00496A47">
        <w:t xml:space="preserve">a </w:t>
      </w:r>
      <w:r w:rsidR="0084248B">
        <w:t>közösségben elfoglalt helyüket tudják megerősíteni. A felfedezés számukra csak azért fontos, hogy a megszerzett információ birtokában megfelelő társalgó partnerek lehessenek a többi játékossal. A gyilkolás számukra csak nagyon ritka esetben elfogadható, például ha az adott pusztítás jelentéktelen, vagy</w:t>
      </w:r>
      <w:r w:rsidR="005214FD">
        <w:t xml:space="preserve"> ha megtorlás egy kedves barát</w:t>
      </w:r>
      <w:r w:rsidR="0084248B">
        <w:t xml:space="preserve">ért. </w:t>
      </w:r>
      <w:r w:rsidR="003F7610">
        <w:t>Az ilyen típusú játékosokra specializált játékoknál egyetlen dologra kell odafigyelni, arra az ismerkedés lehetőségét a maximális szinten biztosítsuk a játékosok számára.</w:t>
      </w:r>
    </w:p>
    <w:p w:rsidR="00E0653A" w:rsidRPr="00E0653A" w:rsidRDefault="00E0653A" w:rsidP="00E0653A">
      <w:pPr>
        <w:pStyle w:val="Cmsor4"/>
      </w:pPr>
      <w:r>
        <w:t>Gyilkos (</w:t>
      </w:r>
      <w:proofErr w:type="spellStart"/>
      <w:r w:rsidRPr="00E0653A">
        <w:t>Killer</w:t>
      </w:r>
      <w:proofErr w:type="spellEnd"/>
      <w:r>
        <w:t>)</w:t>
      </w:r>
    </w:p>
    <w:p w:rsidR="005D5517" w:rsidRDefault="00861CC9" w:rsidP="00BD6295">
      <w:pPr>
        <w:spacing w:after="360"/>
      </w:pPr>
      <w:r>
        <w:t xml:space="preserve">Olyan játékosok tartoznak ebbe a csoportba, akiket a mások feletti dominancia </w:t>
      </w:r>
      <w:r w:rsidR="00766FDD">
        <w:t>izgat</w:t>
      </w:r>
      <w:r>
        <w:t xml:space="preserve">, mások legyőzése </w:t>
      </w:r>
      <w:r w:rsidR="00766FDD">
        <w:t>késztet a játék folytatására</w:t>
      </w:r>
      <w:r>
        <w:t xml:space="preserve">. Az ilyen játékosok gyakran csak azért támadnak meg másokat, hogy végignézhessék az ellenfél karakterének halálát. Minél nagyobb szenvedést okoznak a megsemmisített ellenfélnek, annál jobban élvezik </w:t>
      </w:r>
      <w:r>
        <w:lastRenderedPageBreak/>
        <w:t>a dolgot</w:t>
      </w:r>
      <w:r w:rsidR="00EF5E22">
        <w:t xml:space="preserve"> és nem boldogítja őket annál a tudatnál semmi jobban</w:t>
      </w:r>
      <w:r w:rsidR="009A2115">
        <w:t xml:space="preserve">, mint hogy </w:t>
      </w:r>
      <w:r w:rsidR="00EF5E22">
        <w:t xml:space="preserve">valahol egy húsvér ember nagyon dühös azért, amit tettek vele és nem tud mit tenni </w:t>
      </w:r>
      <w:r w:rsidR="00E91522">
        <w:t>ez ellen</w:t>
      </w:r>
      <w:r>
        <w:t xml:space="preserve">. Számukra csak </w:t>
      </w:r>
      <w:r w:rsidR="00E91522">
        <w:t>azon</w:t>
      </w:r>
      <w:r>
        <w:t xml:space="preserve"> játékban található javak gyűjtése a fontos, amelyek segít</w:t>
      </w:r>
      <w:r w:rsidR="009A2115">
        <w:t xml:space="preserve">ségével karakterüket fejleszthetik, hogy a későbbiekben minél nagyobb pusztítást és mészárlást vihessenek véghez. A játék </w:t>
      </w:r>
      <w:r w:rsidR="00EF5E22">
        <w:t>felfedezését</w:t>
      </w:r>
      <w:r w:rsidR="00EF5E22" w:rsidRPr="00EF5E22">
        <w:t xml:space="preserve"> </w:t>
      </w:r>
      <w:r w:rsidR="009A2115">
        <w:t xml:space="preserve">is csak az új </w:t>
      </w:r>
      <w:r w:rsidR="00EF5E22">
        <w:t>célpontok találásáért</w:t>
      </w:r>
      <w:r w:rsidR="009A2115">
        <w:t xml:space="preserve"> és az új gyilkolási módszerek </w:t>
      </w:r>
      <w:r w:rsidR="00EF5E22">
        <w:t>megismeréséért</w:t>
      </w:r>
      <w:r w:rsidR="009A2115">
        <w:t xml:space="preserve"> tartják fontosnak.</w:t>
      </w:r>
      <w:r>
        <w:t xml:space="preserve"> </w:t>
      </w:r>
      <w:r w:rsidR="009A2115">
        <w:t>A szociális csatornákat is legtöbb esetben csak az előző áldozataik gúnyolására használják, vagy</w:t>
      </w:r>
      <w:r w:rsidR="00766FDD">
        <w:t xml:space="preserve"> az</w:t>
      </w:r>
      <w:r w:rsidR="009A2115">
        <w:t xml:space="preserve"> új </w:t>
      </w:r>
      <w:r w:rsidR="00EF5E22">
        <w:t>kiszemeltek szokásairól</w:t>
      </w:r>
      <w:r w:rsidR="009A2115">
        <w:t xml:space="preserve"> próbálnak meg információt szerezni illetve ritkább esetben praktikákat váltanak más hasonló beállítottságú játékosokkal. </w:t>
      </w:r>
      <w:r w:rsidR="00281C81">
        <w:t>A gyilkos számára a kellő mennyiségű és megfelelő képességű ellenfél a legfontosabb, ezek biztosításával garantálható az ilyen beállítottságú játékosok érdeklődésének fenntartása.</w:t>
      </w:r>
    </w:p>
    <w:p w:rsidR="00281C81" w:rsidRDefault="00AC0627" w:rsidP="00BD6295">
      <w:pPr>
        <w:spacing w:after="360"/>
      </w:pPr>
      <w:r>
        <w:t>Az előbb bemutatott játékos csoportok egymáshoz fűződő kapcsolata az alábbi ábrán látható (</w:t>
      </w:r>
      <w:r>
        <w:fldChar w:fldCharType="begin"/>
      </w:r>
      <w:r>
        <w:instrText xml:space="preserve"> REF _Ref374030016 \h </w:instrText>
      </w:r>
      <w:r>
        <w:fldChar w:fldCharType="separate"/>
      </w:r>
      <w:r w:rsidR="004A1195">
        <w:rPr>
          <w:noProof/>
        </w:rPr>
        <w:t>3</w:t>
      </w:r>
      <w:r w:rsidR="004A1195">
        <w:t>.</w:t>
      </w:r>
      <w:r w:rsidR="004A1195">
        <w:rPr>
          <w:noProof/>
        </w:rPr>
        <w:t>3</w:t>
      </w:r>
      <w:r w:rsidR="004A1195">
        <w:t>. ábra</w:t>
      </w:r>
      <w:r>
        <w:fldChar w:fldCharType="end"/>
      </w:r>
      <w:r>
        <w:t>):</w:t>
      </w:r>
    </w:p>
    <w:p w:rsidR="00AC0627" w:rsidRDefault="000F55DD" w:rsidP="00AC0627">
      <w:pPr>
        <w:keepNext/>
        <w:spacing w:after="360"/>
        <w:jc w:val="center"/>
      </w:pPr>
      <w:r w:rsidRPr="00E8430C">
        <w:rPr>
          <w:noProof/>
          <w:lang w:eastAsia="hu-HU"/>
        </w:rPr>
        <w:drawing>
          <wp:inline distT="0" distB="0" distL="0" distR="0" wp14:anchorId="1837B5D2" wp14:editId="2C4701D2">
            <wp:extent cx="3792855" cy="2395855"/>
            <wp:effectExtent l="0" t="0" r="0" b="0"/>
            <wp:docPr id="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3" t="21481" r="8708" b="8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55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1" w:name="_Ref374030016"/>
    <w:p w:rsidR="00AC0627" w:rsidRDefault="00C20900" w:rsidP="006F0B1E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>
        <w:t>3</w:t>
      </w:r>
      <w:r>
        <w:fldChar w:fldCharType="end"/>
      </w:r>
      <w:r w:rsidR="00AC0627">
        <w:t>. ábra</w:t>
      </w:r>
      <w:bookmarkEnd w:id="41"/>
      <w:r w:rsidR="00AC0627">
        <w:t>: Bartle által meghatározott játékos típusok</w:t>
      </w:r>
    </w:p>
    <w:p w:rsidR="00766FDD" w:rsidRPr="00766FDD" w:rsidRDefault="00766FDD" w:rsidP="00766FDD"/>
    <w:p w:rsidR="005D5517" w:rsidRDefault="005D5517" w:rsidP="006E2F28">
      <w:pPr>
        <w:pStyle w:val="Cmsor1"/>
      </w:pPr>
      <w:bookmarkStart w:id="42" w:name="_Toc375234621"/>
      <w:r>
        <w:lastRenderedPageBreak/>
        <w:t>Tervezés</w:t>
      </w:r>
      <w:r w:rsidR="00EE57A9">
        <w:t>, rendszerkomponensek implementációja</w:t>
      </w:r>
      <w:bookmarkEnd w:id="42"/>
    </w:p>
    <w:p w:rsidR="005D5517" w:rsidRDefault="0041702A" w:rsidP="005D5517">
      <w:r>
        <w:t>Ebben a fejezetben ismertetem</w:t>
      </w:r>
      <w:r w:rsidR="00766FDD">
        <w:t xml:space="preserve"> az </w:t>
      </w:r>
      <w:r>
        <w:t>elkészült</w:t>
      </w:r>
      <w:r w:rsidR="00766FDD">
        <w:t xml:space="preserve"> projekt</w:t>
      </w:r>
      <w:r w:rsidR="00E97709">
        <w:t>tel kapcsolatos, rám szabott feladatok megvalósításának lépéseit beleértve a tervezés</w:t>
      </w:r>
      <w:r>
        <w:t>t</w:t>
      </w:r>
      <w:r w:rsidR="00E97709">
        <w:t xml:space="preserve"> és a tényleges implementáció</w:t>
      </w:r>
      <w:r>
        <w:t xml:space="preserve">t. </w:t>
      </w:r>
      <w:r w:rsidR="00E97709">
        <w:t xml:space="preserve">Mivel ez egy csoport munka, amin több hallgató, beleértve </w:t>
      </w:r>
      <w:r w:rsidR="00893D03">
        <w:t>magamat</w:t>
      </w:r>
      <w:r w:rsidR="00E97709">
        <w:t xml:space="preserve"> is, párhuzamosan dolgozik</w:t>
      </w:r>
      <w:r w:rsidR="00311BE7">
        <w:t xml:space="preserve"> egyszerre</w:t>
      </w:r>
      <w:r w:rsidR="00E97709">
        <w:t>, ezért a teljes keretren</w:t>
      </w:r>
      <w:r w:rsidR="007520AE">
        <w:t>dszer részletes megvalósításának</w:t>
      </w:r>
      <w:r w:rsidR="00E97709">
        <w:t xml:space="preserve"> </w:t>
      </w:r>
      <w:r w:rsidR="007520AE">
        <w:t>bemutatására</w:t>
      </w:r>
      <w:r w:rsidR="00E97709">
        <w:t xml:space="preserve"> nem kerül ebben a dolgozatban sor, csak </w:t>
      </w:r>
      <w:r w:rsidR="00311BE7">
        <w:t>azokat a fontos elem</w:t>
      </w:r>
      <w:r w:rsidR="00E12553">
        <w:t>ek</w:t>
      </w:r>
      <w:r w:rsidR="00311BE7">
        <w:t>et f</w:t>
      </w:r>
      <w:r w:rsidR="005214FD">
        <w:t>ogom röviden ismertetni, amellyel</w:t>
      </w:r>
      <w:r w:rsidR="00311BE7">
        <w:t xml:space="preserve"> a saját munkám során </w:t>
      </w:r>
      <w:r>
        <w:t>dolgoznom</w:t>
      </w:r>
      <w:r w:rsidR="00311BE7">
        <w:t xml:space="preserve"> kellett. Ennek ellenére úgy gondolom, hogy a </w:t>
      </w:r>
      <w:r w:rsidR="00311BE7">
        <w:fldChar w:fldCharType="begin"/>
      </w:r>
      <w:r w:rsidR="00311BE7">
        <w:instrText xml:space="preserve"> REF _Ref374179189 \r \h </w:instrText>
      </w:r>
      <w:r w:rsidR="00311BE7">
        <w:fldChar w:fldCharType="separate"/>
      </w:r>
      <w:r w:rsidR="004A1195">
        <w:t>2.1.2</w:t>
      </w:r>
      <w:r w:rsidR="00311BE7">
        <w:fldChar w:fldCharType="end"/>
      </w:r>
      <w:r w:rsidR="00311BE7">
        <w:t xml:space="preserve"> fejezetben ismertetett információk elegendő tudást biztosítanak a fejezet további részében leírtaknak </w:t>
      </w:r>
      <w:r>
        <w:t xml:space="preserve">teljes körű </w:t>
      </w:r>
      <w:r w:rsidR="00311BE7">
        <w:t>megértéséhez.</w:t>
      </w:r>
    </w:p>
    <w:p w:rsidR="005D5517" w:rsidRDefault="005214FD" w:rsidP="00162D39">
      <w:r>
        <w:t>Már a bevezetésben ismertettem</w:t>
      </w:r>
      <w:r w:rsidR="0041702A">
        <w:t xml:space="preserve">, hogy </w:t>
      </w:r>
      <w:r w:rsidR="00893D03">
        <w:t>mely</w:t>
      </w:r>
      <w:r w:rsidR="00E6441E">
        <w:t>ik</w:t>
      </w:r>
      <w:r w:rsidR="007520AE">
        <w:t xml:space="preserve"> az a</w:t>
      </w:r>
      <w:r w:rsidR="00106DED">
        <w:t xml:space="preserve"> két fontos és logikailag összefüggő </w:t>
      </w:r>
      <w:r w:rsidR="00893D03">
        <w:t>feladatk</w:t>
      </w:r>
      <w:r>
        <w:t>ö</w:t>
      </w:r>
      <w:r w:rsidR="00893D03">
        <w:t>r</w:t>
      </w:r>
      <w:r w:rsidR="00E6441E">
        <w:t>, amelynek problémáit kellett megoldanom a diplomaterv készítés</w:t>
      </w:r>
      <w:r w:rsidR="00CB6B83">
        <w:t>e</w:t>
      </w:r>
      <w:r w:rsidR="00E6441E">
        <w:t xml:space="preserve"> alatt</w:t>
      </w:r>
      <w:r w:rsidR="006A31D7">
        <w:t xml:space="preserve">. Emellett a feladatkiírás </w:t>
      </w:r>
      <w:r w:rsidR="00893D03">
        <w:t>szerint a</w:t>
      </w:r>
      <w:r w:rsidR="00162D39">
        <w:t xml:space="preserve"> modulok erőforrás igényének</w:t>
      </w:r>
      <w:r w:rsidR="00BD13E0">
        <w:t xml:space="preserve"> becslésével is</w:t>
      </w:r>
      <w:r w:rsidR="007B7D86">
        <w:t xml:space="preserve"> foglalkoznom </w:t>
      </w:r>
      <w:r w:rsidR="00BD13E0">
        <w:t>kell</w:t>
      </w:r>
      <w:r w:rsidR="00E6441E">
        <w:t>ett</w:t>
      </w:r>
      <w:r w:rsidR="00BD13E0">
        <w:t xml:space="preserve"> </w:t>
      </w:r>
      <w:r w:rsidR="007B7D86">
        <w:t xml:space="preserve">a tervezés során, </w:t>
      </w:r>
      <w:r w:rsidR="00162D39">
        <w:t xml:space="preserve">így </w:t>
      </w:r>
      <w:r w:rsidR="00013AA3">
        <w:t>a</w:t>
      </w:r>
      <w:r w:rsidR="00E6441E">
        <w:t>z aktuális fejezetben</w:t>
      </w:r>
      <w:r w:rsidR="00013AA3">
        <w:t xml:space="preserve"> erre is</w:t>
      </w:r>
      <w:r w:rsidR="00162D39">
        <w:t xml:space="preserve"> részletesebben ki fogok térni. Most pedig </w:t>
      </w:r>
      <w:r w:rsidR="00E6441E">
        <w:t>kezdődjön</w:t>
      </w:r>
      <w:r w:rsidR="00162D39">
        <w:t xml:space="preserve"> a tervezés és implementálás folyamatának bemutatása. </w:t>
      </w:r>
    </w:p>
    <w:p w:rsidR="00162D39" w:rsidRDefault="00162D39" w:rsidP="00162D39">
      <w:pPr>
        <w:pStyle w:val="Cmsor2"/>
      </w:pPr>
      <w:bookmarkStart w:id="43" w:name="_Toc375234622"/>
      <w:r>
        <w:t>Erőforrást kezelő komponens</w:t>
      </w:r>
      <w:bookmarkEnd w:id="43"/>
    </w:p>
    <w:p w:rsidR="00162D39" w:rsidRDefault="005A4F6F" w:rsidP="005A4F6F">
      <w:r>
        <w:t>A</w:t>
      </w:r>
      <w:r w:rsidR="00A945E3">
        <w:t xml:space="preserve"> </w:t>
      </w:r>
      <w:r w:rsidR="00A945E3">
        <w:fldChar w:fldCharType="begin"/>
      </w:r>
      <w:r w:rsidR="00A945E3">
        <w:instrText xml:space="preserve"> REF _Ref374192202 \r \h </w:instrText>
      </w:r>
      <w:r w:rsidR="00A945E3">
        <w:fldChar w:fldCharType="separate"/>
      </w:r>
      <w:r w:rsidR="004A1195">
        <w:t>2.2</w:t>
      </w:r>
      <w:r w:rsidR="00A945E3">
        <w:fldChar w:fldCharType="end"/>
      </w:r>
      <w:r>
        <w:t xml:space="preserve"> fejezetben már megismerkedhettünk az erőforrás kezelés</w:t>
      </w:r>
      <w:r w:rsidR="00BD13E0">
        <w:t>hez köthető szükséges elméleti információkkal</w:t>
      </w:r>
      <w:r w:rsidR="00A945E3">
        <w:t>.</w:t>
      </w:r>
      <w:r>
        <w:t xml:space="preserve"> A fejezet során bemutattam az alap koncepciót, amit szerettünk volna megvalósítani a mérőrendszerrel kapcsolatban</w:t>
      </w:r>
      <w:r w:rsidR="00BD13E0">
        <w:t>,</w:t>
      </w:r>
      <w:r>
        <w:t xml:space="preserve"> illetve részleteztem a dolgozat megírásának pillanatában létező, esetleges</w:t>
      </w:r>
      <w:r w:rsidR="00013AA3">
        <w:t>en használható</w:t>
      </w:r>
      <w:r>
        <w:t xml:space="preserve"> megoldásokat is. Ezeket tanulmányozva be kellett látnunk, hogy mindenképpen saját, egyedi megoldást kell megvalósítani a </w:t>
      </w:r>
      <w:r w:rsidR="00BD13E0">
        <w:t>feladat megoldására. E</w:t>
      </w:r>
      <w:r w:rsidR="00FE53F2">
        <w:t xml:space="preserve">lső lépésként </w:t>
      </w:r>
      <w:r w:rsidR="00BD13E0">
        <w:t>definiálni kellett</w:t>
      </w:r>
      <w:r w:rsidR="00FE53F2">
        <w:t xml:space="preserve"> a saját </w:t>
      </w:r>
      <w:r w:rsidR="002A388E">
        <w:t>szabályozó rendszertől</w:t>
      </w:r>
      <w:r w:rsidR="00013AA3">
        <w:t xml:space="preserve"> </w:t>
      </w:r>
      <w:r w:rsidR="006B7FBA">
        <w:t>elvárt</w:t>
      </w:r>
      <w:r w:rsidR="00FE53F2">
        <w:t xml:space="preserve"> technikai </w:t>
      </w:r>
      <w:r w:rsidR="006B7FBA">
        <w:t>részleteket</w:t>
      </w:r>
      <w:r w:rsidR="00FE53F2">
        <w:t>:</w:t>
      </w:r>
    </w:p>
    <w:p w:rsidR="00FE53F2" w:rsidRDefault="00FE53F2" w:rsidP="00F934F2">
      <w:pPr>
        <w:numPr>
          <w:ilvl w:val="0"/>
          <w:numId w:val="12"/>
        </w:numPr>
        <w:ind w:left="714" w:hanging="357"/>
      </w:pPr>
      <w:r>
        <w:t xml:space="preserve">a tervezett rendszerkomponens támogassa a </w:t>
      </w:r>
      <w:proofErr w:type="spellStart"/>
      <w:r w:rsidR="00EE4A1D">
        <w:t>pluginokhoz</w:t>
      </w:r>
      <w:proofErr w:type="spellEnd"/>
      <w:r>
        <w:t xml:space="preserve"> kitalált kvóta mennyiségeket, és tartsa be annak határait</w:t>
      </w:r>
    </w:p>
    <w:p w:rsidR="00FE53F2" w:rsidRDefault="00FE53F2" w:rsidP="00F934F2">
      <w:pPr>
        <w:numPr>
          <w:ilvl w:val="0"/>
          <w:numId w:val="12"/>
        </w:numPr>
        <w:ind w:left="714" w:hanging="357"/>
      </w:pPr>
      <w:r>
        <w:t xml:space="preserve">emellett a modulok </w:t>
      </w:r>
      <w:r w:rsidR="00D51808">
        <w:t>processzor</w:t>
      </w:r>
      <w:r>
        <w:t xml:space="preserve"> használatát is szabályozza </w:t>
      </w:r>
      <w:r w:rsidR="001C6455">
        <w:t>minél nagyobb pontossággal</w:t>
      </w:r>
    </w:p>
    <w:p w:rsidR="00FE53F2" w:rsidRDefault="00FE53F2" w:rsidP="00F934F2">
      <w:pPr>
        <w:numPr>
          <w:ilvl w:val="0"/>
          <w:numId w:val="12"/>
        </w:numPr>
        <w:ind w:left="714" w:hanging="357"/>
      </w:pPr>
      <w:r>
        <w:t xml:space="preserve">megfelelő felhasználói </w:t>
      </w:r>
      <w:r w:rsidR="006D0C6D">
        <w:t>felületet</w:t>
      </w:r>
      <w:r>
        <w:t xml:space="preserve"> biztosítson a szabályozás menedzseléséhez a készülék tulajdonosának</w:t>
      </w:r>
    </w:p>
    <w:p w:rsidR="00FE53F2" w:rsidRDefault="006D0C6D" w:rsidP="00AA120B">
      <w:r>
        <w:lastRenderedPageBreak/>
        <w:t>A</w:t>
      </w:r>
      <w:r w:rsidR="00FE53F2">
        <w:t xml:space="preserve"> telefon egyedi erőforrásai</w:t>
      </w:r>
      <w:r w:rsidR="006B7FBA">
        <w:t>val ellentétben a gyári</w:t>
      </w:r>
      <w:r w:rsidR="00D51808">
        <w:t xml:space="preserve"> </w:t>
      </w:r>
      <w:proofErr w:type="spellStart"/>
      <w:r w:rsidR="00D51808">
        <w:t>Android</w:t>
      </w:r>
      <w:proofErr w:type="spellEnd"/>
      <w:r w:rsidR="00AA120B">
        <w:t xml:space="preserve"> </w:t>
      </w:r>
      <w:r w:rsidR="006B7FBA">
        <w:t xml:space="preserve">rendszer </w:t>
      </w:r>
      <w:r w:rsidR="00AA120B">
        <w:t xml:space="preserve">nem biztosít </w:t>
      </w:r>
      <w:r w:rsidR="00D51808">
        <w:t>hasonló szintű szabályozási leh</w:t>
      </w:r>
      <w:r w:rsidR="00AA120B">
        <w:t xml:space="preserve">etőséget a processzort tekintve. Ezért a szabályozó komponenst további két részre </w:t>
      </w:r>
      <w:r w:rsidR="00CB6B83">
        <w:t>osztottam, egyik a processzor használatáért</w:t>
      </w:r>
      <w:r w:rsidR="00AA120B">
        <w:t xml:space="preserve"> másik a </w:t>
      </w:r>
      <w:proofErr w:type="spellStart"/>
      <w:r w:rsidR="00EE4A1D">
        <w:t>pluginokban</w:t>
      </w:r>
      <w:proofErr w:type="spellEnd"/>
      <w:r w:rsidR="00AA120B">
        <w:t xml:space="preserve"> megvalósított metódusok </w:t>
      </w:r>
      <w:r w:rsidR="002A388E">
        <w:t>megengedett</w:t>
      </w:r>
      <w:r w:rsidR="00AA120B">
        <w:t xml:space="preserve"> számú meghívásáért felelős. Most következzen először a processzor</w:t>
      </w:r>
      <w:r>
        <w:t xml:space="preserve"> használat szabályozásának a bemutatása</w:t>
      </w:r>
      <w:r w:rsidR="00AA120B">
        <w:t>.</w:t>
      </w:r>
    </w:p>
    <w:p w:rsidR="00AA120B" w:rsidRDefault="00AA120B" w:rsidP="00AA120B">
      <w:pPr>
        <w:pStyle w:val="Cmsor3"/>
      </w:pPr>
      <w:bookmarkStart w:id="44" w:name="_Ref374796053"/>
      <w:bookmarkStart w:id="45" w:name="_Toc375234623"/>
      <w:r>
        <w:t xml:space="preserve">Processzor </w:t>
      </w:r>
      <w:proofErr w:type="gramStart"/>
      <w:r>
        <w:t>használat szabályozás</w:t>
      </w:r>
      <w:bookmarkEnd w:id="44"/>
      <w:bookmarkEnd w:id="45"/>
      <w:proofErr w:type="gramEnd"/>
    </w:p>
    <w:p w:rsidR="00D74A53" w:rsidRDefault="00AA120B" w:rsidP="00AA120B">
      <w:r>
        <w:t xml:space="preserve">Mint azt már korábban említettem </w:t>
      </w:r>
      <w:r w:rsidR="006D0C6D">
        <w:t>a processzorral ka</w:t>
      </w:r>
      <w:r>
        <w:t xml:space="preserve">pcsolatos </w:t>
      </w:r>
      <w:r w:rsidR="00CF02F9">
        <w:t xml:space="preserve">gyári </w:t>
      </w:r>
      <w:r w:rsidR="002A388E">
        <w:t>beállítási és szabályozási lehetőségek elég szegény</w:t>
      </w:r>
      <w:r w:rsidR="00CF02F9">
        <w:t>es</w:t>
      </w:r>
      <w:r w:rsidR="002A388E">
        <w:t xml:space="preserve">ek, így az </w:t>
      </w:r>
      <w:proofErr w:type="spellStart"/>
      <w:r w:rsidR="002A388E">
        <w:t>Android</w:t>
      </w:r>
      <w:proofErr w:type="spellEnd"/>
      <w:r w:rsidR="002A388E">
        <w:t xml:space="preserve"> által nyújtott opciók között nem</w:t>
      </w:r>
      <w:r>
        <w:t xml:space="preserve"> találtunk </w:t>
      </w:r>
      <w:r w:rsidR="002A388E">
        <w:t>számunkra használható megoldást</w:t>
      </w:r>
      <w:r>
        <w:t xml:space="preserve">. </w:t>
      </w:r>
      <w:r w:rsidR="006D0C6D">
        <w:t>Az</w:t>
      </w:r>
      <w:r>
        <w:t xml:space="preserve"> egyetlen megmaradt lehetőség az volt, hogy valamily</w:t>
      </w:r>
      <w:r w:rsidR="00D74A53">
        <w:t>en módon ki</w:t>
      </w:r>
      <w:r w:rsidR="006B7FBA">
        <w:t xml:space="preserve"> </w:t>
      </w:r>
      <w:r w:rsidR="00D74A53">
        <w:t>tudjuk használni a platform Linuxhoz (</w:t>
      </w:r>
      <w:proofErr w:type="spellStart"/>
      <w:r w:rsidR="00D74A53">
        <w:t>Unixhoz</w:t>
      </w:r>
      <w:proofErr w:type="spellEnd"/>
      <w:r w:rsidR="00D74A53">
        <w:t xml:space="preserve">) fűződő kapcsolatát. Azt a </w:t>
      </w:r>
      <w:r w:rsidR="00D74A53">
        <w:fldChar w:fldCharType="begin"/>
      </w:r>
      <w:r w:rsidR="00D74A53">
        <w:instrText xml:space="preserve"> REF _Ref356074265 \r \h </w:instrText>
      </w:r>
      <w:r w:rsidR="00D74A53">
        <w:fldChar w:fldCharType="separate"/>
      </w:r>
      <w:r w:rsidR="004A1195">
        <w:t>2.2.1</w:t>
      </w:r>
      <w:r w:rsidR="00D74A53">
        <w:fldChar w:fldCharType="end"/>
      </w:r>
      <w:r w:rsidR="00D74A53">
        <w:t>-ben láthattuk, hogy számos lehetőség lett volna</w:t>
      </w:r>
      <w:r w:rsidR="00CB6B83">
        <w:t>, amelyet alkalmazhatnánk</w:t>
      </w:r>
      <w:r w:rsidR="00D74A53">
        <w:t>, ha egy az egybe</w:t>
      </w:r>
      <w:r w:rsidR="00CB6B83">
        <w:t>n megegyezne</w:t>
      </w:r>
      <w:r w:rsidR="00D74A53">
        <w:t xml:space="preserve"> az asztali gépek Linux rendszere a telefonon futtatottéval, de sajnos ez nem így van. Viszont a számítógépeken használható módszerek működésének vizsgálata során sikerült olyan </w:t>
      </w:r>
      <w:r w:rsidR="006B7FBA">
        <w:t>megfigyeléseket tenni, amelyek ötletet adtak egy saját módszer kialakításához</w:t>
      </w:r>
      <w:r w:rsidR="00D74A53">
        <w:t>.</w:t>
      </w:r>
    </w:p>
    <w:p w:rsidR="005D5517" w:rsidRDefault="00D74A53" w:rsidP="009F76F7">
      <w:r>
        <w:t xml:space="preserve">  A Li</w:t>
      </w:r>
      <w:r w:rsidR="00BD13E0">
        <w:t>nux alatt számos olyan rendszerparancs</w:t>
      </w:r>
      <w:r w:rsidR="00CF02F9">
        <w:t xml:space="preserve"> van</w:t>
      </w:r>
      <w:r w:rsidR="00BD13E0">
        <w:t xml:space="preserve"> (például a top vagy a </w:t>
      </w:r>
      <w:proofErr w:type="spellStart"/>
      <w:r>
        <w:t>ps</w:t>
      </w:r>
      <w:proofErr w:type="spellEnd"/>
      <w:r>
        <w:t>), amely az adott rendszeren futó folyamatokat monitorozza. Ezeknek a parancsoknak is valahonnan nyernie kell azokat az adatokat, am</w:t>
      </w:r>
      <w:r w:rsidR="00CB6B83">
        <w:t xml:space="preserve">elyeket a felhasználó számára </w:t>
      </w:r>
      <w:r>
        <w:t xml:space="preserve">megjelenít. </w:t>
      </w:r>
      <w:r w:rsidR="006D0C6D">
        <w:t xml:space="preserve">Az említett parancsok dokumentációját </w:t>
      </w:r>
      <w:r w:rsidR="00CF02F9">
        <w:t>megvizsgálva</w:t>
      </w:r>
      <w:r w:rsidR="006D0C6D">
        <w:t xml:space="preserve"> könnyű volt megtalálni a szükséges információk forrását</w:t>
      </w:r>
      <w:r w:rsidR="00B5136E">
        <w:t xml:space="preserve">. Minden Unix alapú operációs rendszernek van egy </w:t>
      </w:r>
      <w:proofErr w:type="spellStart"/>
      <w:r w:rsidR="00B5136E">
        <w:t>proc</w:t>
      </w:r>
      <w:proofErr w:type="spellEnd"/>
      <w:r w:rsidR="00B5136E">
        <w:t xml:space="preserve"> elnevezésű </w:t>
      </w:r>
      <w:proofErr w:type="spellStart"/>
      <w:r w:rsidR="00B5136E">
        <w:t>pszeudo-fájlrendszere</w:t>
      </w:r>
      <w:proofErr w:type="spellEnd"/>
      <w:r w:rsidR="00B5136E">
        <w:t xml:space="preserve">, melyben a folyamatokkal kapcsolatos információkat tárolja a rendszer. </w:t>
      </w:r>
      <w:r w:rsidR="00CB6B83">
        <w:t xml:space="preserve">Ezt </w:t>
      </w:r>
      <w:r w:rsidR="00B5136E">
        <w:t>szokás szerint a /</w:t>
      </w:r>
      <w:proofErr w:type="spellStart"/>
      <w:r w:rsidR="00B5136E">
        <w:t>proc</w:t>
      </w:r>
      <w:proofErr w:type="spellEnd"/>
      <w:r w:rsidR="00B5136E">
        <w:t xml:space="preserve"> </w:t>
      </w:r>
      <w:r w:rsidR="009F76F7">
        <w:t xml:space="preserve">helyen lehet elérni </w:t>
      </w:r>
      <w:r w:rsidR="006D0C6D">
        <w:t>az adott operációs</w:t>
      </w:r>
      <w:r w:rsidR="009F76F7">
        <w:t xml:space="preserve"> rendszer könyvtár szerkezetében. </w:t>
      </w:r>
      <w:r w:rsidR="00BD13E0">
        <w:t>Érdemes megjegyezni, hogy</w:t>
      </w:r>
      <w:r w:rsidR="009F76F7">
        <w:t xml:space="preserve"> </w:t>
      </w:r>
      <w:r w:rsidR="006D0C6D">
        <w:t>a struktúra tartalmára csak olvasási engedélyt biztosít a Linux</w:t>
      </w:r>
      <w:r w:rsidR="009F76F7">
        <w:t>, de ez számunkra bőven elegendő. Minden folyamathoz tartozik egy saját könyvtárstruktúra</w:t>
      </w:r>
      <w:r w:rsidR="00DD3EB6">
        <w:t>, mely</w:t>
      </w:r>
      <w:r w:rsidR="009F76F7">
        <w:t xml:space="preserve"> </w:t>
      </w:r>
      <w:r w:rsidR="00DD3EB6">
        <w:t>gyökérkönyvtárának</w:t>
      </w:r>
      <w:r w:rsidR="009F76F7">
        <w:t xml:space="preserve"> neve a folyamat azonosítója (idegen szóval </w:t>
      </w:r>
      <w:proofErr w:type="spellStart"/>
      <w:r w:rsidR="009F76F7" w:rsidRPr="009F76F7">
        <w:t>process</w:t>
      </w:r>
      <w:proofErr w:type="spellEnd"/>
      <w:r w:rsidR="009F76F7" w:rsidRPr="009F76F7">
        <w:t xml:space="preserve"> </w:t>
      </w:r>
      <w:proofErr w:type="spellStart"/>
      <w:r w:rsidR="009F76F7" w:rsidRPr="009F76F7">
        <w:t>identifier</w:t>
      </w:r>
      <w:proofErr w:type="spellEnd"/>
      <w:r w:rsidR="00DD3EB6">
        <w:t>, pid). Így, ha ismerjük ezt az azonosítót, számunkra is elérhetővé válnak a tárolt adatok. Egy-egy folyamathoz tartozó fájlrendszerben nagyon sok információt t</w:t>
      </w:r>
      <w:r w:rsidR="00793841">
        <w:t>árol a rendszer, a teljes lista</w:t>
      </w:r>
      <w:r w:rsidR="00DD3EB6">
        <w:t xml:space="preserve"> és hozzá tartozó </w:t>
      </w:r>
      <w:r w:rsidR="00793841">
        <w:t>magyarázatok</w:t>
      </w:r>
      <w:r w:rsidR="00DD3EB6">
        <w:t xml:space="preserve"> a </w:t>
      </w:r>
      <w:r w:rsidR="00793841">
        <w:fldChar w:fldCharType="begin"/>
      </w:r>
      <w:r w:rsidR="00793841">
        <w:instrText xml:space="preserve"> REF _Ref374371405 \r \h </w:instrText>
      </w:r>
      <w:r w:rsidR="00793841">
        <w:fldChar w:fldCharType="separate"/>
      </w:r>
      <w:r w:rsidR="004A1195">
        <w:t>[13]</w:t>
      </w:r>
      <w:proofErr w:type="spellStart"/>
      <w:r w:rsidR="00793841">
        <w:fldChar w:fldCharType="end"/>
      </w:r>
      <w:r w:rsidR="00793841">
        <w:t>-ban</w:t>
      </w:r>
      <w:proofErr w:type="spellEnd"/>
      <w:r w:rsidR="00793841">
        <w:t xml:space="preserve"> </w:t>
      </w:r>
      <w:r w:rsidR="00CF02F9">
        <w:t>olvasható</w:t>
      </w:r>
      <w:r w:rsidR="00793841">
        <w:t xml:space="preserve">, én most a dolgozatban csak azokat fogom ismertetni, amelyek fontosak a </w:t>
      </w:r>
      <w:r w:rsidR="006B7FBA">
        <w:t xml:space="preserve">saját </w:t>
      </w:r>
      <w:r w:rsidR="00793841">
        <w:t>megoldással kapcsolatban:</w:t>
      </w:r>
    </w:p>
    <w:p w:rsidR="00793841" w:rsidRDefault="00355118" w:rsidP="00F934F2">
      <w:pPr>
        <w:numPr>
          <w:ilvl w:val="0"/>
          <w:numId w:val="12"/>
        </w:numPr>
      </w:pPr>
      <w:r w:rsidRPr="00355118">
        <w:lastRenderedPageBreak/>
        <w:t>/</w:t>
      </w:r>
      <w:proofErr w:type="spellStart"/>
      <w:r w:rsidRPr="00355118">
        <w:t>proc</w:t>
      </w:r>
      <w:proofErr w:type="spellEnd"/>
      <w:r w:rsidRPr="00355118">
        <w:t>/</w:t>
      </w:r>
      <w:proofErr w:type="spellStart"/>
      <w:r w:rsidRPr="00355118">
        <w:t>uptime</w:t>
      </w:r>
      <w:proofErr w:type="spellEnd"/>
      <w:r>
        <w:t>: két adatot tárolnak ebben a fájlban, az els</w:t>
      </w:r>
      <w:r w:rsidR="00BD13E0">
        <w:t>ő az adott rendszer futási idejét</w:t>
      </w:r>
      <w:r>
        <w:t xml:space="preserve"> (másodpercben), a második pedig az </w:t>
      </w:r>
      <w:proofErr w:type="spellStart"/>
      <w:r>
        <w:t>idle</w:t>
      </w:r>
      <w:proofErr w:type="spellEnd"/>
      <w:r>
        <w:t xml:space="preserve"> állapotban töltött időt tárolja (szintén másodpercben)</w:t>
      </w:r>
    </w:p>
    <w:p w:rsidR="00355118" w:rsidRDefault="00355118" w:rsidP="00F934F2">
      <w:pPr>
        <w:numPr>
          <w:ilvl w:val="0"/>
          <w:numId w:val="12"/>
        </w:numPr>
      </w:pPr>
      <w:r>
        <w:t>/</w:t>
      </w:r>
      <w:proofErr w:type="spellStart"/>
      <w:r>
        <w:t>proc</w:t>
      </w:r>
      <w:proofErr w:type="spellEnd"/>
      <w:r>
        <w:t>/[pid]/</w:t>
      </w:r>
      <w:proofErr w:type="spellStart"/>
      <w:r>
        <w:t>task</w:t>
      </w:r>
      <w:proofErr w:type="spellEnd"/>
      <w:r>
        <w:t xml:space="preserve">: ez a könyvtár a Linux 2.6.0-test6-os verziójától érhető el, tartalma tulajdonképpen annyi alkönyvtár, ahány szállal rendelkezik az adott folyamat. Minden szálnak hasonló könyvtár struktúrát tart fenn a </w:t>
      </w:r>
      <w:r w:rsidR="00687853">
        <w:t xml:space="preserve">rendszer, mint a folyamatoknak, amíg az adott szál fut. Egyes </w:t>
      </w:r>
      <w:r w:rsidR="00CF02F9">
        <w:t>elemek</w:t>
      </w:r>
      <w:r w:rsidR="00687853">
        <w:t xml:space="preserve"> közösek a szálak fájlstruktúrájában a szülő folyamatéval (például a folyamat munkaterületére mutató szimbolikus link), de az adatok nagy része az adott szállal kapcsolatosan </w:t>
      </w:r>
      <w:r w:rsidR="006D0C6D">
        <w:t>egyediek</w:t>
      </w:r>
      <w:r w:rsidR="00687853">
        <w:t xml:space="preserve">. </w:t>
      </w:r>
      <w:r w:rsidR="008E76B5">
        <w:t>A projekt szempontjából ez azért</w:t>
      </w:r>
      <w:r w:rsidR="00687853">
        <w:t xml:space="preserve"> nagyon </w:t>
      </w:r>
      <w:r w:rsidR="006B7FBA">
        <w:t>fontos</w:t>
      </w:r>
      <w:r w:rsidR="00687853">
        <w:t xml:space="preserve">, mivel a keretrendszer a futtatott modulokat, egyéni szálba indítja el a saját folyamatán belül, és ennek a könyvtárstruktúrának köszönhetően </w:t>
      </w:r>
      <w:r w:rsidR="00E75AC8">
        <w:t>egyedi</w:t>
      </w:r>
      <w:r w:rsidR="00687853">
        <w:t xml:space="preserve"> adatokat szerezhetünk a modulokkal kapcsolatban.</w:t>
      </w:r>
    </w:p>
    <w:p w:rsidR="00687853" w:rsidRDefault="008E76B5" w:rsidP="00F934F2">
      <w:pPr>
        <w:numPr>
          <w:ilvl w:val="0"/>
          <w:numId w:val="12"/>
        </w:numPr>
      </w:pPr>
      <w:r>
        <w:t>/</w:t>
      </w:r>
      <w:proofErr w:type="spellStart"/>
      <w:r>
        <w:t>proc</w:t>
      </w:r>
      <w:proofErr w:type="spellEnd"/>
      <w:r>
        <w:t>/[pid]/</w:t>
      </w:r>
      <w:proofErr w:type="spellStart"/>
      <w:r>
        <w:t>stat</w:t>
      </w:r>
      <w:proofErr w:type="spellEnd"/>
      <w:r>
        <w:t xml:space="preserve"> (/</w:t>
      </w:r>
      <w:proofErr w:type="spellStart"/>
      <w:r>
        <w:t>proc</w:t>
      </w:r>
      <w:proofErr w:type="spellEnd"/>
      <w:r>
        <w:t>/[pid]/</w:t>
      </w:r>
      <w:proofErr w:type="spellStart"/>
      <w:r>
        <w:t>task</w:t>
      </w:r>
      <w:proofErr w:type="spellEnd"/>
      <w:r>
        <w:t>/[</w:t>
      </w:r>
      <w:proofErr w:type="spellStart"/>
      <w:r>
        <w:t>tid</w:t>
      </w:r>
      <w:proofErr w:type="spellEnd"/>
      <w:r>
        <w:t>]/</w:t>
      </w:r>
      <w:proofErr w:type="spellStart"/>
      <w:r>
        <w:t>stat</w:t>
      </w:r>
      <w:proofErr w:type="spellEnd"/>
      <w:r>
        <w:t>): ezekben a fájlokban az adott folyamat vagy szál állapot i</w:t>
      </w:r>
      <w:r w:rsidR="006B7FBA">
        <w:t>nformációit tárolja a rendszer</w:t>
      </w:r>
      <w:r>
        <w:t xml:space="preserve"> </w:t>
      </w:r>
      <w:r w:rsidR="006B7FBA">
        <w:t>(</w:t>
      </w:r>
      <w:r>
        <w:t xml:space="preserve">a már említett </w:t>
      </w:r>
      <w:proofErr w:type="spellStart"/>
      <w:r>
        <w:t>ps</w:t>
      </w:r>
      <w:proofErr w:type="spellEnd"/>
      <w:r>
        <w:t xml:space="preserve"> rendszer parancs is közvetlen innen nyeri az információt</w:t>
      </w:r>
      <w:r w:rsidR="006B7FBA">
        <w:t>)</w:t>
      </w:r>
      <w:r>
        <w:t xml:space="preserve">. </w:t>
      </w:r>
      <w:r w:rsidR="00E75AC8">
        <w:t>A</w:t>
      </w:r>
      <w:r>
        <w:t xml:space="preserve"> </w:t>
      </w:r>
      <w:proofErr w:type="spellStart"/>
      <w:r>
        <w:t>stat</w:t>
      </w:r>
      <w:proofErr w:type="spellEnd"/>
      <w:r>
        <w:t xml:space="preserve"> összesen 44 különböző adatot tárol, ebből számunka következő három releváns:</w:t>
      </w:r>
    </w:p>
    <w:p w:rsidR="008E76B5" w:rsidRDefault="008E76B5" w:rsidP="00F934F2">
      <w:pPr>
        <w:numPr>
          <w:ilvl w:val="1"/>
          <w:numId w:val="12"/>
        </w:numPr>
      </w:pPr>
      <w:proofErr w:type="spellStart"/>
      <w:proofErr w:type="gramStart"/>
      <w:r>
        <w:t>utime</w:t>
      </w:r>
      <w:proofErr w:type="spellEnd"/>
      <w:r>
        <w:t>(</w:t>
      </w:r>
      <w:proofErr w:type="gramEnd"/>
      <w:r>
        <w:t>14): az adott idő, ameddig az adott folyamat/szál ütemezve volt a rendszerben felhasználó módban.</w:t>
      </w:r>
    </w:p>
    <w:p w:rsidR="003D1AB1" w:rsidRDefault="003D1AB1" w:rsidP="00F934F2">
      <w:pPr>
        <w:numPr>
          <w:ilvl w:val="1"/>
          <w:numId w:val="12"/>
        </w:numPr>
      </w:pPr>
      <w:proofErr w:type="spellStart"/>
      <w:proofErr w:type="gramStart"/>
      <w:r>
        <w:t>stime</w:t>
      </w:r>
      <w:proofErr w:type="spellEnd"/>
      <w:r>
        <w:t>(</w:t>
      </w:r>
      <w:proofErr w:type="gramEnd"/>
      <w:r>
        <w:t>15): az adott idő, ameddig az adott folyamat/szál ütemezve volt a rendszerben kernel módban.</w:t>
      </w:r>
    </w:p>
    <w:p w:rsidR="003D1AB1" w:rsidRDefault="003D1AB1" w:rsidP="00F934F2">
      <w:pPr>
        <w:numPr>
          <w:ilvl w:val="1"/>
          <w:numId w:val="12"/>
        </w:numPr>
      </w:pPr>
      <w:proofErr w:type="spellStart"/>
      <w:proofErr w:type="gramStart"/>
      <w:r>
        <w:t>starttime</w:t>
      </w:r>
      <w:proofErr w:type="spellEnd"/>
      <w:r>
        <w:t>(</w:t>
      </w:r>
      <w:proofErr w:type="gramEnd"/>
      <w:r>
        <w:t xml:space="preserve">22): az az idő, amikor az adott folyamatot/szálat indította a rendszer a legutóbbi </w:t>
      </w:r>
      <w:r w:rsidR="003A6624">
        <w:t>rendszerfelállástól</w:t>
      </w:r>
      <w:r>
        <w:t xml:space="preserve"> számítva.</w:t>
      </w:r>
    </w:p>
    <w:p w:rsidR="003D1AB1" w:rsidRDefault="003D1AB1" w:rsidP="003D1AB1">
      <w:r>
        <w:t>Ezen információk tudatában már mi is képesek vagyunk a processzor használattal kapcsolatos számításokat végezni, a fenti adatok ismeretében például kiszámolhatjuk az adott folyamat/szál átlagos processzor használatát a következő módon:</w:t>
      </w:r>
    </w:p>
    <w:p w:rsidR="003D1AB1" w:rsidRPr="0045502F" w:rsidRDefault="000F55DD" w:rsidP="003D1AB1">
      <m:oMath>
        <m:r>
          <w:rPr>
            <w:rFonts w:ascii="Cambria Math" w:hAnsi="Cambria Math"/>
            <w:sz w:val="22"/>
            <w:szCs w:val="22"/>
          </w:rPr>
          <m:t xml:space="preserve">átlagos processzor használat(%)= 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utime+stime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uptime-starttime</m:t>
            </m:r>
          </m:den>
        </m:f>
      </m:oMath>
      <w:r w:rsidR="000C6916">
        <w:t xml:space="preserve"> * </w:t>
      </w:r>
      <w:r w:rsidR="000C6916" w:rsidRPr="000C6916">
        <w:rPr>
          <w:sz w:val="22"/>
          <w:szCs w:val="22"/>
        </w:rPr>
        <w:t>100</w:t>
      </w:r>
      <w:r w:rsidR="000C6916">
        <w:t xml:space="preserve"> %</w:t>
      </w:r>
    </w:p>
    <w:p w:rsidR="0045502F" w:rsidRDefault="0045502F" w:rsidP="003D1AB1">
      <w:r>
        <w:t>Miután meglett az, hogy hogyan nyer</w:t>
      </w:r>
      <w:r w:rsidR="000C6916">
        <w:t xml:space="preserve">hető információ a modulok processzor használatával kapcsolatban, már csak azt kellett kitalálni, hogyan lehetséges a szabályozást véghezvinni. </w:t>
      </w:r>
      <w:r w:rsidR="00E75AC8">
        <w:t>Az</w:t>
      </w:r>
      <w:r w:rsidR="000C6916">
        <w:t xml:space="preserve"> esetleges lehetőségeket végigmérve arra jutottam, hogy a </w:t>
      </w:r>
      <w:r w:rsidR="000C6916">
        <w:lastRenderedPageBreak/>
        <w:t xml:space="preserve">legjobb és egyben legegyszerűbb megoldást választom, azaz addig kell altatni a túl aktív modulok szálait, amíg </w:t>
      </w:r>
      <w:r w:rsidR="003A6624">
        <w:t>processzor használatuk</w:t>
      </w:r>
      <w:r w:rsidR="000C6916">
        <w:t xml:space="preserve"> a megengedett érték alá vissza nem </w:t>
      </w:r>
      <w:r w:rsidR="00E75AC8">
        <w:t>csökken</w:t>
      </w:r>
      <w:r w:rsidR="000C6916">
        <w:t>.</w:t>
      </w:r>
      <w:r w:rsidR="00F91AAC">
        <w:t xml:space="preserve"> A </w:t>
      </w:r>
      <w:r w:rsidR="003A6624">
        <w:t>működőképes szabályozó rendszer megvalósít</w:t>
      </w:r>
      <w:r w:rsidR="00A96432">
        <w:t>ásához három</w:t>
      </w:r>
      <w:r w:rsidR="003A6624">
        <w:t xml:space="preserve"> részfeladatot kellett megvalósítani</w:t>
      </w:r>
      <w:r w:rsidR="00F91AAC">
        <w:t>.</w:t>
      </w:r>
    </w:p>
    <w:p w:rsidR="00F91AAC" w:rsidRDefault="00F91AAC" w:rsidP="00F91AAC">
      <w:pPr>
        <w:pStyle w:val="Cmsor4"/>
      </w:pPr>
      <w:bookmarkStart w:id="46" w:name="_Ref374906620"/>
      <w:r>
        <w:t>A keretrendszer modul kezelésének kiegészítése</w:t>
      </w:r>
      <w:bookmarkEnd w:id="46"/>
    </w:p>
    <w:p w:rsidR="00F91AAC" w:rsidRDefault="00E07F25" w:rsidP="00F91AAC">
      <w:r>
        <w:t>A leglényegesebb szempont az volt a megvalósítá</w:t>
      </w:r>
      <w:r w:rsidR="00A35A3B">
        <w:t>s során</w:t>
      </w:r>
      <w:r w:rsidR="00E75AC8">
        <w:t xml:space="preserve"> </w:t>
      </w:r>
      <w:r w:rsidR="00F44114">
        <w:t xml:space="preserve">a helyes működés </w:t>
      </w:r>
      <w:r w:rsidR="003A6624">
        <w:t xml:space="preserve">biztosítása </w:t>
      </w:r>
      <w:r w:rsidR="00F44114">
        <w:t xml:space="preserve">mellett, hogy </w:t>
      </w:r>
      <w:r w:rsidR="003A6624">
        <w:t>az újonnan integrált részek</w:t>
      </w:r>
      <w:r w:rsidR="005F3842">
        <w:t xml:space="preserve"> </w:t>
      </w:r>
      <w:r w:rsidR="003A6624">
        <w:t>logikailag is</w:t>
      </w:r>
      <w:r w:rsidR="00F44114">
        <w:t xml:space="preserve"> illeszkedjen</w:t>
      </w:r>
      <w:r w:rsidR="003A6624">
        <w:t>ek</w:t>
      </w:r>
      <w:r w:rsidR="00F44114">
        <w:t xml:space="preserve"> a meglévő </w:t>
      </w:r>
      <w:r w:rsidR="005F3842">
        <w:t>forráshoz</w:t>
      </w:r>
      <w:r w:rsidR="005A3084">
        <w:t>, hogy esetlegesen a később</w:t>
      </w:r>
      <w:r w:rsidR="00F44114">
        <w:t xml:space="preserve"> projekthez csatlakozó </w:t>
      </w:r>
      <w:r w:rsidR="005A3084">
        <w:t>kollégák könnyebben átlássák a rendszer egészét</w:t>
      </w:r>
      <w:r w:rsidR="00F44114">
        <w:t xml:space="preserve">. Így kezdő lépésként a modulokkal kapcsolatos részt tanulmányoztam át, melynek során arra jutottam, hogy a </w:t>
      </w:r>
      <w:r w:rsidR="005F3842">
        <w:t>legkézenfekvőbb</w:t>
      </w:r>
      <w:r w:rsidR="00F44114">
        <w:t xml:space="preserve"> megoldás egy új osztály és a hozzátartozó interfész </w:t>
      </w:r>
      <w:r w:rsidR="005F3842">
        <w:t>létrehozása</w:t>
      </w:r>
      <w:r w:rsidR="00F44114">
        <w:t>, amely tárolja és elérhetővé teszi a processzor</w:t>
      </w:r>
      <w:r w:rsidR="00E12553">
        <w:t xml:space="preserve"> használat</w:t>
      </w:r>
      <w:r w:rsidR="00F44114">
        <w:t xml:space="preserve"> kontrollálás</w:t>
      </w:r>
      <w:r w:rsidR="00E12553">
        <w:t>á</w:t>
      </w:r>
      <w:r w:rsidR="00F44114">
        <w:t xml:space="preserve">hoz szükséges adatokat. A tervek szerint a következő </w:t>
      </w:r>
      <w:r w:rsidR="00E12553">
        <w:t>tárolókat kell létrehozni</w:t>
      </w:r>
      <w:r w:rsidR="00F44114">
        <w:t xml:space="preserve"> az új osztályba</w:t>
      </w:r>
      <w:r w:rsidR="00E12553">
        <w:t>n</w:t>
      </w:r>
      <w:r w:rsidR="00F44114">
        <w:t>:</w:t>
      </w:r>
    </w:p>
    <w:p w:rsidR="00026B04" w:rsidRDefault="00026B04" w:rsidP="00F934F2">
      <w:pPr>
        <w:pStyle w:val="Listaszerbekezds"/>
        <w:numPr>
          <w:ilvl w:val="0"/>
          <w:numId w:val="28"/>
        </w:numPr>
      </w:pPr>
      <w:r>
        <w:t>a modul szálának azonosítóját tartalmazó változó</w:t>
      </w:r>
    </w:p>
    <w:p w:rsidR="00026B04" w:rsidRDefault="009A1C0C" w:rsidP="00F934F2">
      <w:pPr>
        <w:pStyle w:val="Listaszerbekezds"/>
        <w:numPr>
          <w:ilvl w:val="0"/>
          <w:numId w:val="28"/>
        </w:numPr>
      </w:pPr>
      <w:r>
        <w:t>egy olyan változó, amely annak jelzését szolgálja, hogy az adott modul túllépte-e a beállított határt</w:t>
      </w:r>
    </w:p>
    <w:p w:rsidR="009A1C0C" w:rsidRDefault="009A1C0C" w:rsidP="00F934F2">
      <w:pPr>
        <w:pStyle w:val="Listaszerbekezds"/>
        <w:numPr>
          <w:ilvl w:val="0"/>
          <w:numId w:val="28"/>
        </w:numPr>
      </w:pPr>
      <w:r>
        <w:t xml:space="preserve">egy tároló, amelyben a </w:t>
      </w:r>
      <w:r w:rsidR="001F7B75">
        <w:t>régebbi mért adatokat tároljuk ideiglenesen</w:t>
      </w:r>
    </w:p>
    <w:p w:rsidR="00144A75" w:rsidRDefault="005F3842" w:rsidP="001F7B75">
      <w:r>
        <w:t xml:space="preserve">Az </w:t>
      </w:r>
      <w:proofErr w:type="spellStart"/>
      <w:r>
        <w:t>Android</w:t>
      </w:r>
      <w:proofErr w:type="spellEnd"/>
      <w:r>
        <w:t xml:space="preserve"> SDK (</w:t>
      </w:r>
      <w:r w:rsidRPr="005F3842">
        <w:t xml:space="preserve">Software </w:t>
      </w:r>
      <w:proofErr w:type="spellStart"/>
      <w:r w:rsidRPr="005F3842">
        <w:t>Developer</w:t>
      </w:r>
      <w:proofErr w:type="spellEnd"/>
      <w:r w:rsidRPr="005F3842">
        <w:t>'s Kit</w:t>
      </w:r>
      <w:r>
        <w:t xml:space="preserve">) segítségével könnyen lekérdezhetjük egy adott </w:t>
      </w:r>
      <w:r w:rsidR="00144A75">
        <w:t>készüléken</w:t>
      </w:r>
      <w:r>
        <w:t xml:space="preserve"> futó szál egyéni azonosítóját, amelyet egy egyszerű int változóban </w:t>
      </w:r>
      <w:r w:rsidR="00144A75">
        <w:t>tárolhatunk későbbi felhasználás céljából. Az esetleges nehézséget az okozza, hogy ezt csak az adott szál futása alatt maga a szál teheti meg, ebből kifolyólag meg kell oldani, hogy minden modul kötelezően lekérdezze a sajá</w:t>
      </w:r>
      <w:r w:rsidR="003A6624">
        <w:t xml:space="preserve">t azonosítóját legalább egyszer </w:t>
      </w:r>
      <w:r w:rsidR="00144A75">
        <w:t xml:space="preserve">az indítása után. Ezzel a problémával részletesebben a </w:t>
      </w:r>
      <w:r w:rsidR="002B228C">
        <w:rPr>
          <w:color w:val="FF0000"/>
        </w:rPr>
        <w:fldChar w:fldCharType="begin"/>
      </w:r>
      <w:r w:rsidR="002B228C">
        <w:instrText xml:space="preserve"> REF _Ref374885226 \r \h </w:instrText>
      </w:r>
      <w:r w:rsidR="002B228C">
        <w:rPr>
          <w:color w:val="FF0000"/>
        </w:rPr>
      </w:r>
      <w:r w:rsidR="002B228C">
        <w:rPr>
          <w:color w:val="FF0000"/>
        </w:rPr>
        <w:fldChar w:fldCharType="separate"/>
      </w:r>
      <w:r w:rsidR="004A1195">
        <w:t>4.1.1.3</w:t>
      </w:r>
      <w:r w:rsidR="002B228C">
        <w:rPr>
          <w:color w:val="FF0000"/>
        </w:rPr>
        <w:fldChar w:fldCharType="end"/>
      </w:r>
      <w:r w:rsidR="00144A75">
        <w:t>-ban fogok foglalkozni a továbbiakban.</w:t>
      </w:r>
      <w:r w:rsidR="00C11999">
        <w:t xml:space="preserve"> A szál azonosítójához egy beállító illetve egy lekérdező függvényt kellett implementálni.</w:t>
      </w:r>
      <w:r w:rsidR="00144A75">
        <w:t xml:space="preserve"> </w:t>
      </w:r>
    </w:p>
    <w:p w:rsidR="001F7B75" w:rsidRDefault="00144A75" w:rsidP="001F7B75">
      <w:r>
        <w:t xml:space="preserve">Az állapotot jelző változót több módon is meglehetett volna valósítani </w:t>
      </w:r>
      <w:r w:rsidR="00762BCF">
        <w:t xml:space="preserve">(például legegyszerűbben egy </w:t>
      </w:r>
      <w:proofErr w:type="spellStart"/>
      <w:r w:rsidR="00762BCF">
        <w:t>boolean</w:t>
      </w:r>
      <w:proofErr w:type="spellEnd"/>
      <w:r w:rsidR="00762BCF">
        <w:t xml:space="preserve"> változóval), de a lehetőség</w:t>
      </w:r>
      <w:r w:rsidR="003A6624">
        <w:t>ek</w:t>
      </w:r>
      <w:r w:rsidR="00762BCF">
        <w:t xml:space="preserve">et mérlegelve </w:t>
      </w:r>
      <w:r w:rsidR="009E23A9">
        <w:t xml:space="preserve">a </w:t>
      </w:r>
      <w:proofErr w:type="spellStart"/>
      <w:r w:rsidR="009E23A9">
        <w:t>java-ban</w:t>
      </w:r>
      <w:proofErr w:type="spellEnd"/>
      <w:r w:rsidR="009E23A9">
        <w:t xml:space="preserve"> is implementált </w:t>
      </w:r>
      <w:proofErr w:type="spellStart"/>
      <w:r w:rsidR="009E23A9">
        <w:t>Semaphore</w:t>
      </w:r>
      <w:proofErr w:type="spellEnd"/>
      <w:r w:rsidR="009E23A9">
        <w:t xml:space="preserve"> osztály mellett döntöttem. </w:t>
      </w:r>
      <w:r w:rsidR="00B5292B">
        <w:t xml:space="preserve">Ennek </w:t>
      </w:r>
      <w:r w:rsidR="00052689">
        <w:t xml:space="preserve">legfőbb </w:t>
      </w:r>
      <w:r w:rsidR="00B5292B">
        <w:t>oka, hogy</w:t>
      </w:r>
      <w:r w:rsidR="00B348B5">
        <w:t xml:space="preserve"> ezt</w:t>
      </w:r>
      <w:r w:rsidR="00B5292B">
        <w:t xml:space="preserve"> </w:t>
      </w:r>
      <w:r w:rsidR="00052689">
        <w:t>sokkal bonyolultabb manipulálni mások által, mint a többi lehetséges megoldást</w:t>
      </w:r>
      <w:r w:rsidR="009E23A9">
        <w:t>, emellett gyakran alkalmazzák szálak korlátozásával kapcsolatban</w:t>
      </w:r>
      <w:r w:rsidR="006059CA">
        <w:t xml:space="preserve"> is</w:t>
      </w:r>
      <w:r w:rsidR="009E23A9">
        <w:t xml:space="preserve">. A </w:t>
      </w:r>
      <w:proofErr w:type="spellStart"/>
      <w:r w:rsidR="009E23A9">
        <w:t>Sema</w:t>
      </w:r>
      <w:r w:rsidR="00B5292B">
        <w:t>phore</w:t>
      </w:r>
      <w:proofErr w:type="spellEnd"/>
      <w:r w:rsidR="00B5292B">
        <w:t xml:space="preserve"> osztály</w:t>
      </w:r>
      <w:r w:rsidR="00052689">
        <w:t xml:space="preserve"> általunk inicializált példányához</w:t>
      </w:r>
      <w:r w:rsidR="00B5292B">
        <w:t xml:space="preserve"> hozz</w:t>
      </w:r>
      <w:r w:rsidR="00052689">
        <w:t>árendelhetünk tetszőleges</w:t>
      </w:r>
      <w:r w:rsidR="00B5292B">
        <w:t xml:space="preserve"> mennyiségű engedélyt</w:t>
      </w:r>
      <w:r w:rsidR="00052689">
        <w:t xml:space="preserve"> </w:t>
      </w:r>
      <w:r w:rsidR="00052689">
        <w:lastRenderedPageBreak/>
        <w:t>(idegen szóval permit-et)</w:t>
      </w:r>
      <w:r w:rsidR="00B5292B">
        <w:t xml:space="preserve">, amiket később az adott példányon keresztül menedzselhetünk. Erre a feladatra számos saját függvénye van az osztálynak, </w:t>
      </w:r>
      <w:r w:rsidR="00052689">
        <w:t>melyről</w:t>
      </w:r>
      <w:r w:rsidR="00B5292B">
        <w:t xml:space="preserve"> nekünk külön nem kell gondoskodni. A megoldás során minden egyes </w:t>
      </w:r>
      <w:r w:rsidR="0071096D">
        <w:t>modulhoz egy saját</w:t>
      </w:r>
      <w:r w:rsidR="00C35FE0">
        <w:t>,</w:t>
      </w:r>
      <w:r w:rsidR="0071096D">
        <w:t xml:space="preserve"> egy</w:t>
      </w:r>
      <w:r w:rsidR="005A3084">
        <w:t xml:space="preserve"> darab</w:t>
      </w:r>
      <w:r w:rsidR="0071096D">
        <w:t xml:space="preserve"> engedéllyel rendelkező</w:t>
      </w:r>
      <w:r w:rsidR="00B5292B">
        <w:t xml:space="preserve"> </w:t>
      </w:r>
      <w:proofErr w:type="spellStart"/>
      <w:r w:rsidR="00B5292B">
        <w:t>Semaphore-t</w:t>
      </w:r>
      <w:proofErr w:type="spellEnd"/>
      <w:r w:rsidR="00B5292B">
        <w:t xml:space="preserve"> példányosí</w:t>
      </w:r>
      <w:r w:rsidR="00B348B5">
        <w:t>t a keretrendszer</w:t>
      </w:r>
      <w:r w:rsidR="0071096D">
        <w:t>, melynek az a feladata</w:t>
      </w:r>
      <w:r w:rsidR="00B5292B">
        <w:t>, hogy futás közben szabályozza a szál altatásáé</w:t>
      </w:r>
      <w:r w:rsidR="0071096D">
        <w:t xml:space="preserve">rt felelős kódrészlet </w:t>
      </w:r>
      <w:r w:rsidR="00052689">
        <w:t>lefutását</w:t>
      </w:r>
      <w:r w:rsidR="00B5292B">
        <w:t>. A</w:t>
      </w:r>
      <w:r w:rsidR="0071096D">
        <w:t xml:space="preserve"> saját osztályba ezzel kapcsolatban három függvényt kellett implementálni,</w:t>
      </w:r>
      <w:r w:rsidR="00052689">
        <w:t xml:space="preserve"> amelyek segítségével az említett, osztályhoz tartozó függvényeket tudjuk</w:t>
      </w:r>
      <w:r w:rsidR="00B348B5">
        <w:t xml:space="preserve"> egyszerűen</w:t>
      </w:r>
      <w:r w:rsidR="00052689">
        <w:t xml:space="preserve"> elérni. E</w:t>
      </w:r>
      <w:r w:rsidR="0071096D">
        <w:t>gy az engedély lefoglalásáért felelős, egy a felszabadításáért, az utolsó pedig arról ad információt, hogy milyen állapotban van éppen az engedély.</w:t>
      </w:r>
    </w:p>
    <w:p w:rsidR="0071096D" w:rsidRPr="00026B04" w:rsidRDefault="00331438" w:rsidP="001F7B75">
      <w:r>
        <w:t xml:space="preserve">A </w:t>
      </w:r>
      <w:r>
        <w:fldChar w:fldCharType="begin"/>
      </w:r>
      <w:r>
        <w:instrText xml:space="preserve"> REF _Ref374796053 \r \h </w:instrText>
      </w:r>
      <w:r>
        <w:fldChar w:fldCharType="separate"/>
      </w:r>
      <w:r w:rsidR="004A1195">
        <w:t>4.1.1</w:t>
      </w:r>
      <w:r>
        <w:fldChar w:fldCharType="end"/>
      </w:r>
      <w:r>
        <w:t xml:space="preserve">-ben bemutatott átlagos processzor használat kezdetben megfelelő monitorozási lehetőségnek bizonyult, de később a tervezés során sajnos rá kellett </w:t>
      </w:r>
      <w:r w:rsidR="00883B13">
        <w:t>jönnöm</w:t>
      </w:r>
      <w:r>
        <w:t xml:space="preserve">, hogy ez a </w:t>
      </w:r>
      <w:r w:rsidR="00B523C2">
        <w:t>kiszámolt érték</w:t>
      </w:r>
      <w:r>
        <w:t xml:space="preserve"> csak addig reprezentatív, amíg a megfigyelt szál</w:t>
      </w:r>
      <w:r w:rsidR="00400E7C">
        <w:t xml:space="preserve"> futása</w:t>
      </w:r>
      <w:r>
        <w:t xml:space="preserve"> </w:t>
      </w:r>
      <w:r w:rsidR="00B523C2">
        <w:t xml:space="preserve">folyamatos, és nem zavarja meg egyéb tényező, mint például az általam </w:t>
      </w:r>
      <w:r w:rsidR="00B348B5">
        <w:t>tervezett</w:t>
      </w:r>
      <w:r w:rsidR="00B523C2">
        <w:t xml:space="preserve"> megoldásban az altatás. Ugyanis az ilyen esetekben az adott érték az idő függvényével </w:t>
      </w:r>
      <w:r w:rsidR="00B348B5">
        <w:t xml:space="preserve">ugyan </w:t>
      </w:r>
      <w:r w:rsidR="00B523C2">
        <w:t>csökkenni fog,</w:t>
      </w:r>
      <w:r w:rsidR="00B348B5">
        <w:t xml:space="preserve"> de</w:t>
      </w:r>
      <w:r w:rsidR="00B523C2">
        <w:t xml:space="preserve"> nem olyan ütemben, ahogy a valóságban történ</w:t>
      </w:r>
      <w:r w:rsidR="00B348B5">
        <w:t>ik</w:t>
      </w:r>
      <w:r w:rsidR="00B523C2">
        <w:t>. Hasonló a helyzet, miután újra aktívan kezd futni az altatott szál, annak ellenére, hogy akár a teljes processzor teljesítményt kihasznál</w:t>
      </w:r>
      <w:r w:rsidR="00400E7C">
        <w:t>hat</w:t>
      </w:r>
      <w:r w:rsidR="00B523C2">
        <w:t xml:space="preserve">ja, az átlagos érték csak viszonylag lassan fog növekedni, ami az esetünkben nem </w:t>
      </w:r>
      <w:r w:rsidR="00B348B5">
        <w:t>megengedhető</w:t>
      </w:r>
      <w:r w:rsidR="00B523C2">
        <w:t xml:space="preserve">. Ezért egy új megoldást kellett kitalálni a processzor </w:t>
      </w:r>
      <w:r w:rsidR="00074DD8">
        <w:t>használat mérésére</w:t>
      </w:r>
      <w:r w:rsidR="00B523C2">
        <w:t xml:space="preserve">. </w:t>
      </w:r>
      <w:r w:rsidR="00B348B5">
        <w:t>Végezetül</w:t>
      </w:r>
      <w:r w:rsidR="00B523C2">
        <w:t xml:space="preserve"> arra jutottam, hogy </w:t>
      </w:r>
      <w:r w:rsidR="00400E7C">
        <w:t>használható</w:t>
      </w:r>
      <w:r w:rsidR="00B523C2">
        <w:t xml:space="preserve"> vizsgálati módszer lenne az, ha meghatározott, állandó időközönként lekérdezné a </w:t>
      </w:r>
      <w:r w:rsidR="008A75C8">
        <w:t>keret</w:t>
      </w:r>
      <w:r w:rsidR="00B523C2">
        <w:t>rendszer a modul összesített ütemezett idejét (a már</w:t>
      </w:r>
      <w:r w:rsidR="008A75C8">
        <w:t xml:space="preserve"> említett </w:t>
      </w:r>
      <w:proofErr w:type="spellStart"/>
      <w:r w:rsidR="008A75C8">
        <w:t>utime</w:t>
      </w:r>
      <w:proofErr w:type="spellEnd"/>
      <w:r w:rsidR="008A75C8">
        <w:t xml:space="preserve"> és </w:t>
      </w:r>
      <w:proofErr w:type="spellStart"/>
      <w:r w:rsidR="008A75C8">
        <w:t>stime</w:t>
      </w:r>
      <w:proofErr w:type="spellEnd"/>
      <w:r w:rsidR="008A75C8">
        <w:t xml:space="preserve"> összegét</w:t>
      </w:r>
      <w:r w:rsidR="00B523C2">
        <w:t>) és a két</w:t>
      </w:r>
      <w:r w:rsidR="00A8360B">
        <w:t xml:space="preserve"> egymás után lekérdezett</w:t>
      </w:r>
      <w:r w:rsidR="00B523C2">
        <w:t xml:space="preserve"> érték különbségéből illetve </w:t>
      </w:r>
      <w:r w:rsidR="00A8360B">
        <w:t xml:space="preserve">az állandó értékből </w:t>
      </w:r>
      <w:r w:rsidR="00400E7C">
        <w:t>megahatároznánk</w:t>
      </w:r>
      <w:r w:rsidR="00A8360B">
        <w:t xml:space="preserve">, hogy az adott szál az adott idő hány százalékában használta a processzort. </w:t>
      </w:r>
      <w:r w:rsidR="001360B4">
        <w:t xml:space="preserve">Ahhoz, hogy a </w:t>
      </w:r>
      <w:r w:rsidR="008A75C8">
        <w:t>megfelelő</w:t>
      </w:r>
      <w:r w:rsidR="001360B4">
        <w:t xml:space="preserve"> mértékű szabályozást </w:t>
      </w:r>
      <w:r w:rsidR="00C5657C">
        <w:t>meg tudjuk</w:t>
      </w:r>
      <w:r w:rsidR="001360B4">
        <w:t xml:space="preserve"> valósítani</w:t>
      </w:r>
      <w:r w:rsidR="00400E7C">
        <w:t>,</w:t>
      </w:r>
      <w:r w:rsidR="001360B4">
        <w:t xml:space="preserve"> nem elegendő</w:t>
      </w:r>
      <w:r w:rsidR="00074DD8">
        <w:t>,</w:t>
      </w:r>
      <w:r w:rsidR="008A75C8">
        <w:t xml:space="preserve"> </w:t>
      </w:r>
      <w:r w:rsidR="00074DD8">
        <w:t>ha</w:t>
      </w:r>
      <w:r w:rsidR="001360B4">
        <w:t xml:space="preserve"> csak az legutolsó két értéket </w:t>
      </w:r>
      <w:r w:rsidR="00400E7C">
        <w:t>használja a rendszer a vizsgálat során. Ezt a követk</w:t>
      </w:r>
      <w:r w:rsidR="00B348B5">
        <w:t>ező esetet végig</w:t>
      </w:r>
      <w:r w:rsidR="00400E7C">
        <w:t xml:space="preserve">gondolva láthatjuk be a legegyszerűbben: </w:t>
      </w:r>
      <w:r w:rsidR="00A13741">
        <w:t>képzeljünk el</w:t>
      </w:r>
      <w:r w:rsidR="00400E7C">
        <w:t xml:space="preserve"> egy nagy processzor igényű futó modult és</w:t>
      </w:r>
      <w:r w:rsidR="00A13741">
        <w:t xml:space="preserve"> egy alacsony processzor használat korlátot. Ha csak az utolsó két érték különbségét vizsgálnánk, akkor azt történne, hogy egymást követően cserélődnének a futó és altatásban levő időszakok a modullal kapcsolatban,</w:t>
      </w:r>
      <w:r w:rsidR="001C6FE6">
        <w:t xml:space="preserve"> </w:t>
      </w:r>
      <w:r w:rsidR="00A13741">
        <w:t xml:space="preserve">mivel futás alatt biztos túllépi a határt, a másik esetben meg </w:t>
      </w:r>
      <w:r w:rsidR="00074DD8">
        <w:t>nagyon alacsony</w:t>
      </w:r>
      <w:r w:rsidR="00A13741">
        <w:t xml:space="preserve"> lesz a különbség. Ez azt jelentené, hogy áltagosan csak maximum a felére tudtuk lecsökkenteni a processzor használatot</w:t>
      </w:r>
      <w:r w:rsidR="005A3084">
        <w:t>. Ez</w:t>
      </w:r>
      <w:r w:rsidR="00A13741">
        <w:t xml:space="preserve"> lehet, hogy a beállított korlátnál még mindig nagyobb, így </w:t>
      </w:r>
      <w:r w:rsidR="005A3084">
        <w:t>elviekben helytelenül működne a szabályozás</w:t>
      </w:r>
      <w:r w:rsidR="00A13741">
        <w:t>.</w:t>
      </w:r>
      <w:r w:rsidR="00367B21">
        <w:t xml:space="preserve"> </w:t>
      </w:r>
      <w:r w:rsidR="00A8360B">
        <w:t xml:space="preserve"> </w:t>
      </w:r>
      <w:r w:rsidR="00A13741">
        <w:t>A hasonló esetek</w:t>
      </w:r>
      <w:r w:rsidR="002B1855">
        <w:t xml:space="preserve"> </w:t>
      </w:r>
      <w:r w:rsidR="002B1855">
        <w:lastRenderedPageBreak/>
        <w:t xml:space="preserve">kiküszöbölése érdekében a </w:t>
      </w:r>
      <w:proofErr w:type="gramStart"/>
      <w:r w:rsidR="002B1855">
        <w:t xml:space="preserve">rendszer </w:t>
      </w:r>
      <w:r w:rsidR="00400E7C">
        <w:t>csúszó</w:t>
      </w:r>
      <w:proofErr w:type="gramEnd"/>
      <w:r w:rsidR="00400E7C">
        <w:t xml:space="preserve"> ablak szerűen</w:t>
      </w:r>
      <w:r w:rsidR="002B1855">
        <w:t xml:space="preserve"> </w:t>
      </w:r>
      <w:r w:rsidR="008A75C8">
        <w:t xml:space="preserve">figyeli a futó </w:t>
      </w:r>
      <w:r w:rsidR="002B1855">
        <w:t>modul</w:t>
      </w:r>
      <w:r w:rsidR="008A75C8">
        <w:t>oka</w:t>
      </w:r>
      <w:r w:rsidR="002B1855">
        <w:t xml:space="preserve">t, és a közelmúltban mért adatokból számít átlagos értéket, így csillapítva az előbb említett lehetséges ingadozást. A </w:t>
      </w:r>
      <w:r w:rsidR="001C6FE6">
        <w:t>szükséges</w:t>
      </w:r>
      <w:r w:rsidR="002B1855">
        <w:t xml:space="preserve"> </w:t>
      </w:r>
      <w:r w:rsidR="001C6FE6">
        <w:t>adatok</w:t>
      </w:r>
      <w:r w:rsidR="002B1855">
        <w:t xml:space="preserve"> tárolására szolgál a </w:t>
      </w:r>
      <w:r w:rsidR="006E601A">
        <w:t>saját osztályomban definiált</w:t>
      </w:r>
      <w:r w:rsidR="002B1855">
        <w:t xml:space="preserve"> tároló.</w:t>
      </w:r>
      <w:r w:rsidR="006E601A">
        <w:t xml:space="preserve"> A tényleges implementáció során </w:t>
      </w:r>
      <w:r w:rsidR="00074DD8">
        <w:t>egy</w:t>
      </w:r>
      <w:r w:rsidR="006E601A">
        <w:t xml:space="preserve"> </w:t>
      </w:r>
      <w:proofErr w:type="spellStart"/>
      <w:r w:rsidR="006E601A">
        <w:t>float</w:t>
      </w:r>
      <w:proofErr w:type="spellEnd"/>
      <w:r w:rsidR="006E601A">
        <w:t xml:space="preserve"> értékeket tároló </w:t>
      </w:r>
      <w:r w:rsidR="00074DD8">
        <w:t>listát</w:t>
      </w:r>
      <w:r w:rsidR="006E601A">
        <w:t xml:space="preserve"> használtam.</w:t>
      </w:r>
      <w:r w:rsidR="002A024C">
        <w:t xml:space="preserve"> A méret kiválasztásánál az volt az elsődleges szempont, hogy a</w:t>
      </w:r>
      <w:r w:rsidR="005A3084">
        <w:t>z</w:t>
      </w:r>
      <w:r w:rsidR="002A024C">
        <w:t xml:space="preserve"> </w:t>
      </w:r>
      <w:r w:rsidR="005A3084">
        <w:t>előbb</w:t>
      </w:r>
      <w:r w:rsidR="002A024C">
        <w:t xml:space="preserve"> felvetett probléma ne jelenjen meg, de ennek ellenére túl nagy se legyen, mert akkor változás észlelése lehet túl lassú.</w:t>
      </w:r>
      <w:r w:rsidR="00421B26">
        <w:t xml:space="preserve"> A</w:t>
      </w:r>
      <w:r w:rsidR="000C1966">
        <w:t xml:space="preserve"> kezdeti implementáció során a méretet tizenötre definiáltam, a későbbi tesztelés során ez megfelelőnek tűnt, így a jelenlegi megoldásban ez az érték maradt.</w:t>
      </w:r>
      <w:r w:rsidR="008A75C8">
        <w:t xml:space="preserve"> </w:t>
      </w:r>
      <w:r w:rsidR="00D14349">
        <w:t>A lista karbantartásához négy saját függvényt implementáltam az osztályomban. Az első segítségével a listához adhatunk hozzá újabb tagot, a második a lista méretét adja vissza, a harmadikkal a lista adott helyen álló elemét kérdezhetjük le, az utolsó feladata pedig az,</w:t>
      </w:r>
      <w:r w:rsidR="002A024C">
        <w:t xml:space="preserve"> hogy ha lista mérete maximális, akkor a legrégebbi adatot törli a listából, helyet biztosítva az újnak (itt jelenik meg a csúszó ablak jelleg).</w:t>
      </w:r>
    </w:p>
    <w:p w:rsidR="005D5517" w:rsidRDefault="002A024C" w:rsidP="005D5517">
      <w:r>
        <w:t xml:space="preserve">Miután a tervezett osztály és a hozzá tartozó </w:t>
      </w:r>
      <w:proofErr w:type="spellStart"/>
      <w:r>
        <w:t>interface</w:t>
      </w:r>
      <w:proofErr w:type="spellEnd"/>
      <w:r>
        <w:t xml:space="preserve"> implementálása megtörtént</w:t>
      </w:r>
      <w:r w:rsidR="00345533">
        <w:t>,</w:t>
      </w:r>
      <w:r>
        <w:t xml:space="preserve"> a következő feladat ezzel a résszel kapcsolatban az új elemek </w:t>
      </w:r>
      <w:r w:rsidR="00B348B5">
        <w:t xml:space="preserve">keretrendszerbe történő </w:t>
      </w:r>
      <w:r>
        <w:t xml:space="preserve">integrációja volt. </w:t>
      </w:r>
      <w:r w:rsidR="0089558C">
        <w:t>Először</w:t>
      </w:r>
      <w:r>
        <w:t xml:space="preserve"> </w:t>
      </w:r>
      <w:r w:rsidR="00507A1A">
        <w:t>h</w:t>
      </w:r>
      <w:r w:rsidR="00074DD8">
        <w:t>ozzá kellett</w:t>
      </w:r>
      <w:r w:rsidR="00507A1A">
        <w:t xml:space="preserve"> rendelni az új komponenseket a meglévő Modul osztályhoz. Ennek </w:t>
      </w:r>
      <w:r w:rsidR="00345533">
        <w:t>legmegfelelőbb</w:t>
      </w:r>
      <w:r w:rsidR="00507A1A">
        <w:t xml:space="preserve"> módja a Modul osztály paraméter listájának </w:t>
      </w:r>
      <w:r w:rsidR="00302D91">
        <w:t xml:space="preserve">a saját osztállyal való </w:t>
      </w:r>
      <w:r w:rsidR="00507A1A">
        <w:t>kibővítése volt</w:t>
      </w:r>
      <w:r w:rsidR="00345533">
        <w:t>,</w:t>
      </w:r>
      <w:r w:rsidR="00507A1A">
        <w:t xml:space="preserve"> illetve importálni kellett az új </w:t>
      </w:r>
      <w:proofErr w:type="spellStart"/>
      <w:r w:rsidR="00507A1A">
        <w:t>interface-t</w:t>
      </w:r>
      <w:proofErr w:type="spellEnd"/>
      <w:r w:rsidR="00507A1A">
        <w:t xml:space="preserve"> is</w:t>
      </w:r>
      <w:r w:rsidR="00302D91">
        <w:t xml:space="preserve">. Ezek után minden olyan létező osztályt módosítani kellett, ahol a Modul konstruktorát használják. Végezetül a </w:t>
      </w:r>
      <w:proofErr w:type="spellStart"/>
      <w:r w:rsidR="00302D91">
        <w:t>ModuleManager</w:t>
      </w:r>
      <w:proofErr w:type="spellEnd"/>
      <w:r w:rsidR="00302D91">
        <w:t xml:space="preserve"> osztályban létre kellett hozni </w:t>
      </w:r>
      <w:r w:rsidR="00C5657C">
        <w:t>olyan</w:t>
      </w:r>
      <w:r w:rsidR="00302D91">
        <w:t xml:space="preserve"> tárolókat, amelyek a betöltött modulok új adatait tárolják.</w:t>
      </w:r>
    </w:p>
    <w:p w:rsidR="00302D91" w:rsidRDefault="00A025C5" w:rsidP="005D5517">
      <w:r>
        <w:t xml:space="preserve">Mindezen módosítást elvégezve a meglévő keretrendszer alkalmassá vált a processzor használat szabályozásához szükséges adatok megfelelő tárolására és menedzselésére. Ezek után folytathattam a </w:t>
      </w:r>
      <w:r w:rsidR="00074DD8">
        <w:t xml:space="preserve">munkát </w:t>
      </w:r>
      <w:r>
        <w:t>következő részfeladattal.</w:t>
      </w:r>
    </w:p>
    <w:p w:rsidR="00A025C5" w:rsidRDefault="00013AA3" w:rsidP="00A23DF0">
      <w:pPr>
        <w:pStyle w:val="Cmsor4"/>
      </w:pPr>
      <w:r>
        <w:t>A processzor használatot szabályozó</w:t>
      </w:r>
      <w:r w:rsidR="00A23DF0">
        <w:t xml:space="preserve"> szál</w:t>
      </w:r>
    </w:p>
    <w:p w:rsidR="00D53B74" w:rsidRDefault="00A23DF0" w:rsidP="00A23DF0">
      <w:r>
        <w:t>Az adatok tárolásával még önmagában nem érünk el semmit, ha nincs meg a megfelelő feldolgozás.</w:t>
      </w:r>
      <w:r w:rsidR="00D53B74" w:rsidRPr="00D53B74">
        <w:t xml:space="preserve"> </w:t>
      </w:r>
      <w:r w:rsidR="00D53B74">
        <w:t>Mivel a modulok processzor használata nem kifejezetten eseményvezérelt, mint például a metódusok meghívása, így a megfelelő működés biztosítása érdekében folyamatosan vizsgálni kell a</w:t>
      </w:r>
      <w:r w:rsidR="00CB2FE7">
        <w:t xml:space="preserve"> futó modulok adatait. Ebből következik, hogy először egy olyan részt kellett találni a keretrendszer felépítésében, amelyben a folytonos futás</w:t>
      </w:r>
      <w:r w:rsidR="00345533">
        <w:t xml:space="preserve"> lehetősége</w:t>
      </w:r>
      <w:r w:rsidR="00CB2FE7">
        <w:t>, mint alap tulajdonság, biztosított.</w:t>
      </w:r>
      <w:r>
        <w:t xml:space="preserve"> </w:t>
      </w:r>
    </w:p>
    <w:p w:rsidR="00790A25" w:rsidRDefault="00A23DF0" w:rsidP="00790A25">
      <w:r>
        <w:lastRenderedPageBreak/>
        <w:t>M</w:t>
      </w:r>
      <w:r w:rsidR="00CB2FE7">
        <w:t>aga</w:t>
      </w:r>
      <w:r w:rsidR="00D53B74">
        <w:t xml:space="preserve"> a keretrendszer úgy lett megtervezve, hogy</w:t>
      </w:r>
      <w:r>
        <w:t xml:space="preserve"> legyen egy olyan </w:t>
      </w:r>
      <w:r w:rsidR="00CB2FE7">
        <w:t>s</w:t>
      </w:r>
      <w:r>
        <w:t xml:space="preserve">ervice is implementálva, ami folyamatosan fut </w:t>
      </w:r>
      <w:r w:rsidR="00D53B74">
        <w:t>a háttérben és szükség szerint</w:t>
      </w:r>
      <w:r>
        <w:t xml:space="preserve"> menedzseli a </w:t>
      </w:r>
      <w:r w:rsidR="00D53B74">
        <w:t xml:space="preserve">keretrendszerrel kapcsolatos teendőket (például: elérhető </w:t>
      </w:r>
      <w:proofErr w:type="spellStart"/>
      <w:r w:rsidR="00EE4A1D">
        <w:t>pluginok</w:t>
      </w:r>
      <w:proofErr w:type="spellEnd"/>
      <w:r w:rsidR="00D53B74">
        <w:t xml:space="preserve"> összegyűjtése, szükséges rendszerkomponensek indítása). </w:t>
      </w:r>
      <w:r w:rsidR="00EA5F5C">
        <w:t xml:space="preserve">A létező forrásban ezt a szerepet </w:t>
      </w:r>
      <w:r w:rsidR="00D53B74">
        <w:t xml:space="preserve">a </w:t>
      </w:r>
      <w:proofErr w:type="spellStart"/>
      <w:r w:rsidR="00D53B74">
        <w:t>CoreService</w:t>
      </w:r>
      <w:proofErr w:type="spellEnd"/>
      <w:r w:rsidR="00EA5F5C">
        <w:t xml:space="preserve"> tölti be</w:t>
      </w:r>
      <w:r w:rsidR="00D53B74">
        <w:t xml:space="preserve">. </w:t>
      </w:r>
      <w:r w:rsidR="00CB2FE7">
        <w:t xml:space="preserve">Ez a </w:t>
      </w:r>
      <w:r w:rsidR="00EA5F5C">
        <w:t>service</w:t>
      </w:r>
      <w:r w:rsidR="00CB2FE7">
        <w:t xml:space="preserve"> megfelelő implementálási helyet biztosít az ellenőrző szál</w:t>
      </w:r>
      <w:r w:rsidR="00EA5F5C">
        <w:t>nak</w:t>
      </w:r>
      <w:r w:rsidR="00CB2FE7">
        <w:t xml:space="preserve">. </w:t>
      </w:r>
    </w:p>
    <w:p w:rsidR="00790A25" w:rsidRDefault="00031A10" w:rsidP="00790A25">
      <w:r>
        <w:t>Miután meglett, hogy hol érdemes megvalósítani az ellenőrző komponenst</w:t>
      </w:r>
      <w:r w:rsidR="007E4D97">
        <w:t xml:space="preserve">, következhetett a tényleges </w:t>
      </w:r>
      <w:r w:rsidR="00F063E1">
        <w:t xml:space="preserve">megvalósítás. Az </w:t>
      </w:r>
      <w:r>
        <w:t xml:space="preserve">ellenőrző szál </w:t>
      </w:r>
      <w:r w:rsidR="00F063E1">
        <w:t>tervezésekor készített folyamatábrát az alábbi ábrán</w:t>
      </w:r>
      <w:r>
        <w:t xml:space="preserve"> </w:t>
      </w:r>
      <w:r w:rsidR="00F063E1">
        <w:t>(</w:t>
      </w:r>
      <w:r>
        <w:fldChar w:fldCharType="begin"/>
      </w:r>
      <w:r>
        <w:instrText xml:space="preserve"> REF _Ref374831222 \h </w:instrText>
      </w:r>
      <w:r>
        <w:fldChar w:fldCharType="separate"/>
      </w:r>
      <w:r w:rsidR="004A1195">
        <w:rPr>
          <w:noProof/>
        </w:rPr>
        <w:t>4</w:t>
      </w:r>
      <w:r w:rsidR="004A1195">
        <w:t>.</w:t>
      </w:r>
      <w:r w:rsidR="004A1195">
        <w:rPr>
          <w:noProof/>
        </w:rPr>
        <w:t>1</w:t>
      </w:r>
      <w:r w:rsidR="004A1195">
        <w:t>. ábra</w:t>
      </w:r>
      <w:r>
        <w:fldChar w:fldCharType="end"/>
      </w:r>
      <w:r w:rsidR="00F063E1">
        <w:t>)</w:t>
      </w:r>
      <w:r>
        <w:t xml:space="preserve"> </w:t>
      </w:r>
      <w:r w:rsidR="00F063E1">
        <w:t>láthatjuk</w:t>
      </w:r>
      <w:r w:rsidR="007E4D97">
        <w:t>.</w:t>
      </w:r>
    </w:p>
    <w:p w:rsidR="00790A25" w:rsidRDefault="00C5657C" w:rsidP="00FE7E55">
      <w:pPr>
        <w:keepNext/>
        <w:jc w:val="center"/>
      </w:pPr>
      <w:r>
        <w:object w:dxaOrig="9265" w:dyaOrig="159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8.5pt;height:443.15pt" o:ole="">
            <v:imagedata r:id="rId16" o:title=""/>
          </v:shape>
          <o:OLEObject Type="Embed" ProgID="Visio.Drawing.11" ShapeID="_x0000_i1025" DrawAspect="Content" ObjectID="_1449132550" r:id="rId17"/>
        </w:object>
      </w:r>
    </w:p>
    <w:bookmarkStart w:id="47" w:name="_Ref374831222"/>
    <w:bookmarkStart w:id="48" w:name="_Ref374831213"/>
    <w:p w:rsidR="00325089" w:rsidRDefault="00C20900" w:rsidP="006F0B1E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>
        <w:t>1</w:t>
      </w:r>
      <w:r>
        <w:fldChar w:fldCharType="end"/>
      </w:r>
      <w:r w:rsidR="00790A25">
        <w:t>. ábra</w:t>
      </w:r>
      <w:bookmarkEnd w:id="47"/>
      <w:r w:rsidR="00790A25">
        <w:t xml:space="preserve">: Az ellenőrző szál </w:t>
      </w:r>
      <w:r w:rsidR="00031A10">
        <w:t>folyamatábrája</w:t>
      </w:r>
      <w:bookmarkEnd w:id="48"/>
    </w:p>
    <w:p w:rsidR="001036BE" w:rsidRDefault="00A300FF" w:rsidP="001036BE">
      <w:r>
        <w:lastRenderedPageBreak/>
        <w:t xml:space="preserve">Mint az </w:t>
      </w:r>
      <w:r w:rsidR="00325089">
        <w:t>a folyamat</w:t>
      </w:r>
      <w:r>
        <w:t>ábráról is leolvasható a tényleges ellenőrzés egy végte</w:t>
      </w:r>
      <w:r w:rsidR="00C20E77">
        <w:t>len ciklusban történik, melyet</w:t>
      </w:r>
      <w:r>
        <w:t xml:space="preserve"> egy </w:t>
      </w:r>
      <w:proofErr w:type="spellStart"/>
      <w:proofErr w:type="gramStart"/>
      <w:r>
        <w:t>while</w:t>
      </w:r>
      <w:proofErr w:type="spellEnd"/>
      <w:r>
        <w:t>(</w:t>
      </w:r>
      <w:proofErr w:type="spellStart"/>
      <w:proofErr w:type="gramEnd"/>
      <w:r>
        <w:t>true</w:t>
      </w:r>
      <w:proofErr w:type="spellEnd"/>
      <w:r>
        <w:t>) ciklussal valósítok meg. Ez magában eléggé erőfo</w:t>
      </w:r>
      <w:r w:rsidR="00C20E77">
        <w:t xml:space="preserve">rrás igényes </w:t>
      </w:r>
      <w:r w:rsidR="000F62F9">
        <w:t>folyamat</w:t>
      </w:r>
      <w:r w:rsidR="00C20E77">
        <w:t xml:space="preserve"> lenne</w:t>
      </w:r>
      <w:r>
        <w:t xml:space="preserve">, de az ellenőrzési </w:t>
      </w:r>
      <w:r w:rsidR="000F62F9">
        <w:t>ciklus</w:t>
      </w:r>
      <w:r>
        <w:t xml:space="preserve"> végén történő egy másodperces altatás </w:t>
      </w:r>
      <w:r w:rsidR="00E66B6F">
        <w:t xml:space="preserve">ezt </w:t>
      </w:r>
      <w:r w:rsidR="000C1966">
        <w:t>a problémát megoldja</w:t>
      </w:r>
      <w:r w:rsidR="00E66B6F">
        <w:t xml:space="preserve"> és</w:t>
      </w:r>
      <w:r>
        <w:t xml:space="preserve"> a futás során az ellenőrző szál </w:t>
      </w:r>
      <w:r w:rsidR="00EA5F5C">
        <w:t xml:space="preserve">csak </w:t>
      </w:r>
      <w:r w:rsidR="00E66B6F">
        <w:t>minimális mértékben</w:t>
      </w:r>
      <w:r>
        <w:t xml:space="preserve"> használja a készülék erőforrásait. Emellett az altatás alkalmazásával meg lett valósítva a már korábban említett periodikus </w:t>
      </w:r>
      <w:r w:rsidR="00097202">
        <w:t>adatlekérdezés is.</w:t>
      </w:r>
    </w:p>
    <w:p w:rsidR="0041280C" w:rsidRDefault="0041280C" w:rsidP="0041280C">
      <w:r>
        <w:t>A folyamatos évközi konzultációk során felmerült az igény, hogy lehessen azt is szabályozni, hogy a beállított korlát a modulok processzor használatára egyenként vagy összesítve vonatkozzon. Így a tervezett szál folyamatábráját módosítani kellett ennek megfelelően, a m</w:t>
      </w:r>
      <w:r w:rsidR="008C5EA2">
        <w:t>ódosításokat az alábbi ábrán</w:t>
      </w:r>
      <w:r w:rsidR="003449F9">
        <w:t xml:space="preserve"> (</w:t>
      </w:r>
      <w:r w:rsidR="003449F9">
        <w:fldChar w:fldCharType="begin"/>
      </w:r>
      <w:r w:rsidR="003449F9">
        <w:instrText xml:space="preserve"> REF _Ref374869459 \h </w:instrText>
      </w:r>
      <w:r w:rsidR="003449F9">
        <w:fldChar w:fldCharType="separate"/>
      </w:r>
      <w:r w:rsidR="004A1195">
        <w:rPr>
          <w:noProof/>
        </w:rPr>
        <w:t>4</w:t>
      </w:r>
      <w:r w:rsidR="004A1195">
        <w:t>.</w:t>
      </w:r>
      <w:r w:rsidR="004A1195">
        <w:rPr>
          <w:noProof/>
        </w:rPr>
        <w:t>2</w:t>
      </w:r>
      <w:r w:rsidR="004A1195">
        <w:t>. ábra</w:t>
      </w:r>
      <w:r w:rsidR="003449F9">
        <w:fldChar w:fldCharType="end"/>
      </w:r>
      <w:r w:rsidR="003449F9">
        <w:t>)</w:t>
      </w:r>
      <w:r w:rsidR="008C5EA2">
        <w:t xml:space="preserve"> láthatjuk.</w:t>
      </w:r>
    </w:p>
    <w:p w:rsidR="003449F9" w:rsidRDefault="00E66B6F" w:rsidP="003449F9">
      <w:pPr>
        <w:keepNext/>
        <w:ind w:firstLine="0"/>
      </w:pPr>
      <w:r>
        <w:object w:dxaOrig="15897" w:dyaOrig="9155">
          <v:shape id="_x0000_i1026" type="#_x0000_t75" style="width:424.45pt;height:225.2pt" o:ole="">
            <v:imagedata r:id="rId18" o:title="" cropbottom="7981f"/>
          </v:shape>
          <o:OLEObject Type="Embed" ProgID="Visio.Drawing.11" ShapeID="_x0000_i1026" DrawAspect="Content" ObjectID="_1449132551" r:id="rId19"/>
        </w:object>
      </w:r>
    </w:p>
    <w:bookmarkStart w:id="49" w:name="_Ref374869459"/>
    <w:p w:rsidR="008C5EA2" w:rsidRDefault="00C20900" w:rsidP="006F0B1E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>
        <w:t>2</w:t>
      </w:r>
      <w:r>
        <w:fldChar w:fldCharType="end"/>
      </w:r>
      <w:r w:rsidR="003449F9">
        <w:t>. ábra</w:t>
      </w:r>
      <w:bookmarkEnd w:id="49"/>
      <w:r w:rsidR="003449F9">
        <w:t>: Módosított folyamatábra (részlet)</w:t>
      </w:r>
    </w:p>
    <w:p w:rsidR="00097202" w:rsidRDefault="00EA5F5C" w:rsidP="001036BE">
      <w:r>
        <w:t>Természetesen a folyamatábrán</w:t>
      </w:r>
      <w:r w:rsidR="00325089">
        <w:t xml:space="preserve"> csak </w:t>
      </w:r>
      <w:r>
        <w:t>a szabályozás logikai lépései vannak feltűntetve</w:t>
      </w:r>
      <w:r w:rsidR="00325089">
        <w:t xml:space="preserve"> a könnyebb megértés és az </w:t>
      </w:r>
      <w:r w:rsidR="003449F9">
        <w:t>átláthatóbb</w:t>
      </w:r>
      <w:r w:rsidR="00325089">
        <w:t xml:space="preserve"> ábra </w:t>
      </w:r>
      <w:r w:rsidR="000F62F9">
        <w:t>miatt</w:t>
      </w:r>
      <w:r w:rsidR="00325089">
        <w:t xml:space="preserve">. </w:t>
      </w:r>
      <w:r w:rsidR="004518AE">
        <w:t xml:space="preserve">Néhány olyan adat lekérdezésének feltűntetése kimaradt, amely magához a helyes működéshez szükséges (például a </w:t>
      </w:r>
      <w:proofErr w:type="spellStart"/>
      <w:r w:rsidR="004518AE">
        <w:t>CoreService</w:t>
      </w:r>
      <w:proofErr w:type="spellEnd"/>
      <w:r w:rsidR="004518AE">
        <w:t xml:space="preserve"> folyamat azonosítójának lekérdezése). </w:t>
      </w:r>
      <w:r w:rsidR="00325089">
        <w:t xml:space="preserve">A megvalósított szál az altatás előtt elvégzi az összes </w:t>
      </w:r>
      <w:r>
        <w:t>futó</w:t>
      </w:r>
      <w:r w:rsidR="00325089">
        <w:t xml:space="preserve"> modullal kapcsolatban a f</w:t>
      </w:r>
      <w:r w:rsidR="00E66B6F">
        <w:t>elvázolt ellenőrzést és csak ez</w:t>
      </w:r>
      <w:r w:rsidR="00325089">
        <w:t>után zárja le a</w:t>
      </w:r>
      <w:r w:rsidR="000C1966">
        <w:t>z aktuális</w:t>
      </w:r>
      <w:r w:rsidR="00325089">
        <w:t xml:space="preserve"> ciklust a szál altatásának meghívásával.</w:t>
      </w:r>
      <w:r w:rsidR="00097202">
        <w:t xml:space="preserve"> </w:t>
      </w:r>
    </w:p>
    <w:p w:rsidR="0041280C" w:rsidRDefault="0041280C" w:rsidP="001036BE">
      <w:r>
        <w:t>Miután az előzetes terve</w:t>
      </w:r>
      <w:r w:rsidR="000F62F9">
        <w:t>k</w:t>
      </w:r>
      <w:r>
        <w:t xml:space="preserve"> alapján sikerült implementálni az ellenőrző szál </w:t>
      </w:r>
      <w:r w:rsidR="003449F9">
        <w:t>első</w:t>
      </w:r>
      <w:r>
        <w:t xml:space="preserve"> változatát, a rendszer készen állt a modulok processzor használatának korlátozására. Az egyetlen problémát az okozta, hogy ebben </w:t>
      </w:r>
      <w:r w:rsidR="00646E62">
        <w:t>a</w:t>
      </w:r>
      <w:r>
        <w:t xml:space="preserve"> verzióban a korlát értéke a kódban volt </w:t>
      </w:r>
      <w:r>
        <w:lastRenderedPageBreak/>
        <w:t xml:space="preserve">statikusan </w:t>
      </w:r>
      <w:r w:rsidR="003449F9">
        <w:t>meghatározva</w:t>
      </w:r>
      <w:r>
        <w:t xml:space="preserve">. Így a következő lépés </w:t>
      </w:r>
      <w:r w:rsidR="00B6250F">
        <w:t>ennek megváltoztatása volt úgy, hogy futás közben tetszőleges értéket lehessen beállítani.</w:t>
      </w:r>
    </w:p>
    <w:p w:rsidR="00B6250F" w:rsidRDefault="00646E62" w:rsidP="001036BE">
      <w:r>
        <w:t xml:space="preserve">Maga a keretrendszer jelenlegi felhasználói felülete eléggé egyszerű és letisztult. </w:t>
      </w:r>
      <w:r w:rsidR="001C64C0">
        <w:t xml:space="preserve">Nem találtam megfelelő helyet a beállítási lehetőséget implementálásához a meglévő kódban, ezért arra a döntésre jutottam, hogy a létrehozok egy menüt az alkalmazáshoz, és azon keresztül lehet majd a beállításokat végrehajtani. Az </w:t>
      </w:r>
      <w:proofErr w:type="spellStart"/>
      <w:r w:rsidR="000F0346">
        <w:t>A</w:t>
      </w:r>
      <w:r w:rsidR="001C64C0">
        <w:t>ndroid</w:t>
      </w:r>
      <w:proofErr w:type="spellEnd"/>
      <w:r w:rsidR="001C64C0">
        <w:t xml:space="preserve"> </w:t>
      </w:r>
      <w:proofErr w:type="spellStart"/>
      <w:r w:rsidR="000F0346">
        <w:t>SDK</w:t>
      </w:r>
      <w:r w:rsidR="001C64C0">
        <w:t>-ban</w:t>
      </w:r>
      <w:proofErr w:type="spellEnd"/>
      <w:r w:rsidR="001C64C0">
        <w:t xml:space="preserve"> létezik egy úgynevezett </w:t>
      </w:r>
      <w:proofErr w:type="spellStart"/>
      <w:r w:rsidR="001C64C0">
        <w:t>Prefer</w:t>
      </w:r>
      <w:r w:rsidR="00F47234">
        <w:t>e</w:t>
      </w:r>
      <w:r w:rsidR="001C64C0">
        <w:t>nce</w:t>
      </w:r>
      <w:proofErr w:type="spellEnd"/>
      <w:r w:rsidR="001C64C0">
        <w:t xml:space="preserve"> osztály, mely segítségével lehetséges alapszintű beállításokhoz felhasználói felületet</w:t>
      </w:r>
      <w:r w:rsidR="00201371">
        <w:t xml:space="preserve"> egyszerűen</w:t>
      </w:r>
      <w:r w:rsidR="001C64C0">
        <w:t xml:space="preserve"> létrehozni. Természetesen nem kötelező ezt a </w:t>
      </w:r>
      <w:r w:rsidR="00F47234">
        <w:t>lehetőséget</w:t>
      </w:r>
      <w:r w:rsidR="001C64C0">
        <w:t xml:space="preserve"> használni, </w:t>
      </w:r>
      <w:r w:rsidR="006F1B9B">
        <w:t xml:space="preserve">saját </w:t>
      </w:r>
      <w:proofErr w:type="spellStart"/>
      <w:r w:rsidR="006F1B9B">
        <w:t>activity-t</w:t>
      </w:r>
      <w:proofErr w:type="spellEnd"/>
      <w:r w:rsidR="006F1B9B">
        <w:t xml:space="preserve"> </w:t>
      </w:r>
      <w:r w:rsidR="000F62F9">
        <w:t>is készíthetünk</w:t>
      </w:r>
      <w:r w:rsidR="006F1B9B">
        <w:t xml:space="preserve"> </w:t>
      </w:r>
      <w:r w:rsidR="000F0346">
        <w:t>erre</w:t>
      </w:r>
      <w:r w:rsidR="001C64C0">
        <w:t xml:space="preserve"> a </w:t>
      </w:r>
      <w:r w:rsidR="000F0346">
        <w:t>feladat</w:t>
      </w:r>
      <w:r w:rsidR="001C64C0">
        <w:t xml:space="preserve">ra, </w:t>
      </w:r>
      <w:r w:rsidR="00B25672">
        <w:t xml:space="preserve">de úgy gondoltam, hogy két egyszerű érték beállításához elegendő </w:t>
      </w:r>
      <w:r w:rsidR="000C1966">
        <w:t>a fejlesztők által biztosított</w:t>
      </w:r>
      <w:r w:rsidR="00B25672">
        <w:t xml:space="preserve"> osztály használata</w:t>
      </w:r>
      <w:r w:rsidR="006F1B9B">
        <w:t xml:space="preserve">. </w:t>
      </w:r>
      <w:r w:rsidR="00B25672">
        <w:t>Rövid tervezés után elkezdtem implementálni a menüt</w:t>
      </w:r>
      <w:r w:rsidR="006F1B9B">
        <w:t xml:space="preserve">. Ehhez </w:t>
      </w:r>
      <w:r w:rsidR="00943238">
        <w:t>e</w:t>
      </w:r>
      <w:r w:rsidR="006F1B9B">
        <w:t xml:space="preserve">lőször létre kellett hozni a szükséges </w:t>
      </w:r>
      <w:proofErr w:type="spellStart"/>
      <w:r w:rsidR="003D1F99">
        <w:t>PreferenceActivity-ből</w:t>
      </w:r>
      <w:proofErr w:type="spellEnd"/>
      <w:r w:rsidR="003D1F99">
        <w:t xml:space="preserve"> származtatott új </w:t>
      </w:r>
      <w:proofErr w:type="spellStart"/>
      <w:r w:rsidR="003D1F99">
        <w:t>activity-t</w:t>
      </w:r>
      <w:proofErr w:type="spellEnd"/>
      <w:r w:rsidR="003D1F99">
        <w:t>, ami a beállí</w:t>
      </w:r>
      <w:r w:rsidR="00814857">
        <w:t>tások megjelenítéséért felelős (</w:t>
      </w:r>
      <w:r w:rsidR="003D1F99">
        <w:t>miután kiválasztottuk a megfelelő menüpontot</w:t>
      </w:r>
      <w:r w:rsidR="00814857">
        <w:t>)</w:t>
      </w:r>
      <w:r w:rsidR="003D1F99">
        <w:t>. Ezen felül még szükséges</w:t>
      </w:r>
      <w:r w:rsidR="00814857">
        <w:t xml:space="preserve"> volt egy új </w:t>
      </w:r>
      <w:proofErr w:type="spellStart"/>
      <w:r w:rsidR="00814857">
        <w:t>xml</w:t>
      </w:r>
      <w:proofErr w:type="spellEnd"/>
      <w:r w:rsidR="00814857">
        <w:t xml:space="preserve"> fájl hozzáadására</w:t>
      </w:r>
      <w:r w:rsidR="003D1F99">
        <w:t xml:space="preserve"> az erőforrá</w:t>
      </w:r>
      <w:r w:rsidR="00814857">
        <w:t>s fájlok</w:t>
      </w:r>
      <w:r w:rsidR="00F47234">
        <w:t>hoz</w:t>
      </w:r>
      <w:r w:rsidR="003D1F99">
        <w:t xml:space="preserve">, </w:t>
      </w:r>
      <w:r w:rsidR="00B25672">
        <w:t xml:space="preserve">melyben a </w:t>
      </w:r>
      <w:r w:rsidR="000F0346">
        <w:t>megjelenítendő</w:t>
      </w:r>
      <w:r w:rsidR="00B25672">
        <w:t xml:space="preserve"> elemeket kell definiálni, illetve a már létező fájlok</w:t>
      </w:r>
      <w:r w:rsidR="003D1F99">
        <w:t xml:space="preserve"> </w:t>
      </w:r>
      <w:r w:rsidR="00B25672">
        <w:t xml:space="preserve">egy részét </w:t>
      </w:r>
      <w:r w:rsidR="003D1F99">
        <w:t>is ki kellett egészíteni</w:t>
      </w:r>
      <w:r w:rsidR="00B75A51">
        <w:t xml:space="preserve"> a szükséges új </w:t>
      </w:r>
      <w:r w:rsidR="00B25672">
        <w:t>értékekkel</w:t>
      </w:r>
      <w:r w:rsidR="00B75A51">
        <w:t>. Végezetül a keretr</w:t>
      </w:r>
      <w:r w:rsidR="00943238">
        <w:t xml:space="preserve">endszer </w:t>
      </w:r>
      <w:r w:rsidR="000F0346">
        <w:t>kezdő kezelőfelületéért felelős</w:t>
      </w:r>
      <w:r w:rsidR="00B75A51">
        <w:t xml:space="preserve"> </w:t>
      </w:r>
      <w:proofErr w:type="spellStart"/>
      <w:r w:rsidR="00B75A51">
        <w:t>MainAcitivy-t</w:t>
      </w:r>
      <w:proofErr w:type="spellEnd"/>
      <w:r w:rsidR="00B75A51">
        <w:t xml:space="preserve"> kellett kiegészíteni, hogy a</w:t>
      </w:r>
      <w:r w:rsidR="00B25672">
        <w:t>z implementált menü elérhetővé váljon</w:t>
      </w:r>
      <w:r w:rsidR="00B75A51">
        <w:t>.</w:t>
      </w:r>
    </w:p>
    <w:p w:rsidR="00B75A51" w:rsidRDefault="00B75A51" w:rsidP="001036BE">
      <w:r>
        <w:t xml:space="preserve">Úgy terveztem, hogy </w:t>
      </w:r>
      <w:r w:rsidR="00375378">
        <w:t>modulok vizsgálati módjának beállítását</w:t>
      </w:r>
      <w:r>
        <w:t xml:space="preserve"> egy jelölőnégyzettel (idegen </w:t>
      </w:r>
      <w:r w:rsidR="000A1449">
        <w:t xml:space="preserve">szóval </w:t>
      </w:r>
      <w:proofErr w:type="spellStart"/>
      <w:r w:rsidR="000A1449">
        <w:t>checkbox</w:t>
      </w:r>
      <w:proofErr w:type="spellEnd"/>
      <w:r w:rsidR="000A1449">
        <w:t xml:space="preserve">) </w:t>
      </w:r>
      <w:r w:rsidR="00375378">
        <w:t>oldom</w:t>
      </w:r>
      <w:r w:rsidR="000A1449">
        <w:t xml:space="preserve"> meg. Alapértelmezett értékként az egyéni vizsgálatot állítottam be.</w:t>
      </w:r>
      <w:r>
        <w:t xml:space="preserve"> A proc</w:t>
      </w:r>
      <w:r w:rsidR="000A1449">
        <w:t>esszor használattal kapcsolatos korlát beállítását</w:t>
      </w:r>
      <w:r>
        <w:t xml:space="preserve"> egy csúszka (idegen szóval </w:t>
      </w:r>
      <w:proofErr w:type="spellStart"/>
      <w:r>
        <w:t>slider</w:t>
      </w:r>
      <w:proofErr w:type="spellEnd"/>
      <w:r>
        <w:t xml:space="preserve">) segítségével </w:t>
      </w:r>
      <w:r w:rsidR="000A1449">
        <w:t>szerettem volna megvalósítani</w:t>
      </w:r>
      <w:r>
        <w:t xml:space="preserve">. Sajnos </w:t>
      </w:r>
      <w:r w:rsidR="00010672">
        <w:t>e</w:t>
      </w:r>
      <w:r>
        <w:t xml:space="preserve">z utóbbival akadt egy kis probléma az implementálás során, </w:t>
      </w:r>
      <w:r w:rsidR="00375378">
        <w:t>mint kiderült a</w:t>
      </w:r>
      <w:r>
        <w:t xml:space="preserve"> </w:t>
      </w:r>
      <w:proofErr w:type="spellStart"/>
      <w:r>
        <w:t>Preference</w:t>
      </w:r>
      <w:proofErr w:type="spellEnd"/>
      <w:r>
        <w:t xml:space="preserve"> </w:t>
      </w:r>
      <w:r w:rsidR="00375378">
        <w:t xml:space="preserve">használata során nem lehet minden </w:t>
      </w:r>
      <w:proofErr w:type="spellStart"/>
      <w:r w:rsidR="00814857">
        <w:t>Android-ra</w:t>
      </w:r>
      <w:proofErr w:type="spellEnd"/>
      <w:r w:rsidR="00814857">
        <w:t xml:space="preserve"> jellemző</w:t>
      </w:r>
      <w:r w:rsidR="00375378">
        <w:t xml:space="preserve"> elemet </w:t>
      </w:r>
      <w:r w:rsidR="000F0346">
        <w:t>alkalmazni</w:t>
      </w:r>
      <w:r w:rsidR="00441045">
        <w:t xml:space="preserve">, így </w:t>
      </w:r>
      <w:r w:rsidR="00375378">
        <w:t xml:space="preserve">a tervezett menüt nem lehet megvalósítani az </w:t>
      </w:r>
      <w:r w:rsidR="000F0346">
        <w:t>elképzelt</w:t>
      </w:r>
      <w:r w:rsidR="00375378">
        <w:t xml:space="preserve"> módon</w:t>
      </w:r>
      <w:r w:rsidR="006D531C">
        <w:t>. A felmerülő új probléma megoldásának keresése közben találtam</w:t>
      </w:r>
      <w:r w:rsidR="00375378">
        <w:t xml:space="preserve"> egy külsős projektet, ami pont</w:t>
      </w:r>
      <w:r w:rsidR="006D531C">
        <w:t xml:space="preserve"> a</w:t>
      </w:r>
      <w:r w:rsidR="00375378">
        <w:t xml:space="preserve"> számomra szükséges</w:t>
      </w:r>
      <w:r w:rsidR="006D531C">
        <w:t xml:space="preserve"> hiányosságot orvosolja</w:t>
      </w:r>
      <w:r w:rsidR="00974B96">
        <w:t>. A</w:t>
      </w:r>
      <w:r w:rsidR="00375378">
        <w:t xml:space="preserve"> könyvtár szerzője </w:t>
      </w:r>
      <w:r w:rsidR="00974B96" w:rsidRPr="00974B96">
        <w:t xml:space="preserve">Jay </w:t>
      </w:r>
      <w:proofErr w:type="spellStart"/>
      <w:r w:rsidR="00974B96" w:rsidRPr="00974B96">
        <w:t>Weisskopf</w:t>
      </w:r>
      <w:proofErr w:type="spellEnd"/>
      <w:r w:rsidR="00974B96">
        <w:t xml:space="preserve">, </w:t>
      </w:r>
      <w:r w:rsidR="004A7CC8">
        <w:t>aki a MIT</w:t>
      </w:r>
      <w:r w:rsidR="00BB2870">
        <w:t xml:space="preserve"> (</w:t>
      </w:r>
      <w:r w:rsidR="00BB2870" w:rsidRPr="00BB2870">
        <w:t xml:space="preserve">Massachusetts Institute of </w:t>
      </w:r>
      <w:proofErr w:type="spellStart"/>
      <w:r w:rsidR="00BB2870" w:rsidRPr="00BB2870">
        <w:t>Technology</w:t>
      </w:r>
      <w:proofErr w:type="spellEnd"/>
      <w:r w:rsidR="00BB2870">
        <w:t>)</w:t>
      </w:r>
      <w:r w:rsidR="004A7CC8">
        <w:t xml:space="preserve"> hallgatója vagy munkatársa</w:t>
      </w:r>
      <w:r w:rsidR="00974B96">
        <w:t>,</w:t>
      </w:r>
      <w:r w:rsidR="004A7CC8">
        <w:t xml:space="preserve"> </w:t>
      </w:r>
      <w:r w:rsidR="000F0346">
        <w:t>legalább is</w:t>
      </w:r>
      <w:r w:rsidR="004A7CC8">
        <w:t xml:space="preserve"> forráshoz mellékelt engedélyből erre lehet következtetni </w:t>
      </w:r>
      <w:r w:rsidR="00A74BC8">
        <w:t>(</w:t>
      </w:r>
      <w:r w:rsidR="00974B96">
        <w:t xml:space="preserve">az egész könyvtár </w:t>
      </w:r>
      <w:r w:rsidR="004B69B6">
        <w:t xml:space="preserve">forrása </w:t>
      </w:r>
      <w:r w:rsidR="00974B96">
        <w:t xml:space="preserve">és a hozzá tartozó engedély a </w:t>
      </w:r>
      <w:r w:rsidR="004B69B6">
        <w:fldChar w:fldCharType="begin"/>
      </w:r>
      <w:r w:rsidR="004B69B6">
        <w:instrText xml:space="preserve"> REF _Ref374879865 \r \h </w:instrText>
      </w:r>
      <w:r w:rsidR="004B69B6">
        <w:fldChar w:fldCharType="separate"/>
      </w:r>
      <w:r w:rsidR="004A1195">
        <w:t>[14]</w:t>
      </w:r>
      <w:r w:rsidR="004B69B6">
        <w:fldChar w:fldCharType="end"/>
      </w:r>
      <w:r w:rsidR="00A74BC8">
        <w:t xml:space="preserve"> alatt megtalálható). Mivel az adott engedély nem tiltja a talált könyvtár használatát és kimondottan nem a tényleges szabályozási metódust segítené megvalósítani a talált forrás, úgy gondoltam, hogy a szóban forgó könyvtár használata nem </w:t>
      </w:r>
      <w:r w:rsidR="00C5657C">
        <w:t>rontaná</w:t>
      </w:r>
      <w:r w:rsidR="00A74BC8">
        <w:t xml:space="preserve"> </w:t>
      </w:r>
      <w:r w:rsidR="00C5657C">
        <w:t>a saját munkám megítélését</w:t>
      </w:r>
      <w:r w:rsidR="004518AE">
        <w:t>.</w:t>
      </w:r>
      <w:r w:rsidR="00A74BC8">
        <w:t xml:space="preserve"> </w:t>
      </w:r>
      <w:r w:rsidR="004518AE">
        <w:t>E</w:t>
      </w:r>
      <w:r w:rsidR="000F0346">
        <w:t>mellett</w:t>
      </w:r>
      <w:r w:rsidR="00A74BC8">
        <w:t xml:space="preserve"> </w:t>
      </w:r>
      <w:r w:rsidR="000F0346">
        <w:t>egyszerű és gyors</w:t>
      </w:r>
      <w:r w:rsidR="00A74BC8">
        <w:t xml:space="preserve"> </w:t>
      </w:r>
      <w:r w:rsidR="00A74BC8">
        <w:lastRenderedPageBreak/>
        <w:t xml:space="preserve">megoldást biztosítana a hirtelen felmerült problémára. </w:t>
      </w:r>
      <w:r w:rsidR="00055230">
        <w:t xml:space="preserve">Miután sikeresen hozzáadtam a könyvtárat az meglévő saját projektünkhöz, </w:t>
      </w:r>
      <w:r w:rsidR="00814857">
        <w:t>egyéb probléma</w:t>
      </w:r>
      <w:r w:rsidR="00055230">
        <w:t xml:space="preserve"> nélkül sikerült befejezni a processzor használat szabályozásához szükséges felhasználói </w:t>
      </w:r>
      <w:r w:rsidR="000F0346">
        <w:t>felület</w:t>
      </w:r>
      <w:r w:rsidR="00055230">
        <w:t xml:space="preserve"> megvalósítását. A végeredményt az alábbi két ábrán (</w:t>
      </w:r>
      <w:r w:rsidR="007E1ADD">
        <w:fldChar w:fldCharType="begin"/>
      </w:r>
      <w:r w:rsidR="007E1ADD">
        <w:instrText xml:space="preserve"> REF _Ref374881241 \h </w:instrText>
      </w:r>
      <w:r w:rsidR="007E1ADD">
        <w:fldChar w:fldCharType="separate"/>
      </w:r>
      <w:r w:rsidR="004A1195">
        <w:t>4.3. ábra</w:t>
      </w:r>
      <w:r w:rsidR="007E1ADD">
        <w:fldChar w:fldCharType="end"/>
      </w:r>
      <w:r w:rsidR="007E1ADD">
        <w:t xml:space="preserve"> és </w:t>
      </w:r>
      <w:r w:rsidR="007E1ADD">
        <w:fldChar w:fldCharType="begin"/>
      </w:r>
      <w:r w:rsidR="007E1ADD">
        <w:instrText xml:space="preserve"> REF _Ref374881275 \h </w:instrText>
      </w:r>
      <w:r w:rsidR="007E1ADD">
        <w:fldChar w:fldCharType="separate"/>
      </w:r>
      <w:r w:rsidR="004A1195">
        <w:t>4.4. ábra</w:t>
      </w:r>
      <w:r w:rsidR="007E1ADD">
        <w:fldChar w:fldCharType="end"/>
      </w:r>
      <w:r w:rsidR="00055230">
        <w:t>) láthatjuk.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55230" w:rsidTr="00055230">
        <w:tc>
          <w:tcPr>
            <w:tcW w:w="4247" w:type="dxa"/>
          </w:tcPr>
          <w:p w:rsidR="00055230" w:rsidRDefault="00055230" w:rsidP="001036BE">
            <w:pPr>
              <w:ind w:firstLine="0"/>
            </w:pPr>
            <w:r>
              <w:rPr>
                <w:noProof/>
                <w:lang w:eastAsia="hu-HU"/>
              </w:rPr>
              <mc:AlternateContent>
                <mc:Choice Requires="wps">
                  <w:drawing>
                    <wp:anchor distT="0" distB="0" distL="114300" distR="114300" simplePos="0" relativeHeight="251661824" behindDoc="1" locked="0" layoutInCell="1" allowOverlap="1" wp14:anchorId="373E4E07" wp14:editId="6C442B72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4221480</wp:posOffset>
                      </wp:positionV>
                      <wp:extent cx="2519680" cy="635"/>
                      <wp:effectExtent l="0" t="0" r="0" b="0"/>
                      <wp:wrapNone/>
                      <wp:docPr id="11" name="Szövegdoboz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1968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bookmarkStart w:id="50" w:name="_Ref374881241"/>
                                <w:p w:rsidR="00E12553" w:rsidRPr="009815C5" w:rsidRDefault="00E12553" w:rsidP="006F0B1E">
                                  <w:pPr>
                                    <w:pStyle w:val="Kpalrs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STYLEREF 1 \s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t>4</w:t>
                                  </w:r>
                                  <w:r>
                                    <w:fldChar w:fldCharType="end"/>
                                  </w:r>
                                  <w:r>
                                    <w:t>.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ábra \* ARABIC \s 1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t>3</w:t>
                                  </w:r>
                                  <w:r>
                                    <w:fldChar w:fldCharType="end"/>
                                  </w:r>
                                  <w:r>
                                    <w:t>. ábra</w:t>
                                  </w:r>
                                  <w:bookmarkEnd w:id="50"/>
                                  <w:r>
                                    <w:t xml:space="preserve">: Beállítások menü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zövegdoboz 11" o:spid="_x0000_s1027" type="#_x0000_t202" style="position:absolute;left:0;text-align:left;margin-left:.35pt;margin-top:332.4pt;width:198.4pt;height:.05pt;z-index:-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" stroked="f">
                      <v:textbox style="mso-fit-shape-to-text:t" inset="0,0,0,0">
                        <w:txbxContent>
                          <w:bookmarkStart w:id="51" w:name="_Ref374881241"/>
                          <w:p w:rsidR="00E12553" w:rsidRPr="009815C5" w:rsidRDefault="00E12553" w:rsidP="006F0B1E">
                            <w:pPr>
                              <w:pStyle w:val="Kpalrs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 ábra</w:t>
                            </w:r>
                            <w:bookmarkEnd w:id="51"/>
                            <w:r>
                              <w:t xml:space="preserve">: Beállítások menü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hu-HU"/>
              </w:rPr>
              <w:drawing>
                <wp:anchor distT="0" distB="0" distL="114300" distR="114300" simplePos="0" relativeHeight="251658752" behindDoc="1" locked="0" layoutInCell="1" allowOverlap="1" wp14:anchorId="0E43AA81" wp14:editId="54F0D487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0</wp:posOffset>
                  </wp:positionV>
                  <wp:extent cx="2520000" cy="4201200"/>
                  <wp:effectExtent l="0" t="0" r="0" b="8890"/>
                  <wp:wrapNone/>
                  <wp:docPr id="9" name="Kép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device-2013-12-15-120523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420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47" w:type="dxa"/>
          </w:tcPr>
          <w:p w:rsidR="00055230" w:rsidRDefault="00055230" w:rsidP="001036BE">
            <w:pPr>
              <w:ind w:firstLine="0"/>
            </w:pPr>
            <w:r>
              <w:rPr>
                <w:noProof/>
                <w:lang w:eastAsia="hu-HU"/>
              </w:rPr>
              <mc:AlternateContent>
                <mc:Choice Requires="wps">
                  <w:drawing>
                    <wp:inline distT="0" distB="0" distL="0" distR="0" wp14:anchorId="36162BB1" wp14:editId="0B96E751">
                      <wp:extent cx="2519680" cy="447675"/>
                      <wp:effectExtent l="0" t="0" r="0" b="9525"/>
                      <wp:docPr id="12" name="Szövegdoboz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19680" cy="44767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bookmarkStart w:id="52" w:name="_Ref374881275"/>
                                <w:p w:rsidR="00E12553" w:rsidRPr="00435C15" w:rsidRDefault="00E12553" w:rsidP="006F0B1E">
                                  <w:pPr>
                                    <w:pStyle w:val="Kpalrs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STYLEREF 1 \s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t>4</w:t>
                                  </w:r>
                                  <w:r>
                                    <w:fldChar w:fldCharType="end"/>
                                  </w:r>
                                  <w:r>
                                    <w:t>.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ábra \* ARABIC \s 1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t>4</w:t>
                                  </w:r>
                                  <w:r>
                                    <w:fldChar w:fldCharType="end"/>
                                  </w:r>
                                  <w:r>
                                    <w:t>. ábra</w:t>
                                  </w:r>
                                  <w:bookmarkEnd w:id="52"/>
                                  <w:r>
                                    <w:t>: Processzor használat mértékét szabályozó csúszka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Szövegdoboz 12" o:spid="_x0000_s1028" type="#_x0000_t202" style="width:198.4pt;height:3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" stroked="f">
                      <v:textbox inset="0,0,0,0">
                        <w:txbxContent>
                          <w:bookmarkStart w:id="53" w:name="_Ref374881275"/>
                          <w:p w:rsidR="00E12553" w:rsidRPr="00435C15" w:rsidRDefault="00E12553" w:rsidP="006F0B1E">
                            <w:pPr>
                              <w:pStyle w:val="Kpalrs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. ábra</w:t>
                            </w:r>
                            <w:bookmarkEnd w:id="53"/>
                            <w:r>
                              <w:t>: Processzor használat mértékét szabályozó csúszka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eastAsia="hu-HU"/>
              </w:rPr>
              <w:drawing>
                <wp:anchor distT="0" distB="0" distL="114300" distR="114300" simplePos="0" relativeHeight="251659776" behindDoc="0" locked="0" layoutInCell="1" allowOverlap="1" wp14:anchorId="3734C2E0" wp14:editId="7E24EAE8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0</wp:posOffset>
                  </wp:positionV>
                  <wp:extent cx="2520000" cy="4201200"/>
                  <wp:effectExtent l="0" t="0" r="0" b="8890"/>
                  <wp:wrapTopAndBottom/>
                  <wp:docPr id="10" name="Kép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device-2013-12-15-120542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420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2B228C" w:rsidRDefault="002B228C" w:rsidP="00943238">
      <w:r>
        <w:t>A felhasználói interfész hozzáadásával befejeztem a processzor használatot ellenőrző szál implementálás</w:t>
      </w:r>
      <w:r w:rsidR="000F0346">
        <w:t>át</w:t>
      </w:r>
      <w:r>
        <w:t>. Most már létezik az adat</w:t>
      </w:r>
      <w:r w:rsidR="000F62F9">
        <w:t xml:space="preserve">tároláshoz szükséges struktúra, és </w:t>
      </w:r>
      <w:r>
        <w:t>az is megvan, hogy hol és milyen módon történik ezeknek a felhasználása, így a keretrendszer szempontjából nincs akadálya új funkció használatának. Egy utolsó dolog</w:t>
      </w:r>
      <w:r w:rsidR="000F62F9">
        <w:t xml:space="preserve"> viszont még mindezek mellett</w:t>
      </w:r>
      <w:r>
        <w:t xml:space="preserve"> szükséges, ahhoz hogy tényleg az elvártnak megfelelően működjön a szabályozás. Következzen most ennek </w:t>
      </w:r>
      <w:r w:rsidR="009707AD">
        <w:t>ismertetése</w:t>
      </w:r>
      <w:r>
        <w:t>.</w:t>
      </w:r>
    </w:p>
    <w:p w:rsidR="002B228C" w:rsidRDefault="008E2E4C" w:rsidP="002B228C">
      <w:pPr>
        <w:pStyle w:val="Cmsor4"/>
      </w:pPr>
      <w:bookmarkStart w:id="54" w:name="_Ref374885226"/>
      <w:r>
        <w:t>A betöltendő modulok kódjának kiegészítése</w:t>
      </w:r>
    </w:p>
    <w:p w:rsidR="008E2E4C" w:rsidRDefault="00BB2DD1" w:rsidP="008E2E4C">
      <w:r>
        <w:t>Mint azt korább</w:t>
      </w:r>
      <w:r w:rsidR="007B3283">
        <w:t>an már említettem, sajnos van</w:t>
      </w:r>
      <w:r>
        <w:t xml:space="preserve"> olyan szabályozáshoz szükséges adat</w:t>
      </w:r>
      <w:r w:rsidR="008E2E4C">
        <w:t xml:space="preserve">, amit csak az adott szál képes lekérdezni futása alatt. </w:t>
      </w:r>
      <w:r>
        <w:t xml:space="preserve"> Az ehhez szükséges kódo</w:t>
      </w:r>
      <w:r w:rsidR="008E2E4C">
        <w:t>t még a fordítás előtt hozzá kellene tenni a futtatásra szánt modulok forrásához.</w:t>
      </w:r>
      <w:r w:rsidR="002B0623" w:rsidRPr="002B0623">
        <w:t xml:space="preserve"> </w:t>
      </w:r>
      <w:r w:rsidR="002B0623">
        <w:t xml:space="preserve">Emellett </w:t>
      </w:r>
      <w:r w:rsidR="002B0623">
        <w:lastRenderedPageBreak/>
        <w:t>arra is szükség van, hogy a már említett altatást megvalósító részlet</w:t>
      </w:r>
      <w:r w:rsidR="000F0346">
        <w:t>et</w:t>
      </w:r>
      <w:r w:rsidR="002B0623">
        <w:t xml:space="preserve"> </w:t>
      </w:r>
      <w:r w:rsidR="000F0346">
        <w:t>is hozzáadjuk a modulokhoz</w:t>
      </w:r>
      <w:r w:rsidR="002B0623">
        <w:t xml:space="preserve">. </w:t>
      </w:r>
      <w:r w:rsidR="008E2E4C">
        <w:t xml:space="preserve"> Mivel az egész szabályozó rendszernek </w:t>
      </w:r>
      <w:r w:rsidR="00B2071C">
        <w:t xml:space="preserve">az </w:t>
      </w:r>
      <w:r w:rsidR="008E2E4C">
        <w:t>egyik</w:t>
      </w:r>
      <w:r w:rsidR="00B2071C">
        <w:t xml:space="preserve"> célja, hogy az esetleges kártékony céllal írt modulok</w:t>
      </w:r>
      <w:r w:rsidR="008E2E4C">
        <w:t xml:space="preserve"> </w:t>
      </w:r>
      <w:r w:rsidR="00B2071C">
        <w:t xml:space="preserve">sikeres </w:t>
      </w:r>
      <w:r w:rsidR="0010531E">
        <w:t>működ</w:t>
      </w:r>
      <w:r w:rsidR="00814857">
        <w:t>é</w:t>
      </w:r>
      <w:r w:rsidR="0010531E">
        <w:t>sét</w:t>
      </w:r>
      <w:r w:rsidR="00B2071C">
        <w:t xml:space="preserve"> meghiúsítsa, így a szükséges</w:t>
      </w:r>
      <w:r w:rsidR="00814857">
        <w:t xml:space="preserve"> kódok beillesztését nem bízhatj</w:t>
      </w:r>
      <w:r w:rsidR="00B2071C">
        <w:t>uk a modulok fejlesz</w:t>
      </w:r>
      <w:r w:rsidR="00814857">
        <w:t>tőinek becsületességére, kell</w:t>
      </w:r>
      <w:r w:rsidR="00B2071C">
        <w:t xml:space="preserve"> valami automatikus módszer, amivel a kiegészítést elvégezhetjük.</w:t>
      </w:r>
    </w:p>
    <w:p w:rsidR="00B2071C" w:rsidRDefault="00B2071C" w:rsidP="008E2E4C">
      <w:r>
        <w:t xml:space="preserve">A modulfejlesztőknek viszonylag könnyű dolguk van a fejlesztés </w:t>
      </w:r>
      <w:r w:rsidR="002B0623">
        <w:t>folyamatát</w:t>
      </w:r>
      <w:r>
        <w:t xml:space="preserve"> tekintve. </w:t>
      </w:r>
      <w:proofErr w:type="gramStart"/>
      <w:r>
        <w:t>Eg</w:t>
      </w:r>
      <w:r w:rsidR="00814857">
        <w:t>yetlen .java</w:t>
      </w:r>
      <w:proofErr w:type="gramEnd"/>
      <w:r w:rsidR="00814857">
        <w:t xml:space="preserve"> kiterjesztésű fájl</w:t>
      </w:r>
      <w:r>
        <w:t xml:space="preserve">t kell nekik elkészíteniük és </w:t>
      </w:r>
      <w:r w:rsidR="00C40FF8">
        <w:t>a tervek szerint, majd ezt a fájlt eljuttatva a központi szerverre, a szerver fog belőle a keretrendszer szám</w:t>
      </w:r>
      <w:r w:rsidR="00BB2DD1">
        <w:t>ára futtatható modult generálni</w:t>
      </w:r>
      <w:r w:rsidR="00C40FF8">
        <w:t xml:space="preserve">. </w:t>
      </w:r>
      <w:r w:rsidR="00BB2DD1">
        <w:t>Ez azért fontos a feladat szempontjából, mert</w:t>
      </w:r>
      <w:r w:rsidR="00C40FF8">
        <w:t xml:space="preserve"> a szükséges módosításokat ezen </w:t>
      </w:r>
      <w:proofErr w:type="gramStart"/>
      <w:r w:rsidR="00C40FF8">
        <w:t>a .java</w:t>
      </w:r>
      <w:proofErr w:type="gramEnd"/>
      <w:r w:rsidR="00C40FF8">
        <w:t xml:space="preserve"> fájlon, vagy az </w:t>
      </w:r>
      <w:r w:rsidR="00FE2F20">
        <w:t>ebből</w:t>
      </w:r>
      <w:r w:rsidR="00C40FF8">
        <w:t xml:space="preserve"> fordított binárison kell elvégezni.</w:t>
      </w:r>
    </w:p>
    <w:p w:rsidR="002B0623" w:rsidRDefault="002B0623" w:rsidP="008E2E4C">
      <w:r>
        <w:t xml:space="preserve">A probléma felismerését követően az első lépés az elvárt funkciók </w:t>
      </w:r>
      <w:r w:rsidR="00C753A7">
        <w:t>meghatározása</w:t>
      </w:r>
      <w:r>
        <w:t xml:space="preserve"> volt a tervezés során, a következő kritériumokat szabtuk meg</w:t>
      </w:r>
      <w:r w:rsidR="00C753A7">
        <w:t xml:space="preserve"> a </w:t>
      </w:r>
      <w:r w:rsidR="007B3283">
        <w:t>kiegészítővel</w:t>
      </w:r>
      <w:r w:rsidR="00C753A7">
        <w:t xml:space="preserve"> kapcsolatban</w:t>
      </w:r>
      <w:r>
        <w:t>:</w:t>
      </w:r>
    </w:p>
    <w:p w:rsidR="002B0623" w:rsidRDefault="00B537D4" w:rsidP="002B0623">
      <w:pPr>
        <w:pStyle w:val="Listaszerbekezds"/>
        <w:numPr>
          <w:ilvl w:val="0"/>
          <w:numId w:val="29"/>
        </w:numPr>
      </w:pPr>
      <w:r>
        <w:t>könnyen beépíthető legyen a jelenlegi modul átalakító folyamatba</w:t>
      </w:r>
    </w:p>
    <w:p w:rsidR="00B537D4" w:rsidRDefault="00B537D4" w:rsidP="002B0623">
      <w:pPr>
        <w:pStyle w:val="Listaszerbekezds"/>
        <w:numPr>
          <w:ilvl w:val="0"/>
          <w:numId w:val="29"/>
        </w:numPr>
      </w:pPr>
      <w:r>
        <w:t>automatikusan végezze el a módosításokat</w:t>
      </w:r>
    </w:p>
    <w:p w:rsidR="00B537D4" w:rsidRDefault="00B537D4" w:rsidP="002B0623">
      <w:pPr>
        <w:pStyle w:val="Listaszerbekezds"/>
        <w:numPr>
          <w:ilvl w:val="0"/>
          <w:numId w:val="29"/>
        </w:numPr>
      </w:pPr>
      <w:r>
        <w:t>lehetőleg csak olyan helyre illesszen új kódot, ahol arra nagy valószínűséggel tényleg szükség van</w:t>
      </w:r>
    </w:p>
    <w:p w:rsidR="00FE2F20" w:rsidRDefault="0010531E" w:rsidP="008E2E4C">
      <w:r>
        <w:t>M</w:t>
      </w:r>
      <w:r w:rsidR="00233D17">
        <w:t>ivel ez a</w:t>
      </w:r>
      <w:r w:rsidR="00814857">
        <w:t>z új</w:t>
      </w:r>
      <w:r w:rsidR="003C05CE">
        <w:t>, általunk tervezett</w:t>
      </w:r>
      <w:r w:rsidR="00B537D4">
        <w:t xml:space="preserve"> szabályozási módszerhez köthető probléma, </w:t>
      </w:r>
      <w:r w:rsidR="003C05CE">
        <w:t>ezért</w:t>
      </w:r>
      <w:r w:rsidR="00B537D4">
        <w:t xml:space="preserve"> a kezdeti tervezés során </w:t>
      </w:r>
      <w:r w:rsidR="00814857">
        <w:t xml:space="preserve">ezzel a </w:t>
      </w:r>
      <w:r w:rsidR="004518AE">
        <w:t>feladatkörrel nem foglalkoztunk. Í</w:t>
      </w:r>
      <w:r w:rsidR="00814857">
        <w:t>gy a következő lépés a lehetséges megoldások keresése volt</w:t>
      </w:r>
      <w:r w:rsidR="00B537D4">
        <w:t>.</w:t>
      </w:r>
      <w:r w:rsidR="00FE2F20">
        <w:t xml:space="preserve"> Felmerült az ötlet, hogy egy saját fordítót kellene megv</w:t>
      </w:r>
      <w:r>
        <w:t>alósítani.</w:t>
      </w:r>
      <w:r w:rsidR="00B537D4">
        <w:t xml:space="preserve"> </w:t>
      </w:r>
      <w:r w:rsidR="00814857">
        <w:t>Ezt a</w:t>
      </w:r>
      <w:r>
        <w:t xml:space="preserve"> lehetőséget elég hamar elvetettük, mivel jobban utánanézve annak</w:t>
      </w:r>
      <w:r w:rsidR="00B537D4">
        <w:t>, hogy mivel jár pontosan egy ilyen munka</w:t>
      </w:r>
      <w:r w:rsidR="00FE2F20">
        <w:t xml:space="preserve">, első látásra úgy tűnt, hogy túl nagy feladat lenne a jelenlegi teendők mellé, és </w:t>
      </w:r>
      <w:r>
        <w:t>arról sem tudtunk megbizon</w:t>
      </w:r>
      <w:r w:rsidR="003C05CE">
        <w:t>yosodni teljes mértékben, hogy egy saját fordítónak</w:t>
      </w:r>
      <w:r>
        <w:t xml:space="preserve"> </w:t>
      </w:r>
      <w:r w:rsidR="00C753A7">
        <w:t xml:space="preserve">a </w:t>
      </w:r>
      <w:r>
        <w:t>szerveren történő használat</w:t>
      </w:r>
      <w:r w:rsidR="003C05CE">
        <w:t>a</w:t>
      </w:r>
      <w:r>
        <w:t xml:space="preserve"> megoldható-e</w:t>
      </w:r>
      <w:r w:rsidR="00B537D4">
        <w:t>.</w:t>
      </w:r>
      <w:r>
        <w:t xml:space="preserve"> Emellett időközben</w:t>
      </w:r>
      <w:r w:rsidR="00FE2F20">
        <w:t xml:space="preserve"> két </w:t>
      </w:r>
      <w:r>
        <w:t xml:space="preserve">másik </w:t>
      </w:r>
      <w:r w:rsidR="00C753A7">
        <w:t>lehetséges, az előbbinél</w:t>
      </w:r>
      <w:r w:rsidR="00FE2F20">
        <w:t xml:space="preserve"> egysz</w:t>
      </w:r>
      <w:r w:rsidR="009D7C4D">
        <w:t>erűbb megoldást sikerült találnom</w:t>
      </w:r>
      <w:r w:rsidR="00FE2F20">
        <w:t>.</w:t>
      </w:r>
    </w:p>
    <w:p w:rsidR="00A27A39" w:rsidRDefault="00B537D4" w:rsidP="008E2E4C">
      <w:r>
        <w:t xml:space="preserve">Az első </w:t>
      </w:r>
      <w:r w:rsidR="00233D17">
        <w:t>ezek közül</w:t>
      </w:r>
      <w:r w:rsidR="002B0623">
        <w:t xml:space="preserve"> </w:t>
      </w:r>
      <w:r w:rsidR="00233D17">
        <w:t xml:space="preserve">az úgynevezett </w:t>
      </w:r>
      <w:proofErr w:type="spellStart"/>
      <w:r w:rsidR="00233D17">
        <w:t>Eclipse</w:t>
      </w:r>
      <w:proofErr w:type="spellEnd"/>
      <w:r w:rsidR="00233D17">
        <w:t xml:space="preserve"> </w:t>
      </w:r>
      <w:r w:rsidR="00CC42A9">
        <w:t>J</w:t>
      </w:r>
      <w:r w:rsidR="00233D17">
        <w:t>ava fejlesztői eszköz</w:t>
      </w:r>
      <w:r w:rsidR="004518AE">
        <w:t xml:space="preserve"> (JDT,</w:t>
      </w:r>
      <w:r w:rsidR="00CC42A9">
        <w:t xml:space="preserve"> Java </w:t>
      </w:r>
      <w:proofErr w:type="spellStart"/>
      <w:r w:rsidR="00CC42A9">
        <w:t>Development</w:t>
      </w:r>
      <w:proofErr w:type="spellEnd"/>
      <w:r w:rsidR="00CC42A9">
        <w:t xml:space="preserve"> </w:t>
      </w:r>
      <w:proofErr w:type="spellStart"/>
      <w:r w:rsidR="00CC42A9">
        <w:t>Tools</w:t>
      </w:r>
      <w:proofErr w:type="spellEnd"/>
      <w:r w:rsidR="003A04DF">
        <w:fldChar w:fldCharType="begin"/>
      </w:r>
      <w:r w:rsidR="003A04DF">
        <w:instrText xml:space="preserve"> REF _Ref374895138 \r \h </w:instrText>
      </w:r>
      <w:r w:rsidR="003A04DF">
        <w:fldChar w:fldCharType="separate"/>
      </w:r>
      <w:r w:rsidR="004A1195">
        <w:t>[15]</w:t>
      </w:r>
      <w:r w:rsidR="003A04DF">
        <w:fldChar w:fldCharType="end"/>
      </w:r>
      <w:r w:rsidR="00CC42A9">
        <w:t xml:space="preserve">). Ez egy olyan </w:t>
      </w:r>
      <w:proofErr w:type="spellStart"/>
      <w:r w:rsidR="00CC42A9">
        <w:t>alprojektje</w:t>
      </w:r>
      <w:proofErr w:type="spellEnd"/>
      <w:r w:rsidR="00CC42A9">
        <w:t xml:space="preserve"> az </w:t>
      </w:r>
      <w:proofErr w:type="spellStart"/>
      <w:r w:rsidR="00CC42A9">
        <w:t>Eclipse-nek</w:t>
      </w:r>
      <w:proofErr w:type="spellEnd"/>
      <w:r w:rsidR="00CC42A9">
        <w:t xml:space="preserve">, amely </w:t>
      </w:r>
      <w:r w:rsidR="0010531E">
        <w:t xml:space="preserve">kapcsán </w:t>
      </w:r>
      <w:r w:rsidR="00CC42A9">
        <w:t>különböző Java p</w:t>
      </w:r>
      <w:r w:rsidR="00A27A39">
        <w:t>rogramozási eszközöket fejleszt</w:t>
      </w:r>
      <w:r w:rsidR="0010531E">
        <w:t>enek</w:t>
      </w:r>
      <w:r w:rsidR="00A27A39">
        <w:t xml:space="preserve">. Maga JDT projekt öt nagyobb különálló projektre bontható szét, számunkra ezek közül a Mag (idegen szóval </w:t>
      </w:r>
      <w:proofErr w:type="spellStart"/>
      <w:r w:rsidR="00A27A39">
        <w:t>Core</w:t>
      </w:r>
      <w:proofErr w:type="spellEnd"/>
      <w:r w:rsidR="00A27A39">
        <w:t xml:space="preserve">), amelyik </w:t>
      </w:r>
      <w:r w:rsidR="0010531E">
        <w:t>releváns</w:t>
      </w:r>
      <w:r w:rsidR="00A27A39">
        <w:t xml:space="preserve">. Segítségével az </w:t>
      </w:r>
      <w:proofErr w:type="gramStart"/>
      <w:r w:rsidR="00A27A39">
        <w:t>adott .java</w:t>
      </w:r>
      <w:proofErr w:type="gramEnd"/>
      <w:r w:rsidR="00A27A39">
        <w:t xml:space="preserve"> fájlt elemeire bonthatjuk és egy fa </w:t>
      </w:r>
      <w:r w:rsidR="00A27A39">
        <w:lastRenderedPageBreak/>
        <w:t>struktúrába rendezhetjük. Ezek</w:t>
      </w:r>
      <w:r w:rsidR="003C05CE">
        <w:t xml:space="preserve"> után a létrehozott struktúrát</w:t>
      </w:r>
      <w:r w:rsidR="00A27A39">
        <w:t xml:space="preserve"> </w:t>
      </w:r>
      <w:r w:rsidR="003C05CE">
        <w:t>módunkban áll megváltoztatni</w:t>
      </w:r>
      <w:r w:rsidR="004518AE">
        <w:t>, kiegészíteni</w:t>
      </w:r>
      <w:r w:rsidR="00A27A39">
        <w:t>.</w:t>
      </w:r>
    </w:p>
    <w:p w:rsidR="00A27A39" w:rsidRDefault="00A27A39" w:rsidP="008E2E4C">
      <w:r>
        <w:t xml:space="preserve">A másik </w:t>
      </w:r>
      <w:r w:rsidR="003A04DF">
        <w:t>lehetőség</w:t>
      </w:r>
      <w:r>
        <w:t xml:space="preserve"> az úgynevezett </w:t>
      </w:r>
      <w:proofErr w:type="spellStart"/>
      <w:r>
        <w:t>Javassist</w:t>
      </w:r>
      <w:proofErr w:type="spellEnd"/>
      <w:r w:rsidR="003A04DF">
        <w:t xml:space="preserve">. Ennek segítségével teljesen más oldalról közelíthetjük meg a problémát, mivel lényegében ez egy olyan eszköz, </w:t>
      </w:r>
      <w:r w:rsidR="003C05CE">
        <w:t>amely s</w:t>
      </w:r>
      <w:r w:rsidR="003A04DF">
        <w:t>egítségével futási időben tudunk új osztályokat definiálni vagy módosí</w:t>
      </w:r>
      <w:r w:rsidR="00C638CA">
        <w:t xml:space="preserve">tani, ha éppen </w:t>
      </w:r>
      <w:r w:rsidR="0010531E">
        <w:t>erre lenne szükség</w:t>
      </w:r>
      <w:r w:rsidR="00C638CA">
        <w:t xml:space="preserve">. Kétféle </w:t>
      </w:r>
      <w:proofErr w:type="spellStart"/>
      <w:r w:rsidR="00C638CA">
        <w:t>API-t</w:t>
      </w:r>
      <w:proofErr w:type="spellEnd"/>
      <w:r w:rsidR="00C638CA">
        <w:t xml:space="preserve"> (</w:t>
      </w:r>
      <w:proofErr w:type="spellStart"/>
      <w:r w:rsidR="00C638CA" w:rsidRPr="00C638CA">
        <w:t>App</w:t>
      </w:r>
      <w:r w:rsidR="00C638CA">
        <w:t>lication</w:t>
      </w:r>
      <w:proofErr w:type="spellEnd"/>
      <w:r w:rsidR="00C638CA">
        <w:t xml:space="preserve"> </w:t>
      </w:r>
      <w:proofErr w:type="spellStart"/>
      <w:r w:rsidR="00C638CA">
        <w:t>Programming</w:t>
      </w:r>
      <w:proofErr w:type="spellEnd"/>
      <w:r w:rsidR="00C638CA">
        <w:t xml:space="preserve"> </w:t>
      </w:r>
      <w:proofErr w:type="spellStart"/>
      <w:r w:rsidR="00C638CA">
        <w:t>Interface</w:t>
      </w:r>
      <w:proofErr w:type="spellEnd"/>
      <w:r w:rsidR="00C638CA">
        <w:t>, f</w:t>
      </w:r>
      <w:r w:rsidR="00C638CA" w:rsidRPr="00C638CA">
        <w:t xml:space="preserve">elhasználói </w:t>
      </w:r>
      <w:r w:rsidR="00C638CA">
        <w:t>program i</w:t>
      </w:r>
      <w:r w:rsidR="00C638CA" w:rsidRPr="00C638CA">
        <w:t>nterfész</w:t>
      </w:r>
      <w:r w:rsidR="00C638CA">
        <w:t xml:space="preserve">) </w:t>
      </w:r>
      <w:r w:rsidR="003C05CE">
        <w:t>használhatunk</w:t>
      </w:r>
      <w:r w:rsidR="0010531E">
        <w:t>, egy forrás szintűt és egy bájt</w:t>
      </w:r>
      <w:r w:rsidR="00C638CA">
        <w:t>kód szintűt.</w:t>
      </w:r>
      <w:r w:rsidR="006A0B27">
        <w:t xml:space="preserve"> Az előbbivel lehetséges az </w:t>
      </w:r>
      <w:proofErr w:type="gramStart"/>
      <w:r w:rsidR="006A0B27">
        <w:t>adott .</w:t>
      </w:r>
      <w:proofErr w:type="spellStart"/>
      <w:r w:rsidR="006A0B27">
        <w:t>class</w:t>
      </w:r>
      <w:proofErr w:type="spellEnd"/>
      <w:proofErr w:type="gramEnd"/>
      <w:r w:rsidR="006A0B27">
        <w:t xml:space="preserve"> fájl módosítása a tényleges </w:t>
      </w:r>
      <w:r w:rsidR="0010531E">
        <w:t>bájt</w:t>
      </w:r>
      <w:r w:rsidR="006A0B27">
        <w:t xml:space="preserve">kód ismerete nélkül, viszont csak a Java nyelvben </w:t>
      </w:r>
      <w:r w:rsidR="003C05CE">
        <w:t>ismert</w:t>
      </w:r>
      <w:r w:rsidR="006A0B27">
        <w:t xml:space="preserve"> </w:t>
      </w:r>
      <w:r w:rsidR="003C05CE">
        <w:t>alapelemekkel</w:t>
      </w:r>
      <w:r w:rsidR="006A0B27">
        <w:t xml:space="preserve"> dolgozhatunk, az utóbbi segítségével pedig közvetlen módon szerkeszthetjük a .</w:t>
      </w:r>
      <w:proofErr w:type="spellStart"/>
      <w:r w:rsidR="006A0B27">
        <w:t>class</w:t>
      </w:r>
      <w:proofErr w:type="spellEnd"/>
      <w:r w:rsidR="006A0B27">
        <w:t xml:space="preserve"> fájlt, mint a többi hasonló szerkesztőben.</w:t>
      </w:r>
    </w:p>
    <w:p w:rsidR="006A0B27" w:rsidRDefault="006A0B27" w:rsidP="008E2E4C">
      <w:r>
        <w:t>A rövid ismertetők után egy összehasonlító táblázat</w:t>
      </w:r>
      <w:r w:rsidR="00D70BDF">
        <w:t xml:space="preserve"> (</w:t>
      </w:r>
      <w:r w:rsidR="00D70BDF">
        <w:fldChar w:fldCharType="begin"/>
      </w:r>
      <w:r w:rsidR="00D70BDF">
        <w:instrText xml:space="preserve"> REF _Ref374962173 \h </w:instrText>
      </w:r>
      <w:r w:rsidR="00D70BDF">
        <w:fldChar w:fldCharType="separate"/>
      </w:r>
      <w:r w:rsidR="004A1195">
        <w:rPr>
          <w:noProof/>
        </w:rPr>
        <w:t>4</w:t>
      </w:r>
      <w:r w:rsidR="004A1195">
        <w:t>.</w:t>
      </w:r>
      <w:r w:rsidR="004A1195">
        <w:rPr>
          <w:noProof/>
        </w:rPr>
        <w:t>1</w:t>
      </w:r>
      <w:r w:rsidR="004A1195">
        <w:t>. táblázat</w:t>
      </w:r>
      <w:r w:rsidR="00D70BDF">
        <w:fldChar w:fldCharType="end"/>
      </w:r>
      <w:r w:rsidR="00D70BDF">
        <w:t xml:space="preserve">) </w:t>
      </w:r>
      <w:r>
        <w:t>segítségével szeretném bemutatni, hogy melyek azok a fő szempontok, amelyek szerint vizsgáltam a két lehetőséget, illetve hogy ezekre a szempontokra m</w:t>
      </w:r>
      <w:r w:rsidR="00D70BDF">
        <w:t xml:space="preserve">ilyen megoldást </w:t>
      </w:r>
      <w:r w:rsidR="007B3283">
        <w:t xml:space="preserve">nyújt a JDK és a </w:t>
      </w:r>
      <w:proofErr w:type="spellStart"/>
      <w:r w:rsidR="007B3283">
        <w:t>Javassist</w:t>
      </w:r>
      <w:proofErr w:type="spellEnd"/>
      <w:r w:rsidR="007B3283">
        <w:t>.</w:t>
      </w:r>
    </w:p>
    <w:tbl>
      <w:tblPr>
        <w:tblStyle w:val="GridTable5DarkAccent5"/>
        <w:tblW w:w="0" w:type="auto"/>
        <w:tblLook w:val="04A0" w:firstRow="1" w:lastRow="0" w:firstColumn="1" w:lastColumn="0" w:noHBand="0" w:noVBand="1"/>
      </w:tblPr>
      <w:tblGrid>
        <w:gridCol w:w="2689"/>
        <w:gridCol w:w="2693"/>
        <w:gridCol w:w="3112"/>
      </w:tblGrid>
      <w:tr w:rsidR="005F7F4B" w:rsidRPr="00BC0DAC" w:rsidTr="009159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F7F4B" w:rsidRPr="00BC0DAC" w:rsidRDefault="005F7F4B" w:rsidP="005F7F4B">
            <w:pPr>
              <w:ind w:firstLine="0"/>
              <w:jc w:val="center"/>
            </w:pPr>
            <w:r w:rsidRPr="00BC0DAC">
              <w:t>Szempontok</w:t>
            </w:r>
          </w:p>
        </w:tc>
        <w:tc>
          <w:tcPr>
            <w:tcW w:w="2693" w:type="dxa"/>
          </w:tcPr>
          <w:p w:rsidR="005F7F4B" w:rsidRPr="00BC0DAC" w:rsidRDefault="005F7F4B" w:rsidP="005F7F4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C0DAC">
              <w:t>JDK</w:t>
            </w:r>
          </w:p>
        </w:tc>
        <w:tc>
          <w:tcPr>
            <w:tcW w:w="3112" w:type="dxa"/>
          </w:tcPr>
          <w:p w:rsidR="005F7F4B" w:rsidRPr="00BC0DAC" w:rsidRDefault="005F7F4B" w:rsidP="005F7F4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C0DAC">
              <w:t>Javassist</w:t>
            </w:r>
            <w:proofErr w:type="spellEnd"/>
          </w:p>
        </w:tc>
      </w:tr>
      <w:tr w:rsidR="005F7F4B" w:rsidRPr="00BC0DAC" w:rsidTr="009159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F7F4B" w:rsidRPr="00BC0DAC" w:rsidRDefault="005F7F4B" w:rsidP="0012508F">
            <w:pPr>
              <w:ind w:firstLine="0"/>
            </w:pPr>
            <w:r w:rsidRPr="00BC0DAC">
              <w:t>Forrásfájl</w:t>
            </w:r>
            <w:r w:rsidR="00FB2349" w:rsidRPr="00BC0DAC">
              <w:t>:</w:t>
            </w:r>
          </w:p>
        </w:tc>
        <w:tc>
          <w:tcPr>
            <w:tcW w:w="2693" w:type="dxa"/>
          </w:tcPr>
          <w:p w:rsidR="005F7F4B" w:rsidRPr="002F49BE" w:rsidRDefault="005F7F4B" w:rsidP="004131B1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2F49BE">
              <w:t>.</w:t>
            </w:r>
            <w:proofErr w:type="gramEnd"/>
            <w:r w:rsidRPr="002F49BE">
              <w:t>java kiterjesztésű</w:t>
            </w:r>
          </w:p>
        </w:tc>
        <w:tc>
          <w:tcPr>
            <w:tcW w:w="3112" w:type="dxa"/>
          </w:tcPr>
          <w:p w:rsidR="005F7F4B" w:rsidRPr="002F49BE" w:rsidRDefault="005F7F4B" w:rsidP="004131B1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2F49BE">
              <w:t>.</w:t>
            </w:r>
            <w:proofErr w:type="spellStart"/>
            <w:proofErr w:type="gramEnd"/>
            <w:r w:rsidRPr="002F49BE">
              <w:t>class</w:t>
            </w:r>
            <w:proofErr w:type="spellEnd"/>
            <w:r w:rsidRPr="002F49BE">
              <w:t xml:space="preserve"> kiterjesztésű</w:t>
            </w:r>
          </w:p>
        </w:tc>
      </w:tr>
      <w:tr w:rsidR="005F7F4B" w:rsidRPr="00BC0DAC" w:rsidTr="009159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F7F4B" w:rsidRPr="00BC0DAC" w:rsidRDefault="005F7F4B" w:rsidP="0012508F">
            <w:pPr>
              <w:ind w:firstLine="0"/>
            </w:pPr>
            <w:r w:rsidRPr="00BC0DAC">
              <w:t>Új függvény hozzáadása a forráshoz</w:t>
            </w:r>
            <w:r w:rsidR="0012508F">
              <w:t>:</w:t>
            </w:r>
          </w:p>
        </w:tc>
        <w:tc>
          <w:tcPr>
            <w:tcW w:w="2693" w:type="dxa"/>
          </w:tcPr>
          <w:p w:rsidR="005F7F4B" w:rsidRPr="002F49BE" w:rsidRDefault="00A608B1" w:rsidP="004131B1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Nehezen megvalósítható</w:t>
            </w:r>
            <w:r w:rsidR="005F7F4B" w:rsidRPr="002F49BE">
              <w:t>.</w:t>
            </w:r>
          </w:p>
        </w:tc>
        <w:tc>
          <w:tcPr>
            <w:tcW w:w="3112" w:type="dxa"/>
          </w:tcPr>
          <w:p w:rsidR="005F7F4B" w:rsidRPr="002F49BE" w:rsidRDefault="00A608B1" w:rsidP="004131B1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F49BE">
              <w:t>Könnyen megvalósítható</w:t>
            </w:r>
            <w:r w:rsidR="005F7F4B" w:rsidRPr="002F49BE">
              <w:t xml:space="preserve">, de </w:t>
            </w:r>
            <w:r w:rsidR="00FB2349" w:rsidRPr="002F49BE">
              <w:t>korlátozottak a lehetőségek</w:t>
            </w:r>
            <w:r w:rsidR="005B2A8D" w:rsidRPr="002F49BE">
              <w:t>.</w:t>
            </w:r>
          </w:p>
        </w:tc>
      </w:tr>
      <w:tr w:rsidR="005F7F4B" w:rsidRPr="00BC0DAC" w:rsidTr="009159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F7F4B" w:rsidRPr="00BC0DAC" w:rsidRDefault="009159CF" w:rsidP="0012508F">
            <w:pPr>
              <w:ind w:firstLine="0"/>
            </w:pPr>
            <w:r w:rsidRPr="00BC0DAC">
              <w:t>Forrás létező elemeinek szerkesztése:</w:t>
            </w:r>
          </w:p>
        </w:tc>
        <w:tc>
          <w:tcPr>
            <w:tcW w:w="2693" w:type="dxa"/>
          </w:tcPr>
          <w:p w:rsidR="005F7F4B" w:rsidRPr="002F49BE" w:rsidRDefault="009159CF" w:rsidP="00A608B1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49BE">
              <w:t xml:space="preserve">A fa struktúra miatt könnyen </w:t>
            </w:r>
            <w:r w:rsidR="00A608B1">
              <w:t>megvalósítható</w:t>
            </w:r>
            <w:r w:rsidRPr="002F49BE">
              <w:t>.</w:t>
            </w:r>
          </w:p>
        </w:tc>
        <w:tc>
          <w:tcPr>
            <w:tcW w:w="3112" w:type="dxa"/>
          </w:tcPr>
          <w:p w:rsidR="005F7F4B" w:rsidRPr="002F49BE" w:rsidRDefault="009159CF" w:rsidP="004131B1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49BE">
              <w:t xml:space="preserve">Korlátozottan </w:t>
            </w:r>
            <w:r w:rsidR="00A608B1">
              <w:t>megvalósítható</w:t>
            </w:r>
            <w:r w:rsidR="00BC0DAC" w:rsidRPr="002F49BE">
              <w:t>.</w:t>
            </w:r>
          </w:p>
        </w:tc>
      </w:tr>
      <w:tr w:rsidR="0012508F" w:rsidRPr="00BC0DAC" w:rsidTr="009159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12508F" w:rsidRPr="00BC0DAC" w:rsidRDefault="0012508F" w:rsidP="0012508F">
            <w:pPr>
              <w:ind w:firstLine="0"/>
              <w:jc w:val="left"/>
            </w:pPr>
            <w:r>
              <w:t>Egyszerű elem hozzá-adása adott helyre:</w:t>
            </w:r>
          </w:p>
        </w:tc>
        <w:tc>
          <w:tcPr>
            <w:tcW w:w="2693" w:type="dxa"/>
          </w:tcPr>
          <w:p w:rsidR="0012508F" w:rsidRPr="002F49BE" w:rsidRDefault="0012508F" w:rsidP="004131B1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F49BE">
              <w:t xml:space="preserve">A fa struktúra miatt könnyen </w:t>
            </w:r>
            <w:r w:rsidR="00A608B1">
              <w:t>megvalósítható</w:t>
            </w:r>
            <w:r w:rsidRPr="002F49BE">
              <w:t>.</w:t>
            </w:r>
          </w:p>
        </w:tc>
        <w:tc>
          <w:tcPr>
            <w:tcW w:w="3112" w:type="dxa"/>
          </w:tcPr>
          <w:p w:rsidR="0012508F" w:rsidRPr="002F49BE" w:rsidRDefault="00A608B1" w:rsidP="004131B1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Megvalósítható, de fennáll a kódfelülírás veszélye.</w:t>
            </w:r>
          </w:p>
        </w:tc>
      </w:tr>
      <w:tr w:rsidR="005F7F4B" w:rsidRPr="00BC0DAC" w:rsidTr="009159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F7F4B" w:rsidRPr="00BC0DAC" w:rsidRDefault="0012508F" w:rsidP="0012508F">
            <w:pPr>
              <w:ind w:firstLine="0"/>
              <w:jc w:val="left"/>
            </w:pPr>
            <w:r>
              <w:t xml:space="preserve">Egyszerű </w:t>
            </w:r>
            <w:r w:rsidRPr="00BC0DAC">
              <w:t>ciklusok</w:t>
            </w:r>
            <w:r w:rsidR="009159CF" w:rsidRPr="00BC0DAC">
              <w:t xml:space="preserve"> detektálása:</w:t>
            </w:r>
          </w:p>
        </w:tc>
        <w:tc>
          <w:tcPr>
            <w:tcW w:w="2693" w:type="dxa"/>
          </w:tcPr>
          <w:p w:rsidR="005F7F4B" w:rsidRPr="002F49BE" w:rsidRDefault="009159CF" w:rsidP="00A608B1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49BE">
              <w:t xml:space="preserve">Könnyen megoldható a kikeresésük, </w:t>
            </w:r>
            <w:r w:rsidR="00A608B1">
              <w:t>emellett</w:t>
            </w:r>
            <w:r w:rsidRPr="002F49BE">
              <w:t xml:space="preserve"> </w:t>
            </w:r>
            <w:proofErr w:type="spellStart"/>
            <w:r w:rsidRPr="002F49BE">
              <w:t>mó</w:t>
            </w:r>
            <w:r w:rsidR="00A608B1">
              <w:t>-</w:t>
            </w:r>
            <w:r w:rsidRPr="002F49BE">
              <w:t>dosítható</w:t>
            </w:r>
            <w:proofErr w:type="spellEnd"/>
            <w:r w:rsidRPr="002F49BE">
              <w:t xml:space="preserve"> a tartalmuk</w:t>
            </w:r>
            <w:r w:rsidR="00A608B1">
              <w:t xml:space="preserve"> is</w:t>
            </w:r>
            <w:r w:rsidRPr="002F49BE">
              <w:t>.</w:t>
            </w:r>
          </w:p>
        </w:tc>
        <w:tc>
          <w:tcPr>
            <w:tcW w:w="3112" w:type="dxa"/>
          </w:tcPr>
          <w:p w:rsidR="005F7F4B" w:rsidRPr="002F49BE" w:rsidRDefault="00BC0DAC" w:rsidP="004131B1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49BE">
              <w:t>Nincs rá támogatott mód.</w:t>
            </w:r>
          </w:p>
        </w:tc>
      </w:tr>
      <w:tr w:rsidR="005F7F4B" w:rsidRPr="00BC0DAC" w:rsidTr="009159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F7F4B" w:rsidRPr="00BC0DAC" w:rsidRDefault="00BC0DAC" w:rsidP="0012508F">
            <w:pPr>
              <w:ind w:firstLine="0"/>
            </w:pPr>
            <w:r w:rsidRPr="00BC0DAC">
              <w:t>Változtatások mentése:</w:t>
            </w:r>
          </w:p>
        </w:tc>
        <w:tc>
          <w:tcPr>
            <w:tcW w:w="2693" w:type="dxa"/>
          </w:tcPr>
          <w:p w:rsidR="005F7F4B" w:rsidRPr="002F49BE" w:rsidRDefault="00A608B1" w:rsidP="004131B1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Nehezen megvalósítható</w:t>
            </w:r>
            <w:r w:rsidR="00BC0DAC" w:rsidRPr="002F49BE">
              <w:t>.</w:t>
            </w:r>
          </w:p>
        </w:tc>
        <w:tc>
          <w:tcPr>
            <w:tcW w:w="3112" w:type="dxa"/>
          </w:tcPr>
          <w:p w:rsidR="005F7F4B" w:rsidRPr="002F49BE" w:rsidRDefault="00BC0DAC" w:rsidP="002F6A70">
            <w:pPr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F49BE">
              <w:t xml:space="preserve">Könnyen megvalósítható, ha a szintakszis ellenőrzés nem </w:t>
            </w:r>
            <w:r w:rsidR="002F6A70">
              <w:t>talál hibát</w:t>
            </w:r>
            <w:r w:rsidRPr="002F49BE">
              <w:t>.</w:t>
            </w:r>
          </w:p>
        </w:tc>
      </w:tr>
    </w:tbl>
    <w:bookmarkStart w:id="55" w:name="_Ref374962173"/>
    <w:p w:rsidR="00D70BDF" w:rsidRDefault="00BC3803" w:rsidP="006F0B1E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t>.</w:t>
      </w:r>
      <w:r>
        <w:fldChar w:fldCharType="begin"/>
      </w:r>
      <w:r>
        <w:instrText xml:space="preserve"> SEQ táblázat \* ARABIC \s 1 </w:instrText>
      </w:r>
      <w:r>
        <w:fldChar w:fldCharType="separate"/>
      </w:r>
      <w:r>
        <w:t>1</w:t>
      </w:r>
      <w:r>
        <w:fldChar w:fldCharType="end"/>
      </w:r>
      <w:r w:rsidR="00D70BDF">
        <w:t>. táblázat</w:t>
      </w:r>
      <w:bookmarkEnd w:id="55"/>
      <w:r w:rsidR="00D70BDF">
        <w:t>: A JDT és Javassist összehasonlítása</w:t>
      </w:r>
    </w:p>
    <w:p w:rsidR="00BC0DAC" w:rsidRDefault="00BC0DAC" w:rsidP="00BC0DAC">
      <w:pPr>
        <w:ind w:firstLine="0"/>
      </w:pPr>
      <w:r>
        <w:lastRenderedPageBreak/>
        <w:tab/>
        <w:t>Látható, hogy mindkét módszernek megva</w:t>
      </w:r>
      <w:r w:rsidR="00C753A7">
        <w:t>n a maga erőssége és gyengesége. A</w:t>
      </w:r>
      <w:r>
        <w:t xml:space="preserve"> JDK </w:t>
      </w:r>
      <w:proofErr w:type="gramStart"/>
      <w:r>
        <w:t>segítsé</w:t>
      </w:r>
      <w:r w:rsidR="00C12CCD">
        <w:t>gével</w:t>
      </w:r>
      <w:proofErr w:type="gramEnd"/>
      <w:r w:rsidR="00C12CCD">
        <w:t xml:space="preserve"> sokkal pontosabban tudjuk elemezni a kódot </w:t>
      </w:r>
      <w:r w:rsidR="008D4F89">
        <w:t xml:space="preserve">(elemi szinten) </w:t>
      </w:r>
      <w:r w:rsidR="00C12CCD">
        <w:t>és a meglévő részeket módosítani, de az új részek hozzáadásával problémá</w:t>
      </w:r>
      <w:r w:rsidR="008D4F89">
        <w:t>k</w:t>
      </w:r>
      <w:r w:rsidR="00C12CCD">
        <w:t xml:space="preserve"> adódnak. Ezzel ellentétben a </w:t>
      </w:r>
      <w:proofErr w:type="spellStart"/>
      <w:r w:rsidR="00C12CCD">
        <w:t>Javassist</w:t>
      </w:r>
      <w:proofErr w:type="spellEnd"/>
      <w:r w:rsidR="00C12CCD">
        <w:t xml:space="preserve"> az új elemek létrehozásában előnyösebb, ellenben az eredeti részeket bonyolult vele manipulálni. </w:t>
      </w:r>
      <w:r w:rsidR="00F762F5">
        <w:t>Könnyen észrevehető, hogy</w:t>
      </w:r>
      <w:r w:rsidR="00C12CCD">
        <w:t xml:space="preserve"> az egyik gyengesége a másik erőssége, így adja magát az ötlet, hogy használjuk mindkettőt az adott forrás megfelelő formátu</w:t>
      </w:r>
      <w:r w:rsidR="007B3283">
        <w:t xml:space="preserve">mával kapcsolatban. Sajnos ez </w:t>
      </w:r>
      <w:r w:rsidR="00C12CCD">
        <w:t>nem lehetséges, mivel csak adott sorrendben tudjuk használni őket</w:t>
      </w:r>
      <w:r w:rsidR="008D4F89">
        <w:t xml:space="preserve"> a forrásfájlok miatt</w:t>
      </w:r>
      <w:r w:rsidR="00C12CCD">
        <w:t xml:space="preserve"> (előbb </w:t>
      </w:r>
      <w:r w:rsidR="008D4F89">
        <w:t xml:space="preserve">a JDK és utána a </w:t>
      </w:r>
      <w:proofErr w:type="spellStart"/>
      <w:r w:rsidR="008D4F89">
        <w:t>Javassist</w:t>
      </w:r>
      <w:proofErr w:type="spellEnd"/>
      <w:r w:rsidR="008D4F89">
        <w:t xml:space="preserve">), és </w:t>
      </w:r>
      <w:r w:rsidR="00C12CCD">
        <w:t xml:space="preserve">a kötött sorrend </w:t>
      </w:r>
      <w:r w:rsidR="003C05CE">
        <w:t>következtében</w:t>
      </w:r>
      <w:r w:rsidR="00C12CCD">
        <w:t xml:space="preserve"> nem tudjuk az előnyöket kihasználni.</w:t>
      </w:r>
      <w:r w:rsidR="00F762F5">
        <w:t xml:space="preserve"> </w:t>
      </w:r>
      <w:r w:rsidR="001B3CBA">
        <w:t xml:space="preserve">Emellett a </w:t>
      </w:r>
      <w:proofErr w:type="spellStart"/>
      <w:r w:rsidR="001B3CBA">
        <w:t>Jav</w:t>
      </w:r>
      <w:r w:rsidR="008D4F89">
        <w:t>assist</w:t>
      </w:r>
      <w:proofErr w:type="spellEnd"/>
      <w:r w:rsidR="008D4F89">
        <w:t xml:space="preserve"> használata </w:t>
      </w:r>
      <w:r w:rsidR="00F30FB6">
        <w:t>során nem hivatkozhatnánk a</w:t>
      </w:r>
      <w:r w:rsidR="001B3CBA">
        <w:t xml:space="preserve"> </w:t>
      </w:r>
      <w:r w:rsidR="001B3CBA">
        <w:fldChar w:fldCharType="begin"/>
      </w:r>
      <w:r w:rsidR="001B3CBA">
        <w:instrText xml:space="preserve"> REF _Ref374906620 \r \h </w:instrText>
      </w:r>
      <w:r w:rsidR="001B3CBA">
        <w:fldChar w:fldCharType="separate"/>
      </w:r>
      <w:r w:rsidR="004A1195">
        <w:t>4.1.1.1</w:t>
      </w:r>
      <w:r w:rsidR="001B3CBA">
        <w:fldChar w:fldCharType="end"/>
      </w:r>
      <w:r w:rsidR="001B3CBA">
        <w:t>-b</w:t>
      </w:r>
      <w:r w:rsidR="00F30FB6">
        <w:t xml:space="preserve">en ismertetett osztály elemeire, mivel ezek nem részei az alap Java </w:t>
      </w:r>
      <w:r w:rsidR="003C05CE">
        <w:t>szótárnak</w:t>
      </w:r>
      <w:r w:rsidR="0082158A">
        <w:t xml:space="preserve"> és a szintaksz</w:t>
      </w:r>
      <w:r w:rsidR="00F30FB6">
        <w:t>is ellenőrzés alatt hibát dobna ezekre a részekre a fordító</w:t>
      </w:r>
      <w:r w:rsidR="001B3CBA">
        <w:t>. Ezért elkezdtem próbálkozni a JDK által nyújtott lehetőségek tesztelésével és az esetleges gyengeségek kiküszöbölésével.</w:t>
      </w:r>
    </w:p>
    <w:p w:rsidR="001B3CBA" w:rsidRDefault="001B3CBA" w:rsidP="00BC0DAC">
      <w:pPr>
        <w:ind w:firstLine="0"/>
      </w:pPr>
      <w:r>
        <w:tab/>
      </w:r>
      <w:r w:rsidR="00EF0993">
        <w:t>A legfőbb problémát a szüksége</w:t>
      </w:r>
      <w:r w:rsidR="000267F0">
        <w:t>s</w:t>
      </w:r>
      <w:r w:rsidR="00EF0993">
        <w:t xml:space="preserve"> két</w:t>
      </w:r>
      <w:r w:rsidR="000267F0">
        <w:t xml:space="preserve"> új</w:t>
      </w:r>
      <w:r w:rsidR="00EF0993">
        <w:t xml:space="preserve"> függvény </w:t>
      </w:r>
      <w:r w:rsidR="003C05CE">
        <w:t>hozzáadása</w:t>
      </w:r>
      <w:r w:rsidR="00EF0993">
        <w:t xml:space="preserve"> okozta</w:t>
      </w:r>
      <w:r w:rsidR="003D0F65">
        <w:t xml:space="preserve">. </w:t>
      </w:r>
      <w:r w:rsidR="004131B1">
        <w:t>A sikeres implementációhoz követni kellett volna a struktúra felépítését és elem</w:t>
      </w:r>
      <w:r w:rsidR="00F30FB6">
        <w:t>enként felépíteni az adott részek</w:t>
      </w:r>
      <w:r w:rsidR="004131B1">
        <w:t xml:space="preserve">et, ami már egy egyszerűbb függvény esetében is komoly feladatnak </w:t>
      </w:r>
      <w:r w:rsidR="00244F4B">
        <w:t>bizonyult</w:t>
      </w:r>
      <w:r w:rsidR="004131B1">
        <w:t>.</w:t>
      </w:r>
      <w:r w:rsidR="003D0F65">
        <w:t xml:space="preserve"> Be kellett látnom, hogy így megvalósítani az új részeket túl sok időt emésztett volna fel és úgy döntöttem, hogy erre a célra kisegítő megoldást keresek. Először megírtam mindkét függvé</w:t>
      </w:r>
      <w:r w:rsidR="00C753A7">
        <w:t xml:space="preserve">nyt, hogy tisztába legyek vele </w:t>
      </w:r>
      <w:r w:rsidR="003D0F65">
        <w:t>pontosan mit is kellene hozzáilleszteni a modul</w:t>
      </w:r>
      <w:r w:rsidR="007C2F60">
        <w:t>ok</w:t>
      </w:r>
      <w:r w:rsidR="003D0F65">
        <w:t xml:space="preserve"> forrásához. Mivel a rendszer készen állt a szabályozás használatára, így egy manuálisan kiegészített modullal leteszt</w:t>
      </w:r>
      <w:r w:rsidR="00106689">
        <w:t>eltem a megírt függvényeket</w:t>
      </w:r>
      <w:r w:rsidR="003D0F65">
        <w:t>. Miután meggyőződtem a helyes működésről tovább folytattam</w:t>
      </w:r>
      <w:r w:rsidR="00883327">
        <w:t xml:space="preserve"> a keresést a hozzáadás problémájának megoldására. </w:t>
      </w:r>
      <w:r w:rsidR="00521D07">
        <w:t>Sajnos</w:t>
      </w:r>
      <w:r w:rsidR="00883327">
        <w:t xml:space="preserve"> nem találtam semmilyen </w:t>
      </w:r>
      <w:r w:rsidR="002978C6">
        <w:t>használható</w:t>
      </w:r>
      <w:r w:rsidR="00883327">
        <w:t xml:space="preserve"> </w:t>
      </w:r>
      <w:r w:rsidR="002978C6">
        <w:t>megoldást</w:t>
      </w:r>
      <w:r w:rsidR="00883327">
        <w:t>,</w:t>
      </w:r>
      <w:r w:rsidR="00521D07">
        <w:t xml:space="preserve"> így</w:t>
      </w:r>
      <w:r w:rsidR="00883327">
        <w:t xml:space="preserve"> végül úgy döntöttem, hogy egyszerű </w:t>
      </w:r>
      <w:proofErr w:type="spellStart"/>
      <w:r w:rsidR="00883327">
        <w:t>sztring</w:t>
      </w:r>
      <w:proofErr w:type="spellEnd"/>
      <w:r w:rsidR="00883327">
        <w:t xml:space="preserve"> m</w:t>
      </w:r>
      <w:r w:rsidR="002978C6">
        <w:t>űveletek segítségével</w:t>
      </w:r>
      <w:r w:rsidR="00883327">
        <w:t xml:space="preserve"> hozzáfűzöm a forrásfájlhoz a szükséges két függvény implementációját. Ez nem egy túl elegáns megoldás, de a jelen esetben használható, mivel a szóban forgó függvények elég egyszerűek, így nem okoz olyan nagy problémát átalakítani </w:t>
      </w:r>
      <w:r w:rsidR="00106689">
        <w:t>őket a szükséges</w:t>
      </w:r>
      <w:r w:rsidR="00883327">
        <w:t xml:space="preserve"> formátum</w:t>
      </w:r>
      <w:r w:rsidR="002978C6">
        <w:t>r</w:t>
      </w:r>
      <w:r w:rsidR="00883327">
        <w:t>a, illetve egy helyre megoldható</w:t>
      </w:r>
      <w:r w:rsidR="00E876CB">
        <w:t xml:space="preserve"> a beillesztésük. Már csak egy olyan fix pont kellett, amely minden modul forrásában közös. Ezt elég hamar sikerült megtalálni, mivel mindegyik modul egy osztályt definiál, így a választásom a záró ’}’</w:t>
      </w:r>
      <w:r w:rsidR="00106689">
        <w:t xml:space="preserve"> karakterre</w:t>
      </w:r>
      <w:r w:rsidR="00E876CB">
        <w:t xml:space="preserve"> esett</w:t>
      </w:r>
      <w:r w:rsidR="00244F4B">
        <w:t xml:space="preserve">. </w:t>
      </w:r>
      <w:r w:rsidR="00106689">
        <w:t xml:space="preserve">Most már minden szükséges </w:t>
      </w:r>
      <w:r w:rsidR="007D5B1E">
        <w:t>részlet</w:t>
      </w:r>
      <w:r w:rsidR="00106689">
        <w:t xml:space="preserve"> megvan ahhoz, hogy a kód hozzáadását </w:t>
      </w:r>
      <w:r w:rsidR="007D5B1E">
        <w:t>meg lehessen valósítani</w:t>
      </w:r>
      <w:r w:rsidR="00106689">
        <w:t xml:space="preserve">. </w:t>
      </w:r>
      <w:r w:rsidR="00244F4B">
        <w:t xml:space="preserve"> </w:t>
      </w:r>
      <w:r w:rsidR="001A524C">
        <w:t>A hozzáadás végző alkalmazás folyamatábrája a következő</w:t>
      </w:r>
      <w:r w:rsidR="002E1788">
        <w:t xml:space="preserve"> (</w:t>
      </w:r>
      <w:r w:rsidR="002E1788">
        <w:fldChar w:fldCharType="begin"/>
      </w:r>
      <w:r w:rsidR="002E1788">
        <w:instrText xml:space="preserve"> REF _Ref374975214 \h </w:instrText>
      </w:r>
      <w:r w:rsidR="002E1788">
        <w:fldChar w:fldCharType="separate"/>
      </w:r>
      <w:r w:rsidR="004A1195">
        <w:rPr>
          <w:noProof/>
        </w:rPr>
        <w:t>4</w:t>
      </w:r>
      <w:r w:rsidR="004A1195">
        <w:t>.</w:t>
      </w:r>
      <w:r w:rsidR="004A1195">
        <w:rPr>
          <w:noProof/>
        </w:rPr>
        <w:t>5</w:t>
      </w:r>
      <w:r w:rsidR="004A1195">
        <w:t>. ábra</w:t>
      </w:r>
      <w:r w:rsidR="002E1788">
        <w:fldChar w:fldCharType="end"/>
      </w:r>
      <w:r w:rsidR="002E1788">
        <w:t>)</w:t>
      </w:r>
      <w:r w:rsidR="002978C6">
        <w:t>:</w:t>
      </w:r>
    </w:p>
    <w:p w:rsidR="00605414" w:rsidRDefault="002E1788" w:rsidP="002E1788">
      <w:pPr>
        <w:keepNext/>
        <w:ind w:firstLine="0"/>
        <w:jc w:val="center"/>
      </w:pPr>
      <w:r>
        <w:lastRenderedPageBreak/>
        <w:t xml:space="preserve">   </w:t>
      </w:r>
      <w:r w:rsidR="00605414">
        <w:object w:dxaOrig="4245" w:dyaOrig="7737">
          <v:shape id="_x0000_i1027" type="#_x0000_t75" style="width:161.1pt;height:294pt" o:ole="">
            <v:imagedata r:id="rId22" o:title=""/>
          </v:shape>
          <o:OLEObject Type="Embed" ProgID="Visio.Drawing.11" ShapeID="_x0000_i1027" DrawAspect="Content" ObjectID="_1449132552" r:id="rId23"/>
        </w:object>
      </w:r>
    </w:p>
    <w:bookmarkStart w:id="56" w:name="_Ref374975214"/>
    <w:p w:rsidR="001A524C" w:rsidRDefault="00C20900" w:rsidP="006F0B1E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>
        <w:t>5</w:t>
      </w:r>
      <w:r>
        <w:fldChar w:fldCharType="end"/>
      </w:r>
      <w:r w:rsidR="00605414">
        <w:t>. ábra</w:t>
      </w:r>
      <w:bookmarkEnd w:id="56"/>
      <w:r w:rsidR="00605414">
        <w:t>: A hozzáillesztés folyamatábrája</w:t>
      </w:r>
    </w:p>
    <w:p w:rsidR="002978C6" w:rsidRDefault="00366A93" w:rsidP="00366A93">
      <w:r>
        <w:t xml:space="preserve">Az ábrán látható ellenőrzés azért szükséges, hogy </w:t>
      </w:r>
      <w:r w:rsidR="001A5DD7">
        <w:t>megakadályozzuk a szükséges kód többszöri beillesztését. Ez ugyanis</w:t>
      </w:r>
      <w:r w:rsidR="00F72F1C">
        <w:t xml:space="preserve"> </w:t>
      </w:r>
      <w:r>
        <w:t>fordítá</w:t>
      </w:r>
      <w:r w:rsidR="001A5DD7">
        <w:t>si hibát okozna</w:t>
      </w:r>
      <w:r>
        <w:t xml:space="preserve">, mivel a hozzáadott függvények többszörösen lennének implementálva. Az ellenőrzést úgy végzi a folyamat, hogy megvizsgálja az beszúrandó kód egy részlete segítségével, hogy a beolvasott fájl tartalmazza-e az adott részletet. Ha igen, az nagy valószínűséggel azt jelenti, hogy </w:t>
      </w:r>
      <w:r w:rsidR="00F72F1C">
        <w:t>nem első alkalommal szeretnénk módosítani az adott fájlt</w:t>
      </w:r>
      <w:r>
        <w:t xml:space="preserve">. Sajnos ez a megoldás így minimális kijátszási felületet biztosít arra, hogy </w:t>
      </w:r>
      <w:r w:rsidR="00531306">
        <w:t xml:space="preserve">esetlegesen meglehessen kerülni az ellenőrzéshez szükséges </w:t>
      </w:r>
      <w:r w:rsidR="009B2ED3">
        <w:t>részek hozzáadását, viszont ehhez pontosan kell i</w:t>
      </w:r>
      <w:r w:rsidR="00F72F1C">
        <w:t xml:space="preserve">smerni az átírást végző program </w:t>
      </w:r>
      <w:r w:rsidR="009B2ED3">
        <w:t>kódját, ellenkező esetben elég kicsi a valószí</w:t>
      </w:r>
      <w:r w:rsidR="00F72F1C">
        <w:t>nűsége, hogy pontosan kitalálják</w:t>
      </w:r>
      <w:r w:rsidR="009B2ED3">
        <w:t xml:space="preserve"> ellenőrző </w:t>
      </w:r>
      <w:r w:rsidR="001A5DD7">
        <w:t>részletet</w:t>
      </w:r>
      <w:r w:rsidR="009B2ED3">
        <w:t>.</w:t>
      </w:r>
    </w:p>
    <w:p w:rsidR="009B2ED3" w:rsidRDefault="009B2ED3" w:rsidP="00366A93">
      <w:r>
        <w:t>A két szükséges függvény beillesztése után elhárult minden akadály,</w:t>
      </w:r>
      <w:r w:rsidR="00143648">
        <w:t xml:space="preserve"> </w:t>
      </w:r>
      <w:r>
        <w:t xml:space="preserve">ami a JDT használatát </w:t>
      </w:r>
      <w:r w:rsidR="00F72F1C">
        <w:t>meggátolta</w:t>
      </w:r>
      <w:r>
        <w:t xml:space="preserve">. </w:t>
      </w:r>
      <w:r w:rsidR="00143648">
        <w:t>A JDT nyújt</w:t>
      </w:r>
      <w:r w:rsidR="00F72F1C">
        <w:t>ott</w:t>
      </w:r>
      <w:r w:rsidR="001A5DD7">
        <w:t>a</w:t>
      </w:r>
      <w:r w:rsidR="00F72F1C">
        <w:t xml:space="preserve"> lehetőségeket arra használtam</w:t>
      </w:r>
      <w:r w:rsidR="00143648">
        <w:t xml:space="preserve">, hogy módosított forrásból </w:t>
      </w:r>
      <w:r w:rsidR="00F72F1C">
        <w:t>kialakított struktúrába beszúrjam</w:t>
      </w:r>
      <w:r w:rsidR="00143648">
        <w:t xml:space="preserve"> az újonnan hozzátett függvények metódushívását. A struktúra elemeinek végigjárásához egy úgynevezett </w:t>
      </w:r>
      <w:proofErr w:type="spellStart"/>
      <w:r w:rsidR="00143648">
        <w:t>ASTVi</w:t>
      </w:r>
      <w:r w:rsidR="00BB5B66">
        <w:t>sitor</w:t>
      </w:r>
      <w:proofErr w:type="spellEnd"/>
      <w:r w:rsidR="00BB5B66">
        <w:t xml:space="preserve"> osztályt kell</w:t>
      </w:r>
      <w:r w:rsidR="00F72F1C">
        <w:t>ett</w:t>
      </w:r>
      <w:r w:rsidR="00143648">
        <w:t xml:space="preserve"> példányosítani, és minden egyes </w:t>
      </w:r>
      <w:r w:rsidR="00BB5B66">
        <w:t xml:space="preserve">elemtípusra, amellyel kapcsolatban módosítást szeretnénk végrehajtani, egy </w:t>
      </w:r>
      <w:proofErr w:type="spellStart"/>
      <w:proofErr w:type="gramStart"/>
      <w:r w:rsidR="00BB5B66">
        <w:t>visit</w:t>
      </w:r>
      <w:proofErr w:type="spellEnd"/>
      <w:r w:rsidR="00BB5B66">
        <w:t>(</w:t>
      </w:r>
      <w:proofErr w:type="gramEnd"/>
      <w:r w:rsidR="00BB5B66">
        <w:t xml:space="preserve">elemtípus) függvényt kellett definiálni. Az adott függvény törzsében határozhatjuk meg, hogy mit csináljon az alkalmazás, ha a </w:t>
      </w:r>
      <w:r w:rsidR="00A76B51">
        <w:lastRenderedPageBreak/>
        <w:t>struktúrában</w:t>
      </w:r>
      <w:r w:rsidR="00BB5B66">
        <w:t xml:space="preserve"> a paraméternek megfelelő elemet talál. A két beillesztett függvény két teljesen elté</w:t>
      </w:r>
      <w:r w:rsidR="00F72F1C">
        <w:t>rő feladatot valósít meg, így különböző szempontok szerint kellett kiválasztani a beszúrásuk helyét</w:t>
      </w:r>
      <w:r w:rsidR="00BB5B66">
        <w:t>. A szál azonosítójának beállítását végző függvényt minél hamarabb</w:t>
      </w:r>
      <w:r w:rsidR="001A5DD7">
        <w:t xml:space="preserve"> kell</w:t>
      </w:r>
      <w:r w:rsidR="00287DA2">
        <w:t xml:space="preserve"> meghívni, hogy az ellenőrzés elkezdődhessen. Viszont arra is kell figyelni, hogy ha nem a megfelelő helyen (például a futás megkezdése előtt, az inicializáló függvényben) végezzük el a metódushívást, akkor feleslegesen módosítottuk a forrásfájlt.</w:t>
      </w:r>
      <w:r w:rsidR="00BB5B66">
        <w:t xml:space="preserve"> </w:t>
      </w:r>
      <w:r w:rsidR="00287DA2">
        <w:t>Végezetül úgy láttam helyesnek, hogy két helyen érdemes meghívni az azono</w:t>
      </w:r>
      <w:r w:rsidR="00F72F1C">
        <w:t xml:space="preserve">sítót beállító függvényt, a </w:t>
      </w:r>
      <w:proofErr w:type="spellStart"/>
      <w:r w:rsidR="00F72F1C">
        <w:t>run</w:t>
      </w:r>
      <w:proofErr w:type="spellEnd"/>
      <w:r w:rsidR="00287DA2">
        <w:t xml:space="preserve">, </w:t>
      </w:r>
      <w:r w:rsidR="00F72F1C">
        <w:t>illetve</w:t>
      </w:r>
      <w:r w:rsidR="00287DA2">
        <w:t xml:space="preserve"> a</w:t>
      </w:r>
      <w:r w:rsidR="00530732">
        <w:t>z</w:t>
      </w:r>
      <w:r w:rsidR="00F72F1C">
        <w:t xml:space="preserve"> </w:t>
      </w:r>
      <w:proofErr w:type="spellStart"/>
      <w:r w:rsidR="00F72F1C">
        <w:t>onTimerEvent</w:t>
      </w:r>
      <w:proofErr w:type="spellEnd"/>
      <w:r w:rsidR="00287DA2">
        <w:t xml:space="preserve"> </w:t>
      </w:r>
      <w:r w:rsidR="006A0EF8">
        <w:t xml:space="preserve">függvény </w:t>
      </w:r>
      <w:r w:rsidR="00287DA2">
        <w:t xml:space="preserve">elején. </w:t>
      </w:r>
      <w:r w:rsidR="00530732">
        <w:t>Az előbbivel kapcsolatban sok magyarázni va</w:t>
      </w:r>
      <w:r w:rsidR="00F72F1C">
        <w:t>ló nincs, amikor ezt a függvény meghívódik</w:t>
      </w:r>
      <w:r w:rsidR="00530732">
        <w:t>, biztos elindul a modul futása is. Az utóbbi egy</w:t>
      </w:r>
      <w:r w:rsidR="00A76B51">
        <w:t>, a</w:t>
      </w:r>
      <w:r w:rsidR="00530732">
        <w:t xml:space="preserve"> keretrendszerben definiált függvény, mely segítségével különböző időzítő vezérelt eseményeket tudunk létrehozni a modullal kapcsolatban. Használatával lehetséges olyan modulokat is </w:t>
      </w:r>
      <w:r w:rsidR="001011DF">
        <w:t xml:space="preserve">megvalósítani, amelyek nem rendelkeznek </w:t>
      </w:r>
      <w:proofErr w:type="spellStart"/>
      <w:r w:rsidR="001011DF">
        <w:t>run</w:t>
      </w:r>
      <w:proofErr w:type="spellEnd"/>
      <w:r w:rsidR="00530732">
        <w:t xml:space="preserve"> függvénnyel, ezért szükség</w:t>
      </w:r>
      <w:r w:rsidR="00F72F1C">
        <w:t xml:space="preserve">es az </w:t>
      </w:r>
      <w:proofErr w:type="spellStart"/>
      <w:r w:rsidR="00F72F1C">
        <w:t>onTimerEvent</w:t>
      </w:r>
      <w:proofErr w:type="spellEnd"/>
      <w:r w:rsidR="00F72F1C">
        <w:t xml:space="preserve"> esetében</w:t>
      </w:r>
      <w:r w:rsidR="00530732">
        <w:t xml:space="preserve"> is </w:t>
      </w:r>
      <w:r w:rsidR="00966A65">
        <w:t xml:space="preserve">a függvényhívás. Az nem okoz gondot, ha esetleg többször is meghívásra kerül az adott függvény, mivel egy szál azonosítója futás alatt nem fog megváltozni, </w:t>
      </w:r>
      <w:r w:rsidR="004158A5">
        <w:t>és</w:t>
      </w:r>
      <w:r w:rsidR="00966A65">
        <w:t xml:space="preserve"> a beállítást végző függvény úgy lett megvalósítva, hogy észlelje</w:t>
      </w:r>
      <w:r w:rsidR="00521D07">
        <w:t xml:space="preserve"> az újrahívást, és ne változtassa</w:t>
      </w:r>
      <w:r w:rsidR="00966A65">
        <w:t xml:space="preserve"> meg az először beállított értéket.</w:t>
      </w:r>
    </w:p>
    <w:p w:rsidR="00966A65" w:rsidRDefault="00966A65" w:rsidP="00366A93">
      <w:r>
        <w:t xml:space="preserve">Az altatást megvalósító függvény kapcsán már bonyolultabb volt meghatározni, hogy hol érdemes beszúrni a metódushívást. Az túl pazarló lett volna, ha minden egyes elem után </w:t>
      </w:r>
      <w:r w:rsidR="001011DF">
        <w:t>beszúrja az alkalmazás</w:t>
      </w:r>
      <w:r>
        <w:t xml:space="preserve"> a </w:t>
      </w:r>
      <w:r w:rsidR="005242B3">
        <w:t>metódushívást, emellett megtörténhet az az eset is, hogy olyan helyre sikerül</w:t>
      </w:r>
      <w:r w:rsidR="00A76B51">
        <w:t>ne a</w:t>
      </w:r>
      <w:r w:rsidR="005242B3">
        <w:t xml:space="preserve"> </w:t>
      </w:r>
      <w:r w:rsidR="001011DF">
        <w:t xml:space="preserve">beszúrást </w:t>
      </w:r>
      <w:r w:rsidR="00A76B51">
        <w:t>el</w:t>
      </w:r>
      <w:r w:rsidR="001011DF">
        <w:t>végezni</w:t>
      </w:r>
      <w:r w:rsidR="005242B3">
        <w:t>, ahol később</w:t>
      </w:r>
      <w:r w:rsidR="006A0EF8">
        <w:t xml:space="preserve"> az</w:t>
      </w:r>
      <w:r w:rsidR="005242B3">
        <w:t xml:space="preserve"> futás alatti hibát okoz</w:t>
      </w:r>
      <w:r w:rsidR="00521D07">
        <w:t>na</w:t>
      </w:r>
      <w:r w:rsidR="005242B3">
        <w:t xml:space="preserve">. A tökéletes megoldás létrehozásához mélyreható kódelemzést kellene megvalósítani, amire a JDT nem </w:t>
      </w:r>
      <w:r w:rsidR="001011DF">
        <w:t xml:space="preserve">alkalmas, ezért </w:t>
      </w:r>
      <w:r w:rsidR="006A0EF8">
        <w:t xml:space="preserve">végig </w:t>
      </w:r>
      <w:r w:rsidR="001011DF">
        <w:t>kellett gondolni, hogy mi az</w:t>
      </w:r>
      <w:r w:rsidR="009052B1">
        <w:t>,</w:t>
      </w:r>
      <w:r w:rsidR="001011DF">
        <w:t xml:space="preserve"> ami veszélyt jelenthet és a JDT segítségével </w:t>
      </w:r>
      <w:r w:rsidR="006A0EF8">
        <w:t>orvosolható</w:t>
      </w:r>
      <w:r w:rsidR="001011DF">
        <w:t>.</w:t>
      </w:r>
      <w:r w:rsidR="005242B3">
        <w:t xml:space="preserve"> </w:t>
      </w:r>
      <w:r w:rsidR="009052B1">
        <w:t>Arra jutottunk, hogy</w:t>
      </w:r>
      <w:r w:rsidR="005242B3">
        <w:t xml:space="preserve"> a legnagyobb problémát a </w:t>
      </w:r>
      <w:r w:rsidR="006A0EF8">
        <w:t>rossz szándékú</w:t>
      </w:r>
      <w:r w:rsidR="005242B3">
        <w:t xml:space="preserve"> fejlesztők ciklusok segítségével tudják okozni, így első kö</w:t>
      </w:r>
      <w:r w:rsidR="009052B1">
        <w:t>rben különböző ciklusok törzséhez</w:t>
      </w:r>
      <w:r w:rsidR="005242B3">
        <w:t xml:space="preserve"> </w:t>
      </w:r>
      <w:r w:rsidR="009052B1">
        <w:t>kellene</w:t>
      </w:r>
      <w:r w:rsidR="005242B3">
        <w:t xml:space="preserve"> a metódushívást </w:t>
      </w:r>
      <w:r w:rsidR="009052B1">
        <w:t>hozzátenni</w:t>
      </w:r>
      <w:r w:rsidR="005242B3">
        <w:t>. Szerencsére a JDT segítségével a ciklusokat könnyen</w:t>
      </w:r>
      <w:r w:rsidR="009052B1">
        <w:t xml:space="preserve"> megkereshetjük a struktúrában é</w:t>
      </w:r>
      <w:r w:rsidR="005242B3">
        <w:t xml:space="preserve">s viszonylag egyszerűen hozzáadhatjuk a </w:t>
      </w:r>
      <w:r w:rsidR="00FD5A23">
        <w:t xml:space="preserve">szükséges elemet a ciklus </w:t>
      </w:r>
      <w:r w:rsidR="009052B1">
        <w:t>belsejéhez</w:t>
      </w:r>
      <w:r w:rsidR="00FD5A23">
        <w:t xml:space="preserve">. Emellett úgy láttam helyesnek, hogy az azonosítót lekérdező kód után is érdemes a másik függvényhívást is hozzáadni, mivel </w:t>
      </w:r>
      <w:r w:rsidR="009052B1">
        <w:t xml:space="preserve">az </w:t>
      </w:r>
      <w:proofErr w:type="spellStart"/>
      <w:r w:rsidR="009052B1">
        <w:t>onTimerEvent</w:t>
      </w:r>
      <w:proofErr w:type="spellEnd"/>
      <w:r w:rsidR="00FD5A23">
        <w:t xml:space="preserve"> </w:t>
      </w:r>
      <w:r w:rsidR="009052B1">
        <w:t>segítségével</w:t>
      </w:r>
      <w:r w:rsidR="00FD5A23">
        <w:t xml:space="preserve"> lehetséges periodikus esemény</w:t>
      </w:r>
      <w:r w:rsidR="009052B1">
        <w:t>eket</w:t>
      </w:r>
      <w:r w:rsidR="00FD5A23">
        <w:t xml:space="preserve"> is </w:t>
      </w:r>
      <w:r w:rsidR="006A0EF8">
        <w:t>definiálni</w:t>
      </w:r>
      <w:r w:rsidR="00FD5A23">
        <w:t>, amit akár egy ciklusként is értelmezhetünk.</w:t>
      </w:r>
    </w:p>
    <w:p w:rsidR="00FD5A23" w:rsidRDefault="00FD5A23" w:rsidP="009052B1">
      <w:r>
        <w:t>Egyetlen dolog maradt hátra a modulok módosításával kapcsolatban, és ez nem más</w:t>
      </w:r>
      <w:r w:rsidR="00BF3143">
        <w:t>,</w:t>
      </w:r>
      <w:r w:rsidR="006A0EF8">
        <w:t xml:space="preserve"> mint az újonnan módosított </w:t>
      </w:r>
      <w:r w:rsidR="00547BB4">
        <w:t xml:space="preserve">változtatások elmentése. Mint azt korábban </w:t>
      </w:r>
      <w:r w:rsidR="00547BB4">
        <w:lastRenderedPageBreak/>
        <w:t xml:space="preserve">említettem, ezzel is nehézségek vannak a </w:t>
      </w:r>
      <w:proofErr w:type="spellStart"/>
      <w:r w:rsidR="00547BB4">
        <w:t>JDT-vel</w:t>
      </w:r>
      <w:proofErr w:type="spellEnd"/>
      <w:r w:rsidR="00547BB4">
        <w:t xml:space="preserve"> kapcsolatban</w:t>
      </w:r>
      <w:r w:rsidR="009052B1">
        <w:t xml:space="preserve">. </w:t>
      </w:r>
      <w:r w:rsidR="00547BB4">
        <w:t xml:space="preserve">A célra létezik elviekben egy </w:t>
      </w:r>
      <w:proofErr w:type="spellStart"/>
      <w:r w:rsidR="00547BB4" w:rsidRPr="00547BB4">
        <w:t>ASTRewrite</w:t>
      </w:r>
      <w:proofErr w:type="spellEnd"/>
      <w:r w:rsidR="00547BB4">
        <w:t xml:space="preserve"> elnevezésű osztály, de se a hivatalos, se a mások által készített </w:t>
      </w:r>
      <w:r w:rsidR="00BF3143">
        <w:t xml:space="preserve">oktatási anyagok segítségével </w:t>
      </w:r>
      <w:r w:rsidR="006A0EF8">
        <w:t xml:space="preserve">nem sikerült </w:t>
      </w:r>
      <w:r w:rsidR="00521D07">
        <w:t>rendesen használni</w:t>
      </w:r>
      <w:r w:rsidR="00BF3143">
        <w:t xml:space="preserve">. Szerencsére észrevettem, hogy a JDT által használt </w:t>
      </w:r>
      <w:proofErr w:type="spellStart"/>
      <w:r w:rsidR="00BF3143" w:rsidRPr="00BF3143">
        <w:t>CompilationUnit</w:t>
      </w:r>
      <w:proofErr w:type="spellEnd"/>
      <w:r w:rsidR="00BF3143">
        <w:t xml:space="preserve"> tartalma </w:t>
      </w:r>
      <w:r w:rsidR="009052B1">
        <w:t>majdnem egyezik</w:t>
      </w:r>
      <w:r w:rsidR="00BF3143">
        <w:t xml:space="preserve"> a beolvasott forrásfájl tartalmával, az egyedüli külön</w:t>
      </w:r>
      <w:r w:rsidR="009052B1">
        <w:t>bség, hogy az előbbiből hiányozn</w:t>
      </w:r>
      <w:r w:rsidR="00BF3143">
        <w:t xml:space="preserve">ak az üres sorok és a kommentek. </w:t>
      </w:r>
      <w:r w:rsidR="009052B1">
        <w:t>Az JDT használata során azt tapasztaltam, hogy változtatások után az új elemek is belekerülnek ebbe a</w:t>
      </w:r>
      <w:r w:rsidR="007520AE">
        <w:t>z</w:t>
      </w:r>
      <w:r w:rsidR="009052B1">
        <w:t xml:space="preserve"> osztályba</w:t>
      </w:r>
      <w:r w:rsidR="00781D99">
        <w:t>, így a</w:t>
      </w:r>
      <w:r w:rsidR="007520AE">
        <w:t>z</w:t>
      </w:r>
      <w:r w:rsidR="00781D99">
        <w:t xml:space="preserve"> </w:t>
      </w:r>
      <w:proofErr w:type="spellStart"/>
      <w:r w:rsidR="00781D99">
        <w:t>ASTRewrite-al</w:t>
      </w:r>
      <w:proofErr w:type="spellEnd"/>
      <w:r w:rsidR="00781D99">
        <w:t xml:space="preserve"> való próbálkozás helyett, inkább a módosítások elvégzése után kiírattam a </w:t>
      </w:r>
      <w:proofErr w:type="spellStart"/>
      <w:r w:rsidR="00781D99" w:rsidRPr="00BF3143">
        <w:t>CompilationUnit</w:t>
      </w:r>
      <w:proofErr w:type="spellEnd"/>
      <w:r w:rsidR="00781D99">
        <w:t xml:space="preserve"> tartalmát egy fájlba, rövidre zárva az utolsó fennálló problémát a processzor szabályozás</w:t>
      </w:r>
      <w:r w:rsidR="00521D07">
        <w:t>ával</w:t>
      </w:r>
      <w:r w:rsidR="00781D99">
        <w:t xml:space="preserve"> kapcsolatban.</w:t>
      </w:r>
    </w:p>
    <w:p w:rsidR="00781D99" w:rsidRDefault="00781D99" w:rsidP="00366A93">
      <w:r>
        <w:t xml:space="preserve">Utolsó lépésként a modul átíróval kapcsolatban létrehoztam egy </w:t>
      </w:r>
      <w:proofErr w:type="gramStart"/>
      <w:r>
        <w:t>olyan .</w:t>
      </w:r>
      <w:proofErr w:type="spellStart"/>
      <w:r>
        <w:t>jar</w:t>
      </w:r>
      <w:proofErr w:type="spellEnd"/>
      <w:proofErr w:type="gramEnd"/>
      <w:r>
        <w:t xml:space="preserve"> fájt, amely segítségével ellehet végezni a bemutatott függvényhozzáadás és metódushívás kiegészítést egy</w:t>
      </w:r>
      <w:r w:rsidR="006A0EF8">
        <w:t>etlen</w:t>
      </w:r>
      <w:r>
        <w:t xml:space="preserve"> parancs segítségével. Ehhez csak a le</w:t>
      </w:r>
      <w:r w:rsidR="00521D07">
        <w:t xml:space="preserve"> </w:t>
      </w:r>
      <w:r>
        <w:t xml:space="preserve">kell futtatnunk az </w:t>
      </w:r>
      <w:proofErr w:type="gramStart"/>
      <w:r>
        <w:t>adott .</w:t>
      </w:r>
      <w:proofErr w:type="spellStart"/>
      <w:r>
        <w:t>jar</w:t>
      </w:r>
      <w:proofErr w:type="spellEnd"/>
      <w:proofErr w:type="gramEnd"/>
      <w:r>
        <w:t xml:space="preserve"> fájl</w:t>
      </w:r>
      <w:r w:rsidR="006A0EF8">
        <w:t>t</w:t>
      </w:r>
      <w:r>
        <w:t xml:space="preserve"> a parancssorban, paraméterül </w:t>
      </w:r>
      <w:r w:rsidR="00B36EA4">
        <w:t>megadva a módosítandó modul forrás és cél elérési útját.</w:t>
      </w:r>
      <w:r w:rsidR="00521D07">
        <w:t xml:space="preserve"> Ennek segítségével könnyen ki lehet egészíteni a jelenlegi modul átalakítás folyamatát.</w:t>
      </w:r>
    </w:p>
    <w:p w:rsidR="00B36EA4" w:rsidRDefault="00B36EA4" w:rsidP="00366A93">
      <w:r>
        <w:t xml:space="preserve">Ezzel befejeztem a processzor használat szabályozásával kapcsolatos elemek megvalósításának bemutatását. Az alfejezet zárásaként következzen egy szekvencia diagram, ami </w:t>
      </w:r>
      <w:r>
        <w:fldChar w:fldCharType="begin"/>
      </w:r>
      <w:r>
        <w:instrText xml:space="preserve"> REF _Ref374796053 \n \h </w:instrText>
      </w:r>
      <w:r>
        <w:fldChar w:fldCharType="separate"/>
      </w:r>
      <w:r w:rsidR="004A1195">
        <w:t>4.1.1</w:t>
      </w:r>
      <w:r>
        <w:fldChar w:fldCharType="end"/>
      </w:r>
      <w:r>
        <w:t>-ben ismertetett rendszerkomponensek kommunikációját szemlélteti.</w:t>
      </w:r>
    </w:p>
    <w:p w:rsidR="00184542" w:rsidRDefault="00521D07" w:rsidP="00521D07">
      <w:pPr>
        <w:ind w:firstLine="0"/>
        <w:jc w:val="center"/>
      </w:pPr>
      <w:r>
        <w:object w:dxaOrig="10856" w:dyaOrig="7269">
          <v:shape id="_x0000_i1028" type="#_x0000_t75" style="width:350.1pt;height:261.3pt" o:ole="">
            <v:imagedata r:id="rId24" o:title="" croptop="12312f" cropleft="17634f"/>
          </v:shape>
          <o:OLEObject Type="Embed" ProgID="Visio.Drawing.11" ShapeID="_x0000_i1028" DrawAspect="Content" ObjectID="_1449132553" r:id="rId25"/>
        </w:object>
      </w:r>
    </w:p>
    <w:p w:rsidR="00184542" w:rsidRPr="008E2E4C" w:rsidRDefault="00C20900" w:rsidP="006F0B1E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>
        <w:t>6</w:t>
      </w:r>
      <w:r>
        <w:fldChar w:fldCharType="end"/>
      </w:r>
      <w:r w:rsidR="00184542" w:rsidRPr="000E414C">
        <w:t>. ábra</w:t>
      </w:r>
      <w:r w:rsidR="00184542">
        <w:t>: Processzor használat ellenőrzésének szekvenciadiagramja</w:t>
      </w:r>
      <w:r w:rsidR="00184542">
        <w:tab/>
      </w:r>
    </w:p>
    <w:p w:rsidR="00184542" w:rsidRDefault="00BE084C" w:rsidP="00BE084C">
      <w:pPr>
        <w:pStyle w:val="Cmsor3"/>
      </w:pPr>
      <w:bookmarkStart w:id="57" w:name="_Toc375234624"/>
      <w:proofErr w:type="spellStart"/>
      <w:r>
        <w:lastRenderedPageBreak/>
        <w:t>Plugin</w:t>
      </w:r>
      <w:proofErr w:type="spellEnd"/>
      <w:r>
        <w:t xml:space="preserve"> szabályozás</w:t>
      </w:r>
      <w:bookmarkEnd w:id="57"/>
    </w:p>
    <w:p w:rsidR="00F17A05" w:rsidRDefault="00EE4A1D" w:rsidP="00F17A05">
      <w:pPr>
        <w:keepNext/>
      </w:pPr>
      <w:r>
        <w:t xml:space="preserve">A </w:t>
      </w:r>
      <w:proofErr w:type="spellStart"/>
      <w:r>
        <w:t>plugin</w:t>
      </w:r>
      <w:r w:rsidR="00DA0722">
        <w:t>okkal</w:t>
      </w:r>
      <w:proofErr w:type="spellEnd"/>
      <w:r w:rsidR="00DA0722">
        <w:t xml:space="preserve"> kapcsolatban elég sok információt megismerhettünk a </w:t>
      </w:r>
      <w:r w:rsidR="00DA0722">
        <w:fldChar w:fldCharType="begin"/>
      </w:r>
      <w:r w:rsidR="00DA0722">
        <w:instrText xml:space="preserve"> REF _Ref375042101 \r \h </w:instrText>
      </w:r>
      <w:r w:rsidR="00DA0722">
        <w:fldChar w:fldCharType="separate"/>
      </w:r>
      <w:r w:rsidR="00DA0722">
        <w:t>2.1.2.1</w:t>
      </w:r>
      <w:r w:rsidR="00DA0722">
        <w:fldChar w:fldCharType="end"/>
      </w:r>
      <w:r w:rsidR="00DA0722">
        <w:t xml:space="preserve">-es és </w:t>
      </w:r>
      <w:r w:rsidR="00DA0722">
        <w:fldChar w:fldCharType="begin"/>
      </w:r>
      <w:r w:rsidR="00DA0722">
        <w:instrText xml:space="preserve"> REF _Ref356076059 \r \h </w:instrText>
      </w:r>
      <w:r w:rsidR="00DA0722">
        <w:fldChar w:fldCharType="separate"/>
      </w:r>
      <w:r w:rsidR="00DA0722">
        <w:t>2.2.2</w:t>
      </w:r>
      <w:r w:rsidR="00DA0722">
        <w:fldChar w:fldCharType="end"/>
      </w:r>
      <w:r w:rsidR="00DA0722">
        <w:t xml:space="preserve">-es fejezeteknek köszönhetően. Sajnos a projekt nem a tervezett ütemben haladt, így </w:t>
      </w:r>
      <w:r w:rsidR="00F17A05">
        <w:t xml:space="preserve">korábban ismertetett kvóta rendszer implementálása nem történt meg az eltervezett módon. Ennek ellenére a jelenleg elérhető minta </w:t>
      </w:r>
      <w:proofErr w:type="spellStart"/>
      <w:r w:rsidR="00F17A05">
        <w:t>plugin</w:t>
      </w:r>
      <w:proofErr w:type="spellEnd"/>
      <w:r w:rsidR="00F17A05">
        <w:t xml:space="preserve"> segítségével próbáltam egy olyan szabályozási megoldást létrehozni, ami a későbbiekben könnyen kiegészíthető, ha elkészülnek a keretrendszerhez írt egyéb </w:t>
      </w:r>
      <w:proofErr w:type="spellStart"/>
      <w:r>
        <w:t>plu</w:t>
      </w:r>
      <w:r w:rsidR="00886C66">
        <w:t>gin</w:t>
      </w:r>
      <w:r>
        <w:t>ok</w:t>
      </w:r>
      <w:proofErr w:type="spellEnd"/>
      <w:r w:rsidR="00F17A05">
        <w:t xml:space="preserve"> is. A megvalósítandó </w:t>
      </w:r>
      <w:proofErr w:type="spellStart"/>
      <w:r w:rsidR="00F17A05">
        <w:t>plugin</w:t>
      </w:r>
      <w:proofErr w:type="spellEnd"/>
      <w:r w:rsidR="00F17A05">
        <w:t xml:space="preserve"> szabályozási feladatokat leszűkítettük az adott </w:t>
      </w:r>
      <w:proofErr w:type="spellStart"/>
      <w:r w:rsidR="00F17A05">
        <w:t>plugin</w:t>
      </w:r>
      <w:proofErr w:type="spellEnd"/>
      <w:r w:rsidR="00F17A05">
        <w:t xml:space="preserve"> metódushívásainak korlátozására. Ezzel biztosítva lett, hogy az elkészült megoldás a többi </w:t>
      </w:r>
      <w:proofErr w:type="spellStart"/>
      <w:r w:rsidR="00F17A05">
        <w:t>plugin</w:t>
      </w:r>
      <w:proofErr w:type="spellEnd"/>
      <w:r w:rsidR="00F17A05">
        <w:t xml:space="preserve"> esetében is alkalmazható lesz.</w:t>
      </w:r>
    </w:p>
    <w:p w:rsidR="00513A65" w:rsidRDefault="00F17A05" w:rsidP="00F17A05">
      <w:pPr>
        <w:keepNext/>
        <w:ind w:firstLine="0"/>
      </w:pPr>
      <w:r>
        <w:tab/>
      </w:r>
      <w:r w:rsidR="00EE4A1D">
        <w:t>A munkát most is</w:t>
      </w:r>
      <w:r w:rsidR="00AE7485">
        <w:t>, hasonlóan a modulkezelés kiegészítésénél,</w:t>
      </w:r>
      <w:r w:rsidR="00EE4A1D">
        <w:t xml:space="preserve"> a </w:t>
      </w:r>
      <w:proofErr w:type="spellStart"/>
      <w:r w:rsidR="00EE4A1D">
        <w:t>pluginokhoz</w:t>
      </w:r>
      <w:proofErr w:type="spellEnd"/>
      <w:r w:rsidR="00EE4A1D">
        <w:t xml:space="preserve"> kapcsolódó </w:t>
      </w:r>
      <w:r w:rsidR="00AE7485">
        <w:t>források</w:t>
      </w:r>
      <w:r w:rsidR="00EE4A1D">
        <w:t xml:space="preserve"> </w:t>
      </w:r>
      <w:r w:rsidR="00AE7485">
        <w:t>tanulmányozásával kezdtem. Ennek eredményeként megállapít</w:t>
      </w:r>
      <w:r w:rsidR="002D5E04">
        <w:t xml:space="preserve">ottam, hogy a metódushívásokat és ezek eredményeit a keretrendszer </w:t>
      </w:r>
      <w:proofErr w:type="spellStart"/>
      <w:r w:rsidR="002D5E04">
        <w:t>intentek</w:t>
      </w:r>
      <w:proofErr w:type="spellEnd"/>
      <w:r w:rsidR="002D5E04">
        <w:t xml:space="preserve"> segítségével közvetíti a különböző komponensek között. </w:t>
      </w:r>
      <w:r w:rsidR="00FB6AA3">
        <w:t xml:space="preserve">Az </w:t>
      </w:r>
      <w:proofErr w:type="spellStart"/>
      <w:r w:rsidR="00FB6AA3">
        <w:t>intentek</w:t>
      </w:r>
      <w:proofErr w:type="spellEnd"/>
      <w:r w:rsidR="00FB6AA3">
        <w:t xml:space="preserve"> úgy is </w:t>
      </w:r>
      <w:proofErr w:type="spellStart"/>
      <w:r w:rsidR="00FB6AA3">
        <w:t>példányosíthatóak</w:t>
      </w:r>
      <w:proofErr w:type="spellEnd"/>
      <w:r w:rsidR="00FB6AA3">
        <w:t>, hogy</w:t>
      </w:r>
      <w:r w:rsidR="00A76B51">
        <w:t xml:space="preserve"> az adott példánynak</w:t>
      </w:r>
      <w:r w:rsidR="00FB6AA3">
        <w:t xml:space="preserve"> egy úgyn</w:t>
      </w:r>
      <w:r w:rsidR="00DB6092">
        <w:t xml:space="preserve">evezett akciót </w:t>
      </w:r>
      <w:r w:rsidR="00A76B51">
        <w:t>adunk paraméterül</w:t>
      </w:r>
      <w:r w:rsidR="006C0B6F">
        <w:t xml:space="preserve">, </w:t>
      </w:r>
      <w:r w:rsidR="00FB6AA3">
        <w:t>amelyet</w:t>
      </w:r>
      <w:r w:rsidR="006C0B6F">
        <w:t xml:space="preserve"> egyfajta azonosítóként használha</w:t>
      </w:r>
      <w:r w:rsidR="00FB6AA3">
        <w:t>t</w:t>
      </w:r>
      <w:r w:rsidR="006C0B6F">
        <w:t>u</w:t>
      </w:r>
      <w:r w:rsidR="00FB6AA3">
        <w:t>n</w:t>
      </w:r>
      <w:r w:rsidR="006C0B6F">
        <w:t>k</w:t>
      </w:r>
      <w:r w:rsidR="00FB6AA3">
        <w:t xml:space="preserve"> fel</w:t>
      </w:r>
      <w:r w:rsidR="006C0B6F">
        <w:t xml:space="preserve"> az </w:t>
      </w:r>
      <w:proofErr w:type="spellStart"/>
      <w:r w:rsidR="006C0B6F">
        <w:t>intenttel</w:t>
      </w:r>
      <w:proofErr w:type="spellEnd"/>
      <w:r w:rsidR="006C0B6F">
        <w:t xml:space="preserve"> kapcsolatban.</w:t>
      </w:r>
      <w:r w:rsidR="00FB6AA3">
        <w:t xml:space="preserve"> Ebben az esetben az </w:t>
      </w:r>
      <w:proofErr w:type="spellStart"/>
      <w:r w:rsidR="00FB6AA3">
        <w:t>intent</w:t>
      </w:r>
      <w:proofErr w:type="spellEnd"/>
      <w:r w:rsidR="00FB6AA3">
        <w:t xml:space="preserve"> többi paramé</w:t>
      </w:r>
      <w:r w:rsidR="00013D05">
        <w:t xml:space="preserve">tere </w:t>
      </w:r>
      <w:proofErr w:type="gramStart"/>
      <w:r w:rsidR="00013D05">
        <w:t>null értékű</w:t>
      </w:r>
      <w:proofErr w:type="gramEnd"/>
      <w:r w:rsidR="00013D05">
        <w:t xml:space="preserve"> lesz</w:t>
      </w:r>
      <w:r w:rsidR="00FB6AA3">
        <w:t>. A hozzárendelt akció segítségével meg</w:t>
      </w:r>
      <w:r w:rsidR="00013D05">
        <w:t xml:space="preserve"> </w:t>
      </w:r>
      <w:r w:rsidR="00FB6AA3">
        <w:t xml:space="preserve">tudjuk </w:t>
      </w:r>
      <w:r w:rsidR="00813580">
        <w:t xml:space="preserve">szabni, hogy mely </w:t>
      </w:r>
      <w:proofErr w:type="spellStart"/>
      <w:r w:rsidR="00813580">
        <w:t>broadcastr</w:t>
      </w:r>
      <w:r w:rsidR="00FB6AA3">
        <w:t>eceiver</w:t>
      </w:r>
      <w:r w:rsidR="006008DA">
        <w:t>-</w:t>
      </w:r>
      <w:r w:rsidR="00FB6AA3">
        <w:t>ek</w:t>
      </w:r>
      <w:proofErr w:type="spellEnd"/>
      <w:r w:rsidR="00DB6092">
        <w:t xml:space="preserve"> dolgozzák fel az adott </w:t>
      </w:r>
      <w:proofErr w:type="spellStart"/>
      <w:r w:rsidR="00DB6092">
        <w:t>intentet</w:t>
      </w:r>
      <w:proofErr w:type="spellEnd"/>
      <w:r w:rsidR="006C0B6F">
        <w:t>.</w:t>
      </w:r>
      <w:r w:rsidR="00DB6092">
        <w:t xml:space="preserve"> </w:t>
      </w:r>
      <w:r w:rsidR="00813580">
        <w:t xml:space="preserve">Ehhez a megfelelő </w:t>
      </w:r>
      <w:proofErr w:type="spellStart"/>
      <w:r w:rsidR="00813580">
        <w:t>broadcastr</w:t>
      </w:r>
      <w:r w:rsidR="00DB6092">
        <w:t>eceiverek</w:t>
      </w:r>
      <w:proofErr w:type="spellEnd"/>
      <w:r w:rsidR="00DB6092">
        <w:t xml:space="preserve"> kapcsán az adott akcióra </w:t>
      </w:r>
      <w:proofErr w:type="spellStart"/>
      <w:r w:rsidR="00DB6092">
        <w:t>intent-szűrőt</w:t>
      </w:r>
      <w:proofErr w:type="spellEnd"/>
      <w:r w:rsidR="00DB6092">
        <w:t xml:space="preserve"> kell definiálni</w:t>
      </w:r>
      <w:r w:rsidR="00FB6AA3">
        <w:t>.</w:t>
      </w:r>
      <w:r w:rsidR="00DB6092">
        <w:t xml:space="preserve"> Az </w:t>
      </w:r>
      <w:proofErr w:type="spellStart"/>
      <w:r w:rsidR="00DB6092">
        <w:t>intentekhez</w:t>
      </w:r>
      <w:proofErr w:type="spellEnd"/>
      <w:r w:rsidR="00DB6092">
        <w:t xml:space="preserve"> különböző </w:t>
      </w:r>
      <w:r w:rsidR="00886C66">
        <w:t xml:space="preserve">extra értékeket adhatunk hozzá, </w:t>
      </w:r>
      <w:r w:rsidR="00DB6092">
        <w:t>a</w:t>
      </w:r>
      <w:r w:rsidR="00813580">
        <w:t xml:space="preserve"> megfelelő szűrővel rendelkező </w:t>
      </w:r>
      <w:proofErr w:type="spellStart"/>
      <w:r w:rsidR="00813580">
        <w:t>broadcastr</w:t>
      </w:r>
      <w:r w:rsidR="00886C66">
        <w:t>eceiver</w:t>
      </w:r>
      <w:proofErr w:type="spellEnd"/>
      <w:r w:rsidR="00DB6092">
        <w:t xml:space="preserve"> ezeket az adatokat ki tudja nyerni az </w:t>
      </w:r>
      <w:r w:rsidR="00886C66">
        <w:t>be</w:t>
      </w:r>
      <w:r w:rsidR="004820D4">
        <w:t>érkezett</w:t>
      </w:r>
      <w:r w:rsidR="00DB6092">
        <w:t xml:space="preserve"> </w:t>
      </w:r>
      <w:proofErr w:type="spellStart"/>
      <w:r w:rsidR="00DB6092">
        <w:t>inten</w:t>
      </w:r>
      <w:r w:rsidR="00886C66">
        <w:t>t</w:t>
      </w:r>
      <w:r w:rsidR="00DB6092">
        <w:t>ből</w:t>
      </w:r>
      <w:proofErr w:type="spellEnd"/>
      <w:r w:rsidR="00DB6092">
        <w:t>.</w:t>
      </w:r>
    </w:p>
    <w:p w:rsidR="00CB3D8A" w:rsidRDefault="00013D05" w:rsidP="00F17A05">
      <w:pPr>
        <w:keepNext/>
        <w:ind w:firstLine="0"/>
      </w:pPr>
      <w:r>
        <w:tab/>
        <w:t xml:space="preserve">A projektben </w:t>
      </w:r>
      <w:r w:rsidR="004820D4">
        <w:t>két</w:t>
      </w:r>
      <w:r w:rsidR="00813580">
        <w:t xml:space="preserve"> </w:t>
      </w:r>
      <w:proofErr w:type="spellStart"/>
      <w:r w:rsidR="00813580">
        <w:t>broadcastr</w:t>
      </w:r>
      <w:r w:rsidR="004820D4">
        <w:t>eceiver</w:t>
      </w:r>
      <w:proofErr w:type="spellEnd"/>
      <w:r w:rsidR="004820D4">
        <w:t xml:space="preserve"> van, amely a keretrendszerrel kap</w:t>
      </w:r>
      <w:r w:rsidR="00886C66">
        <w:t xml:space="preserve">csolatos </w:t>
      </w:r>
      <w:proofErr w:type="spellStart"/>
      <w:r w:rsidR="00886C66">
        <w:t>intenteket</w:t>
      </w:r>
      <w:proofErr w:type="spellEnd"/>
      <w:r w:rsidR="00886C66">
        <w:t xml:space="preserve"> feldolgozza</w:t>
      </w:r>
      <w:r w:rsidR="004820D4">
        <w:t xml:space="preserve">. A fő alkalmazás részeként ott van a </w:t>
      </w:r>
      <w:proofErr w:type="spellStart"/>
      <w:r w:rsidR="004820D4" w:rsidRPr="004820D4">
        <w:t>PluginIntentReceiver</w:t>
      </w:r>
      <w:proofErr w:type="spellEnd"/>
      <w:r w:rsidR="004820D4">
        <w:t xml:space="preserve">, mely az eredmények feldolgozásában játszik szerepet. A másik </w:t>
      </w:r>
      <w:r w:rsidR="00CB3D8A">
        <w:t xml:space="preserve">nem kimondottan a keretrendszer része, hanem egy speciális </w:t>
      </w:r>
      <w:r w:rsidR="00886C66">
        <w:t>úgynevezett</w:t>
      </w:r>
      <w:r w:rsidR="00CB3D8A">
        <w:t xml:space="preserve"> </w:t>
      </w:r>
      <w:proofErr w:type="spellStart"/>
      <w:r w:rsidR="00CB3D8A">
        <w:t>Android</w:t>
      </w:r>
      <w:proofErr w:type="spellEnd"/>
      <w:r w:rsidR="00CB3D8A">
        <w:t xml:space="preserve"> könyvtár projektben van megvalósítva. Ezt a megoldást általában akkor szokták alkalmazni, ha egy adott forrást több másik </w:t>
      </w:r>
      <w:proofErr w:type="spellStart"/>
      <w:r w:rsidR="00CB3D8A">
        <w:t>Androidos</w:t>
      </w:r>
      <w:proofErr w:type="spellEnd"/>
      <w:r w:rsidR="00CB3D8A">
        <w:t xml:space="preserve"> alkalmazás kapcsán is fel</w:t>
      </w:r>
      <w:r>
        <w:t xml:space="preserve"> </w:t>
      </w:r>
      <w:r w:rsidR="00CB3D8A">
        <w:t xml:space="preserve">szeretnének használni. </w:t>
      </w:r>
      <w:r w:rsidR="00284CB4">
        <w:t xml:space="preserve">Ennek a lépésnek az egyedüli hátránya, hogy az adott projektet a továbbiakban nem lehet önálló alkalmazásként fordítani. A keretrendszerrel kapcsolatos </w:t>
      </w:r>
      <w:proofErr w:type="spellStart"/>
      <w:r w:rsidR="00284CB4">
        <w:t>Android</w:t>
      </w:r>
      <w:proofErr w:type="spellEnd"/>
      <w:r w:rsidR="00284CB4">
        <w:t xml:space="preserve"> könyvtár projektben</w:t>
      </w:r>
      <w:r w:rsidR="00513A65">
        <w:t xml:space="preserve"> egyetlen </w:t>
      </w:r>
      <w:proofErr w:type="spellStart"/>
      <w:r w:rsidR="00284CB4">
        <w:t>BroadcastReceiver-ből</w:t>
      </w:r>
      <w:proofErr w:type="spellEnd"/>
      <w:r w:rsidR="00284CB4">
        <w:t xml:space="preserve"> származtatott </w:t>
      </w:r>
      <w:r w:rsidR="00CB3D8A">
        <w:t>osztály</w:t>
      </w:r>
      <w:r w:rsidR="000F3B07">
        <w:t xml:space="preserve"> van</w:t>
      </w:r>
      <w:r w:rsidR="00513A65">
        <w:t>, mely a</w:t>
      </w:r>
      <w:r w:rsidR="00CB3D8A">
        <w:t xml:space="preserve"> következő feladatokat látja el:</w:t>
      </w:r>
    </w:p>
    <w:p w:rsidR="00DB6092" w:rsidRDefault="00CB3D8A" w:rsidP="00CB3D8A">
      <w:pPr>
        <w:pStyle w:val="Listaszerbekezds"/>
        <w:keepNext/>
        <w:numPr>
          <w:ilvl w:val="0"/>
          <w:numId w:val="31"/>
        </w:numPr>
      </w:pPr>
      <w:r>
        <w:lastRenderedPageBreak/>
        <w:t xml:space="preserve">a </w:t>
      </w:r>
      <w:proofErr w:type="spellStart"/>
      <w:r>
        <w:t>pluginokkal</w:t>
      </w:r>
      <w:proofErr w:type="spellEnd"/>
      <w:r>
        <w:t xml:space="preserve"> kapcsolatos beérkező </w:t>
      </w:r>
      <w:proofErr w:type="spellStart"/>
      <w:r>
        <w:t>intentek</w:t>
      </w:r>
      <w:proofErr w:type="spellEnd"/>
      <w:r>
        <w:t xml:space="preserve"> feldolgozása</w:t>
      </w:r>
    </w:p>
    <w:p w:rsidR="00CB3D8A" w:rsidRDefault="00CB3D8A" w:rsidP="00CB3D8A">
      <w:pPr>
        <w:pStyle w:val="Listaszerbekezds"/>
        <w:keepNext/>
        <w:numPr>
          <w:ilvl w:val="0"/>
          <w:numId w:val="31"/>
        </w:numPr>
      </w:pPr>
      <w:r>
        <w:t>az extra adatok kinyerés</w:t>
      </w:r>
      <w:r w:rsidR="00813580">
        <w:t xml:space="preserve">e után a megfelelő </w:t>
      </w:r>
      <w:proofErr w:type="spellStart"/>
      <w:r w:rsidR="00813580">
        <w:t>plugin</w:t>
      </w:r>
      <w:proofErr w:type="spellEnd"/>
      <w:r w:rsidR="00813580">
        <w:t xml:space="preserve"> metódusának meghívása</w:t>
      </w:r>
    </w:p>
    <w:p w:rsidR="00813580" w:rsidRDefault="00813580" w:rsidP="00CB3D8A">
      <w:pPr>
        <w:pStyle w:val="Listaszerbekezds"/>
        <w:keepNext/>
        <w:numPr>
          <w:ilvl w:val="0"/>
          <w:numId w:val="31"/>
        </w:numPr>
      </w:pPr>
      <w:r>
        <w:t xml:space="preserve">válasz </w:t>
      </w:r>
      <w:proofErr w:type="spellStart"/>
      <w:r>
        <w:t>intent</w:t>
      </w:r>
      <w:proofErr w:type="spellEnd"/>
      <w:r>
        <w:t xml:space="preserve"> legenerálása és elküldése</w:t>
      </w:r>
    </w:p>
    <w:p w:rsidR="00256D8E" w:rsidRDefault="000F3B07" w:rsidP="00256D8E">
      <w:pPr>
        <w:keepNext/>
      </w:pPr>
      <w:r>
        <w:t xml:space="preserve">Ezt az osztályt </w:t>
      </w:r>
      <w:proofErr w:type="spellStart"/>
      <w:r w:rsidRPr="00CB3D8A">
        <w:t>PluginCommunicationInterface</w:t>
      </w:r>
      <w:r>
        <w:t>-nek</w:t>
      </w:r>
      <w:proofErr w:type="spellEnd"/>
      <w:r>
        <w:t xml:space="preserve"> nevezik. </w:t>
      </w:r>
      <w:r w:rsidR="00455216">
        <w:t>A</w:t>
      </w:r>
      <w:r w:rsidR="00813580">
        <w:t xml:space="preserve"> különböző metódusok implementálása nem itt történik. Erre minden </w:t>
      </w:r>
      <w:proofErr w:type="spellStart"/>
      <w:r w:rsidR="00813580">
        <w:t>pluginnak</w:t>
      </w:r>
      <w:proofErr w:type="spellEnd"/>
      <w:r w:rsidR="00813580">
        <w:t xml:space="preserve"> létezi</w:t>
      </w:r>
      <w:r>
        <w:t xml:space="preserve">k egy saját osztálya, amelyet ebből az osztályból </w:t>
      </w:r>
      <w:r w:rsidR="00813580">
        <w:t xml:space="preserve">kell származtatni. Az adott </w:t>
      </w:r>
      <w:proofErr w:type="spellStart"/>
      <w:r w:rsidR="00813580">
        <w:t>plugin</w:t>
      </w:r>
      <w:proofErr w:type="spellEnd"/>
      <w:r w:rsidR="00813580">
        <w:t xml:space="preserve"> megfelelő működéséhez szükséges szűrőket a saját </w:t>
      </w:r>
      <w:proofErr w:type="spellStart"/>
      <w:r w:rsidR="00813580">
        <w:t>broadcastreceiver</w:t>
      </w:r>
      <w:proofErr w:type="spellEnd"/>
      <w:r w:rsidR="00813580">
        <w:t xml:space="preserve"> osztályának </w:t>
      </w:r>
      <w:proofErr w:type="spellStart"/>
      <w:r w:rsidR="00813580">
        <w:t>Manifest</w:t>
      </w:r>
      <w:proofErr w:type="spellEnd"/>
      <w:r w:rsidR="00813580">
        <w:t xml:space="preserve"> részletébe</w:t>
      </w:r>
      <w:r w:rsidR="00886C66">
        <w:t>n</w:t>
      </w:r>
      <w:r w:rsidR="00813580">
        <w:t xml:space="preserve"> kell definiálni</w:t>
      </w:r>
      <w:r w:rsidR="00BD20F7">
        <w:t>.</w:t>
      </w:r>
      <w:r w:rsidR="00256D8E">
        <w:t xml:space="preserve"> </w:t>
      </w:r>
    </w:p>
    <w:p w:rsidR="00813580" w:rsidRDefault="00BD20F7" w:rsidP="00813580">
      <w:pPr>
        <w:keepNext/>
      </w:pPr>
      <w:r>
        <w:t xml:space="preserve">Miután sikerült megérteni a </w:t>
      </w:r>
      <w:proofErr w:type="spellStart"/>
      <w:r>
        <w:t>plugin</w:t>
      </w:r>
      <w:r w:rsidR="00041F3E">
        <w:t>okkal</w:t>
      </w:r>
      <w:proofErr w:type="spellEnd"/>
      <w:r w:rsidR="00041F3E">
        <w:t xml:space="preserve"> kapcsolatos részek</w:t>
      </w:r>
      <w:r>
        <w:t xml:space="preserve"> </w:t>
      </w:r>
      <w:r w:rsidR="00041F3E">
        <w:t>működését</w:t>
      </w:r>
      <w:r w:rsidR="00455216">
        <w:t>, következhetett a szabályozó</w:t>
      </w:r>
      <w:r>
        <w:t xml:space="preserve">rendszer megtervezése. </w:t>
      </w:r>
      <w:r w:rsidR="000F3B07">
        <w:t>A</w:t>
      </w:r>
      <w:r>
        <w:t xml:space="preserve"> kommunikációs eljárás adott volt, így ezzel nem kellett külön foglalkozni. </w:t>
      </w:r>
      <w:r w:rsidR="00041F3E">
        <w:t xml:space="preserve">A szabályozás megvalósításának legjobb helyeként a </w:t>
      </w:r>
      <w:proofErr w:type="spellStart"/>
      <w:r w:rsidR="00041F3E" w:rsidRPr="00CB3D8A">
        <w:t>PluginCommunicationInterface</w:t>
      </w:r>
      <w:proofErr w:type="spellEnd"/>
      <w:r w:rsidR="000F3B07">
        <w:t xml:space="preserve"> muta</w:t>
      </w:r>
      <w:r w:rsidR="00013D05">
        <w:t>tkozott, mivel az itt végzett</w:t>
      </w:r>
      <w:r w:rsidR="00041F3E">
        <w:t xml:space="preserve"> módosítások az összes később megvalósított </w:t>
      </w:r>
      <w:proofErr w:type="spellStart"/>
      <w:r w:rsidR="00041F3E">
        <w:t>pluginra</w:t>
      </w:r>
      <w:proofErr w:type="spellEnd"/>
      <w:r w:rsidR="00041F3E">
        <w:t xml:space="preserve"> is vonatkozni fog</w:t>
      </w:r>
      <w:r w:rsidR="00455216">
        <w:t>nak</w:t>
      </w:r>
      <w:r w:rsidR="00041F3E">
        <w:t>, illetve az implementált metódusok hívása itt történik,</w:t>
      </w:r>
      <w:r w:rsidR="006008DA">
        <w:t xml:space="preserve"> ezért</w:t>
      </w:r>
      <w:r w:rsidR="00041F3E">
        <w:t xml:space="preserve"> a legegyszerűbben itt tudjuk számon tartani a </w:t>
      </w:r>
      <w:r w:rsidR="00455216">
        <w:t>meghívásaik számát</w:t>
      </w:r>
      <w:r w:rsidR="00041F3E">
        <w:t>.</w:t>
      </w:r>
    </w:p>
    <w:p w:rsidR="00041F3E" w:rsidRDefault="00041F3E" w:rsidP="00041F3E">
      <w:pPr>
        <w:keepNext/>
      </w:pPr>
      <w:r>
        <w:t xml:space="preserve">A tervezést </w:t>
      </w:r>
      <w:r w:rsidR="006008DA">
        <w:t xml:space="preserve">szokásos módon </w:t>
      </w:r>
      <w:r>
        <w:t xml:space="preserve">az implementálási fázis követte, mely a következő </w:t>
      </w:r>
      <w:r w:rsidR="00F123F4">
        <w:t>fontosabb</w:t>
      </w:r>
      <w:r>
        <w:t xml:space="preserve"> részekre bontható:</w:t>
      </w:r>
    </w:p>
    <w:p w:rsidR="00041F3E" w:rsidRDefault="00041F3E" w:rsidP="00041F3E">
      <w:pPr>
        <w:pStyle w:val="Listaszerbekezds"/>
        <w:keepNext/>
        <w:numPr>
          <w:ilvl w:val="0"/>
          <w:numId w:val="32"/>
        </w:numPr>
      </w:pPr>
      <w:r>
        <w:t>Értékek beállításához szükséges felhasználói felület kialakítása</w:t>
      </w:r>
    </w:p>
    <w:p w:rsidR="00041F3E" w:rsidRDefault="00041F3E" w:rsidP="00041F3E">
      <w:pPr>
        <w:pStyle w:val="Listaszerbekezds"/>
        <w:keepNext/>
        <w:numPr>
          <w:ilvl w:val="0"/>
          <w:numId w:val="32"/>
        </w:numPr>
      </w:pPr>
      <w:r>
        <w:t xml:space="preserve">A beállított értékek </w:t>
      </w:r>
      <w:r w:rsidR="00F123F4">
        <w:t xml:space="preserve">kiolvasása és </w:t>
      </w:r>
      <w:proofErr w:type="spellStart"/>
      <w:r w:rsidR="006F0B1E">
        <w:t>intenté</w:t>
      </w:r>
      <w:proofErr w:type="spellEnd"/>
      <w:r w:rsidR="006F0B1E">
        <w:t xml:space="preserve"> alakítása</w:t>
      </w:r>
      <w:r w:rsidR="00F123F4">
        <w:t xml:space="preserve">, </w:t>
      </w:r>
      <w:proofErr w:type="spellStart"/>
      <w:r w:rsidR="00F123F4">
        <w:t>intentek</w:t>
      </w:r>
      <w:proofErr w:type="spellEnd"/>
      <w:r w:rsidR="00F123F4">
        <w:t xml:space="preserve"> elküldése</w:t>
      </w:r>
    </w:p>
    <w:p w:rsidR="00F123F4" w:rsidRDefault="00F123F4" w:rsidP="00041F3E">
      <w:pPr>
        <w:pStyle w:val="Listaszerbekezds"/>
        <w:keepNext/>
        <w:numPr>
          <w:ilvl w:val="0"/>
          <w:numId w:val="32"/>
        </w:numPr>
      </w:pPr>
      <w:r>
        <w:t xml:space="preserve">Az adott </w:t>
      </w:r>
      <w:proofErr w:type="spellStart"/>
      <w:r>
        <w:t>plugin</w:t>
      </w:r>
      <w:proofErr w:type="spellEnd"/>
      <w:r>
        <w:t xml:space="preserve"> saját </w:t>
      </w:r>
      <w:proofErr w:type="spellStart"/>
      <w:r>
        <w:t>broadreceiverének</w:t>
      </w:r>
      <w:proofErr w:type="spellEnd"/>
      <w:r>
        <w:t xml:space="preserve"> felkészítése a korlátok fogadására</w:t>
      </w:r>
    </w:p>
    <w:p w:rsidR="00041F3E" w:rsidRDefault="00F123F4" w:rsidP="00F123F4">
      <w:pPr>
        <w:pStyle w:val="Listaszerbekezds"/>
        <w:keepNext/>
        <w:numPr>
          <w:ilvl w:val="0"/>
          <w:numId w:val="32"/>
        </w:numPr>
      </w:pPr>
      <w:proofErr w:type="spellStart"/>
      <w:r w:rsidRPr="00CB3D8A">
        <w:t>PluginCommunicationInterface</w:t>
      </w:r>
      <w:proofErr w:type="spellEnd"/>
      <w:r>
        <w:t xml:space="preserve"> kieg</w:t>
      </w:r>
      <w:r w:rsidR="00013D05">
        <w:t>észítése a korlátok feldolgozá</w:t>
      </w:r>
      <w:r>
        <w:t>sával és szükséges számlálókkal</w:t>
      </w:r>
    </w:p>
    <w:p w:rsidR="00F123F4" w:rsidRDefault="00F123F4" w:rsidP="00F123F4">
      <w:pPr>
        <w:pStyle w:val="Listaszerbekezds"/>
        <w:keepNext/>
        <w:numPr>
          <w:ilvl w:val="0"/>
          <w:numId w:val="32"/>
        </w:numPr>
      </w:pPr>
      <w:r>
        <w:t>Ellenőrzés és számlálók karbantartásának megoldása</w:t>
      </w:r>
    </w:p>
    <w:p w:rsidR="00F123F4" w:rsidRDefault="00F123F4" w:rsidP="00F123F4">
      <w:pPr>
        <w:pStyle w:val="Listaszerbekezds"/>
        <w:keepNext/>
        <w:numPr>
          <w:ilvl w:val="0"/>
          <w:numId w:val="32"/>
        </w:numPr>
      </w:pPr>
      <w:r>
        <w:t>Számlálók meghatározott időközönként történő újraindítása</w:t>
      </w:r>
    </w:p>
    <w:p w:rsidR="00F123F4" w:rsidRDefault="00F123F4" w:rsidP="00F123F4">
      <w:pPr>
        <w:keepNext/>
      </w:pPr>
      <w:r>
        <w:t>Érdemes megjegyezni, hogy csak a lista első három eleme kapcsolód</w:t>
      </w:r>
      <w:r w:rsidR="00F169CD">
        <w:t>ik</w:t>
      </w:r>
      <w:r w:rsidR="00DE740E">
        <w:t xml:space="preserve"> konkrét </w:t>
      </w:r>
      <w:proofErr w:type="spellStart"/>
      <w:r w:rsidR="00DE740E">
        <w:t>plugin</w:t>
      </w:r>
      <w:proofErr w:type="spellEnd"/>
      <w:r w:rsidR="00F169CD">
        <w:t xml:space="preserve"> módosítás</w:t>
      </w:r>
      <w:r w:rsidR="00DE740E">
        <w:t>á</w:t>
      </w:r>
      <w:r w:rsidR="00F169CD">
        <w:t>hoz</w:t>
      </w:r>
      <w:r w:rsidR="0054642E">
        <w:t>, a többi lépést</w:t>
      </w:r>
      <w:r>
        <w:t xml:space="preserve"> az újabb </w:t>
      </w:r>
      <w:proofErr w:type="spellStart"/>
      <w:r>
        <w:t>pluginok</w:t>
      </w:r>
      <w:proofErr w:type="spellEnd"/>
      <w:r>
        <w:t xml:space="preserve"> implementálása során már nem kell </w:t>
      </w:r>
      <w:r w:rsidR="00F169CD">
        <w:t>végrehajtani</w:t>
      </w:r>
      <w:r>
        <w:t>.</w:t>
      </w:r>
    </w:p>
    <w:p w:rsidR="00363CE0" w:rsidRDefault="00F169CD" w:rsidP="00F123F4">
      <w:pPr>
        <w:keepNext/>
      </w:pPr>
      <w:r>
        <w:t xml:space="preserve">Mint az a listából is látszik a tényleges implementálást szükséges felhasználói felület kialakításával kezdtem. Hasonló módon </w:t>
      </w:r>
      <w:r w:rsidR="00684DA4">
        <w:t xml:space="preserve">terveztem ennek a beállítási lehetőségnek a megvalósítását, mint ahogy azt processzor használat korlátozásával </w:t>
      </w:r>
      <w:r w:rsidR="00684DA4">
        <w:lastRenderedPageBreak/>
        <w:t xml:space="preserve">kapcsolatban tettem, így azt nem szeretném </w:t>
      </w:r>
      <w:r w:rsidR="00CF030A">
        <w:t xml:space="preserve">újra </w:t>
      </w:r>
      <w:r w:rsidR="00684DA4">
        <w:t>leírni</w:t>
      </w:r>
      <w:r w:rsidR="003235BB">
        <w:t>, hogy</w:t>
      </w:r>
      <w:r w:rsidR="00684DA4">
        <w:t xml:space="preserve"> milyen lépéseket kell tenni egy menü implementálásával kapcsolatban. Két fontos különbség van a korábban implementált menühöz képest. Az első, hogy ezt a menüt nem a keretrendszerből lehet elérni, hanem az adott </w:t>
      </w:r>
      <w:proofErr w:type="spellStart"/>
      <w:r w:rsidR="00684DA4">
        <w:t>plugin</w:t>
      </w:r>
      <w:proofErr w:type="spellEnd"/>
      <w:r w:rsidR="00684DA4">
        <w:t xml:space="preserve"> felhasználói felületén keresztül. A második dolog pedig az, hogy a szerkezeti felépítése sem egyezik</w:t>
      </w:r>
      <w:r w:rsidR="003235BB">
        <w:t xml:space="preserve"> az előzővel</w:t>
      </w:r>
      <w:r w:rsidR="00684DA4">
        <w:t>, mivel más funkciót szeretnénk megvalósítani vele. A dolgozat korábbi részében már elhangzott a</w:t>
      </w:r>
      <w:r w:rsidR="00363CE0">
        <w:t xml:space="preserve"> kvóta rendszerrel kapcsolatban, hogy a felhasználók dolgának megkönnyítése érdekében csoportokat hozunk létre az adott korlátok </w:t>
      </w:r>
      <w:r w:rsidR="00013D05">
        <w:t>meghatározására</w:t>
      </w:r>
      <w:r w:rsidR="00363CE0">
        <w:t xml:space="preserve">, így nem kell külön-külön értékeket beállítaniuk minden egyes elemmel kapcsolatban. A megvalósítás során négy különböző kategóriát </w:t>
      </w:r>
      <w:r w:rsidR="003235BB">
        <w:t>definiáltam</w:t>
      </w:r>
      <w:r w:rsidR="00363CE0">
        <w:t>:</w:t>
      </w:r>
    </w:p>
    <w:p w:rsidR="00363CE0" w:rsidRDefault="00363CE0" w:rsidP="00363CE0">
      <w:pPr>
        <w:pStyle w:val="Listaszerbekezds"/>
        <w:keepNext/>
        <w:numPr>
          <w:ilvl w:val="0"/>
          <w:numId w:val="33"/>
        </w:numPr>
      </w:pPr>
      <w:r>
        <w:t>szigorú korlát: öt darab függvényhívást enged meg a beállított időszakban</w:t>
      </w:r>
    </w:p>
    <w:p w:rsidR="00363CE0" w:rsidRDefault="00363CE0" w:rsidP="00363CE0">
      <w:pPr>
        <w:pStyle w:val="Listaszerbekezds"/>
        <w:keepNext/>
        <w:numPr>
          <w:ilvl w:val="0"/>
          <w:numId w:val="33"/>
        </w:numPr>
      </w:pPr>
      <w:r>
        <w:t>közepes korlát: ötven darab függvényhívást enged meg a beállított időszakban</w:t>
      </w:r>
    </w:p>
    <w:p w:rsidR="00363CE0" w:rsidRDefault="00363CE0" w:rsidP="00363CE0">
      <w:pPr>
        <w:pStyle w:val="Listaszerbekezds"/>
        <w:keepNext/>
        <w:numPr>
          <w:ilvl w:val="0"/>
          <w:numId w:val="33"/>
        </w:numPr>
      </w:pPr>
      <w:r>
        <w:t>laza korlát: kétszáz darab függvényhívást enged meg a beállított időszakban</w:t>
      </w:r>
    </w:p>
    <w:p w:rsidR="00363CE0" w:rsidRDefault="00363CE0" w:rsidP="00363CE0">
      <w:pPr>
        <w:pStyle w:val="Listaszerbekezds"/>
        <w:keepNext/>
        <w:numPr>
          <w:ilvl w:val="0"/>
          <w:numId w:val="33"/>
        </w:numPr>
      </w:pPr>
      <w:r>
        <w:t>korlátlan: annyi függvényhívás engedélyezett, amennyire szükség van</w:t>
      </w:r>
    </w:p>
    <w:p w:rsidR="00523F94" w:rsidRDefault="00997513" w:rsidP="00997513">
      <w:pPr>
        <w:keepNext/>
      </w:pPr>
      <w:r>
        <w:t>Szerencsére a</w:t>
      </w:r>
      <w:r w:rsidR="003235BB">
        <w:t>z új menü</w:t>
      </w:r>
      <w:r>
        <w:t xml:space="preserve"> megvalósítás</w:t>
      </w:r>
      <w:r w:rsidR="003235BB">
        <w:t>a során nem merült fel</w:t>
      </w:r>
      <w:r>
        <w:t xml:space="preserve"> hasonló probléma, mint a csúszka kapcsán, a </w:t>
      </w:r>
      <w:proofErr w:type="spellStart"/>
      <w:r>
        <w:t>Preference</w:t>
      </w:r>
      <w:proofErr w:type="spellEnd"/>
      <w:r>
        <w:t xml:space="preserve"> osztály </w:t>
      </w:r>
      <w:proofErr w:type="spellStart"/>
      <w:r>
        <w:t>ListPreference</w:t>
      </w:r>
      <w:proofErr w:type="spellEnd"/>
      <w:r>
        <w:t xml:space="preserve"> elemét pont az ilyen jellegű menük létrehozásához találták ki. Így a modul összes metódusának def</w:t>
      </w:r>
      <w:r w:rsidR="00A23BD9">
        <w:t xml:space="preserve">iniáltam egy ilyen elemet a </w:t>
      </w:r>
      <w:proofErr w:type="spellStart"/>
      <w:r w:rsidR="00A23BD9">
        <w:t>xml</w:t>
      </w:r>
      <w:proofErr w:type="spellEnd"/>
      <w:r w:rsidR="00A23BD9">
        <w:t xml:space="preserve"> fájlban</w:t>
      </w:r>
      <w:r>
        <w:t>. Az egyes elemek azonosítójaként a metódus</w:t>
      </w:r>
      <w:r w:rsidR="00A23BD9">
        <w:t>ok</w:t>
      </w:r>
      <w:r>
        <w:t xml:space="preserve"> nevét adtam meg, ez a későbbiekben az adatok kiolvasása és továbbítása során hasznos döntésnek bizonyult. </w:t>
      </w:r>
      <w:r w:rsidR="00A23BD9">
        <w:t xml:space="preserve">Mivel nem tehető kötelezővé a felhasználó számára az, hogy egy </w:t>
      </w:r>
      <w:proofErr w:type="spellStart"/>
      <w:r w:rsidR="00A23BD9">
        <w:t>plugin</w:t>
      </w:r>
      <w:proofErr w:type="spellEnd"/>
      <w:r w:rsidR="00A23BD9">
        <w:t xml:space="preserve"> telepítése után az első dolga az</w:t>
      </w:r>
      <w:r w:rsidR="003235BB">
        <w:t xml:space="preserve"> összes új korlát</w:t>
      </w:r>
      <w:r w:rsidR="00A23BD9">
        <w:t xml:space="preserve"> </w:t>
      </w:r>
      <w:r w:rsidR="003235BB">
        <w:t>beállítása legyen</w:t>
      </w:r>
      <w:r w:rsidR="00A23BD9">
        <w:t xml:space="preserve">, ezért az elemek </w:t>
      </w:r>
      <w:r w:rsidR="003235BB">
        <w:t>implementációja</w:t>
      </w:r>
      <w:r w:rsidR="00455216">
        <w:t xml:space="preserve"> során</w:t>
      </w:r>
      <w:r w:rsidR="00A23BD9">
        <w:t xml:space="preserve"> </w:t>
      </w:r>
      <w:r w:rsidR="003235BB">
        <w:t>alapértelmezett értékként a közepes korlátot definiáltam minden metódussal kapcsolatban</w:t>
      </w:r>
      <w:r w:rsidR="00CB25E8">
        <w:t>. Így a szab</w:t>
      </w:r>
      <w:r w:rsidR="003235BB">
        <w:t>ályozás még azelőtt megfelelően működhet,</w:t>
      </w:r>
      <w:r w:rsidR="00CB25E8">
        <w:t xml:space="preserve"> mielőtt az adott felhasználó meghatározhatná a saját beállítását. Az elkészült új menüről készített képernyőmentéseket a következő ábrákon</w:t>
      </w:r>
      <w:r w:rsidR="006F0B1E">
        <w:t xml:space="preserve"> (</w:t>
      </w:r>
      <w:r w:rsidR="006F0B1E">
        <w:fldChar w:fldCharType="begin"/>
      </w:r>
      <w:r w:rsidR="006F0B1E">
        <w:instrText xml:space="preserve"> REF _Ref375067857 \h </w:instrText>
      </w:r>
      <w:r w:rsidR="006F0B1E">
        <w:fldChar w:fldCharType="separate"/>
      </w:r>
      <w:r w:rsidR="006F0B1E">
        <w:rPr>
          <w:noProof/>
        </w:rPr>
        <w:t>4</w:t>
      </w:r>
      <w:r w:rsidR="006F0B1E">
        <w:t>.</w:t>
      </w:r>
      <w:r w:rsidR="006F0B1E">
        <w:rPr>
          <w:noProof/>
        </w:rPr>
        <w:t>7</w:t>
      </w:r>
      <w:r w:rsidR="006F0B1E">
        <w:t>. ábra</w:t>
      </w:r>
      <w:r w:rsidR="006F0B1E">
        <w:fldChar w:fldCharType="end"/>
      </w:r>
      <w:r w:rsidR="006F0B1E">
        <w:t xml:space="preserve"> és </w:t>
      </w:r>
      <w:r w:rsidR="006F0B1E">
        <w:fldChar w:fldCharType="begin"/>
      </w:r>
      <w:r w:rsidR="006F0B1E">
        <w:instrText xml:space="preserve"> REF _Ref375067864 \h </w:instrText>
      </w:r>
      <w:r w:rsidR="006F0B1E">
        <w:fldChar w:fldCharType="separate"/>
      </w:r>
      <w:r w:rsidR="006F0B1E">
        <w:rPr>
          <w:noProof/>
        </w:rPr>
        <w:t>4</w:t>
      </w:r>
      <w:r w:rsidR="006F0B1E">
        <w:t>.</w:t>
      </w:r>
      <w:r w:rsidR="006F0B1E">
        <w:rPr>
          <w:noProof/>
        </w:rPr>
        <w:t>8</w:t>
      </w:r>
      <w:r w:rsidR="006F0B1E">
        <w:t>. ábra</w:t>
      </w:r>
      <w:r w:rsidR="006F0B1E">
        <w:fldChar w:fldCharType="end"/>
      </w:r>
      <w:r w:rsidR="006F0B1E">
        <w:t xml:space="preserve">) </w:t>
      </w:r>
      <w:r w:rsidR="00CB25E8">
        <w:t>láthatjuk.</w:t>
      </w:r>
    </w:p>
    <w:p w:rsidR="00523F94" w:rsidRPr="00523F94" w:rsidRDefault="00523F94" w:rsidP="00523F94"/>
    <w:p w:rsidR="00523F94" w:rsidRPr="00523F94" w:rsidRDefault="00523F94" w:rsidP="00523F94"/>
    <w:p w:rsidR="00523F94" w:rsidRPr="00523F94" w:rsidRDefault="00523F94" w:rsidP="00523F94"/>
    <w:p w:rsidR="0054642E" w:rsidRPr="00523F94" w:rsidRDefault="0054642E" w:rsidP="00523F94"/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CB25E8" w:rsidTr="006F0B1E">
        <w:tc>
          <w:tcPr>
            <w:tcW w:w="4247" w:type="dxa"/>
          </w:tcPr>
          <w:p w:rsidR="006F0B1E" w:rsidRDefault="006F0B1E" w:rsidP="006F0B1E">
            <w:pPr>
              <w:keepNext/>
              <w:ind w:firstLine="0"/>
            </w:pPr>
            <w:r>
              <w:rPr>
                <w:noProof/>
                <w:lang w:eastAsia="hu-HU"/>
              </w:rPr>
              <w:lastRenderedPageBreak/>
              <w:drawing>
                <wp:inline distT="0" distB="0" distL="0" distR="0" wp14:anchorId="54963FF6" wp14:editId="232091F7">
                  <wp:extent cx="2520000" cy="4201200"/>
                  <wp:effectExtent l="0" t="0" r="0" b="8890"/>
                  <wp:docPr id="8" name="Kép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device-2013-12-17-165456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420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bookmarkStart w:id="58" w:name="_Ref375067857"/>
          <w:bookmarkStart w:id="59" w:name="_Ref375067848"/>
          <w:p w:rsidR="00CB25E8" w:rsidRDefault="00C20900" w:rsidP="006F0B1E">
            <w:pPr>
              <w:pStyle w:val="Kpalrs"/>
            </w:pP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ábra \* ARABIC \s 1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  <w:r w:rsidR="006F0B1E">
              <w:t>. ábra</w:t>
            </w:r>
            <w:bookmarkEnd w:id="58"/>
            <w:r w:rsidR="006F0B1E">
              <w:t>: Plugin menü</w:t>
            </w:r>
            <w:bookmarkEnd w:id="59"/>
          </w:p>
        </w:tc>
        <w:tc>
          <w:tcPr>
            <w:tcW w:w="4247" w:type="dxa"/>
          </w:tcPr>
          <w:p w:rsidR="006F0B1E" w:rsidRDefault="006F0B1E" w:rsidP="006F0B1E">
            <w:pPr>
              <w:keepNext/>
              <w:ind w:firstLine="0"/>
            </w:pPr>
            <w:r>
              <w:rPr>
                <w:noProof/>
                <w:lang w:eastAsia="hu-HU"/>
              </w:rPr>
              <w:drawing>
                <wp:inline distT="0" distB="0" distL="0" distR="0" wp14:anchorId="338C8327" wp14:editId="30904184">
                  <wp:extent cx="2520000" cy="4201200"/>
                  <wp:effectExtent l="0" t="0" r="0" b="8890"/>
                  <wp:docPr id="13" name="Kép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device-2013-12-17-165538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420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bookmarkStart w:id="60" w:name="_Ref375067864"/>
          <w:p w:rsidR="00CB25E8" w:rsidRDefault="00C20900" w:rsidP="006F0B1E">
            <w:pPr>
              <w:pStyle w:val="Kpalrs"/>
            </w:pP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ábra \* ARABIC \s 1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  <w:r w:rsidR="006F0B1E">
              <w:t>. ábra</w:t>
            </w:r>
            <w:bookmarkEnd w:id="60"/>
            <w:r w:rsidR="006F0B1E">
              <w:t>: Beállítási lehetőségek</w:t>
            </w:r>
          </w:p>
        </w:tc>
      </w:tr>
    </w:tbl>
    <w:p w:rsidR="008B6CB7" w:rsidRDefault="006F0B1E" w:rsidP="00CB25E8">
      <w:pPr>
        <w:keepNext/>
        <w:ind w:firstLine="0"/>
      </w:pPr>
      <w:r>
        <w:tab/>
        <w:t xml:space="preserve">A </w:t>
      </w:r>
      <w:r w:rsidR="001B5116">
        <w:t xml:space="preserve">kezelőfelület kialakítása után következhetett a tényleges szabályozás megvalósítása. Ehhez először ki kellett </w:t>
      </w:r>
      <w:r w:rsidR="00865284">
        <w:t>olvasni a beállított</w:t>
      </w:r>
      <w:r w:rsidR="001B5116">
        <w:t xml:space="preserve"> a</w:t>
      </w:r>
      <w:r w:rsidR="00865284">
        <w:t xml:space="preserve">datokat. A </w:t>
      </w:r>
      <w:proofErr w:type="spellStart"/>
      <w:r w:rsidR="00865284">
        <w:t>Preference</w:t>
      </w:r>
      <w:proofErr w:type="spellEnd"/>
      <w:r w:rsidR="00865284">
        <w:t xml:space="preserve"> osztály az </w:t>
      </w:r>
      <w:r w:rsidR="001B5116">
        <w:t xml:space="preserve">adatokat erre a célra fenntartott </w:t>
      </w:r>
      <w:proofErr w:type="spellStart"/>
      <w:r w:rsidR="001B5116">
        <w:t>SharedPreferences</w:t>
      </w:r>
      <w:proofErr w:type="spellEnd"/>
      <w:r w:rsidR="001B5116">
        <w:t xml:space="preserve"> tárolóba menti el. A</w:t>
      </w:r>
      <w:r w:rsidR="00865284">
        <w:t xml:space="preserve">z adott </w:t>
      </w:r>
      <w:proofErr w:type="spellStart"/>
      <w:r w:rsidR="00456D91">
        <w:t>SharedPreferences</w:t>
      </w:r>
      <w:proofErr w:type="spellEnd"/>
      <w:r w:rsidR="00456D91">
        <w:t xml:space="preserve"> </w:t>
      </w:r>
      <w:r w:rsidR="001B5116">
        <w:t xml:space="preserve">egész tartalmát be lehet olvasni egy </w:t>
      </w:r>
      <w:proofErr w:type="gramStart"/>
      <w:r w:rsidR="001B5116">
        <w:t>Map&lt;</w:t>
      </w:r>
      <w:proofErr w:type="spellStart"/>
      <w:proofErr w:type="gramEnd"/>
      <w:r w:rsidR="001B5116">
        <w:t>String</w:t>
      </w:r>
      <w:proofErr w:type="spellEnd"/>
      <w:r w:rsidR="001B5116">
        <w:t xml:space="preserve">,?&gt; </w:t>
      </w:r>
      <w:proofErr w:type="gramStart"/>
      <w:r w:rsidR="001B5116">
        <w:t>típusú</w:t>
      </w:r>
      <w:proofErr w:type="gramEnd"/>
      <w:r w:rsidR="001B5116">
        <w:t xml:space="preserve"> struktúrába. </w:t>
      </w:r>
      <w:r w:rsidR="009125B0">
        <w:t xml:space="preserve">A Map első paramétere az elemek azonosítója, </w:t>
      </w:r>
      <w:r w:rsidR="00865284">
        <w:t>ami jelen esetben megegyezik</w:t>
      </w:r>
      <w:r w:rsidR="009125B0">
        <w:t xml:space="preserve"> a metódusok nevei</w:t>
      </w:r>
      <w:r w:rsidR="00865284">
        <w:t>vel</w:t>
      </w:r>
      <w:r w:rsidR="009125B0">
        <w:t xml:space="preserve">, a második paramétere pedig a beállított érték. Egy </w:t>
      </w:r>
      <w:proofErr w:type="spellStart"/>
      <w:r w:rsidR="009125B0">
        <w:t>for</w:t>
      </w:r>
      <w:proofErr w:type="spellEnd"/>
      <w:r w:rsidR="009125B0">
        <w:t xml:space="preserve"> ciklus</w:t>
      </w:r>
      <w:r w:rsidR="00865284">
        <w:t xml:space="preserve"> során</w:t>
      </w:r>
      <w:r w:rsidR="009125B0">
        <w:t xml:space="preserve"> az összes metódusnév-korlát páros</w:t>
      </w:r>
      <w:r w:rsidR="00013D05">
        <w:t>t</w:t>
      </w:r>
      <w:r w:rsidR="009125B0">
        <w:t xml:space="preserve"> kiolvashatjuk </w:t>
      </w:r>
      <w:r w:rsidR="00865284">
        <w:t xml:space="preserve">ebből a </w:t>
      </w:r>
      <w:proofErr w:type="spellStart"/>
      <w:r w:rsidR="00865284">
        <w:t>srtuktúrából</w:t>
      </w:r>
      <w:proofErr w:type="spellEnd"/>
      <w:r w:rsidR="009125B0">
        <w:t xml:space="preserve"> és a ciklus belsejében el is küldhetjük a megfelelő akcióval</w:t>
      </w:r>
      <w:r w:rsidR="00013D05">
        <w:t xml:space="preserve"> és extra adatokkal ellátott</w:t>
      </w:r>
      <w:r w:rsidR="009125B0">
        <w:t xml:space="preserve"> </w:t>
      </w:r>
      <w:proofErr w:type="spellStart"/>
      <w:r w:rsidR="009125B0">
        <w:t>intentet</w:t>
      </w:r>
      <w:proofErr w:type="spellEnd"/>
      <w:r w:rsidR="009125B0">
        <w:t xml:space="preserve">. Erre a célra egy saját akciót definiáltam a keretrendszerrel kapcsolatban és hozzáadtam a minta </w:t>
      </w:r>
      <w:proofErr w:type="spellStart"/>
      <w:r w:rsidR="009125B0">
        <w:t>plugin</w:t>
      </w:r>
      <w:proofErr w:type="spellEnd"/>
      <w:r w:rsidR="009125B0">
        <w:t xml:space="preserve"> </w:t>
      </w:r>
      <w:proofErr w:type="spellStart"/>
      <w:r w:rsidR="009125B0">
        <w:t>broadcastreceiveréhez</w:t>
      </w:r>
      <w:proofErr w:type="spellEnd"/>
      <w:r w:rsidR="009125B0">
        <w:t xml:space="preserve"> a szükséges </w:t>
      </w:r>
      <w:r w:rsidR="00013D05">
        <w:t>szűrőt</w:t>
      </w:r>
      <w:r w:rsidR="00865284">
        <w:t xml:space="preserve">. Ezek után már csak az </w:t>
      </w:r>
      <w:proofErr w:type="spellStart"/>
      <w:r w:rsidR="00865284">
        <w:t>intentek</w:t>
      </w:r>
      <w:proofErr w:type="spellEnd"/>
      <w:r w:rsidR="00865284">
        <w:t xml:space="preserve"> elküldését megvalósító részlet helyét kellett megtalálni a kódban. </w:t>
      </w:r>
      <w:r w:rsidR="007A3CBD">
        <w:t xml:space="preserve">Ehhez számításba vettem, hogy melyek azok az események, amelyek után szükség van az </w:t>
      </w:r>
      <w:proofErr w:type="spellStart"/>
      <w:r w:rsidR="007A3CBD">
        <w:t>intentek</w:t>
      </w:r>
      <w:proofErr w:type="spellEnd"/>
      <w:r w:rsidR="007A3CBD">
        <w:t xml:space="preserve"> elküldésére</w:t>
      </w:r>
      <w:r w:rsidR="00865284">
        <w:t xml:space="preserve">. Az első ilyen eset a </w:t>
      </w:r>
      <w:proofErr w:type="spellStart"/>
      <w:r w:rsidR="00865284">
        <w:t>plugin</w:t>
      </w:r>
      <w:proofErr w:type="spellEnd"/>
      <w:r w:rsidR="00865284">
        <w:t xml:space="preserve"> indulásakor van</w:t>
      </w:r>
      <w:r w:rsidR="007A3CBD">
        <w:t xml:space="preserve">, ezért a </w:t>
      </w:r>
      <w:proofErr w:type="spellStart"/>
      <w:r w:rsidR="007A3CBD">
        <w:t>plugin</w:t>
      </w:r>
      <w:proofErr w:type="spellEnd"/>
      <w:r w:rsidR="007A3CBD">
        <w:t xml:space="preserve"> saját háttér</w:t>
      </w:r>
      <w:r w:rsidR="00013D05">
        <w:t xml:space="preserve"> </w:t>
      </w:r>
      <w:proofErr w:type="spellStart"/>
      <w:r w:rsidR="007A3CBD">
        <w:t>service-nek</w:t>
      </w:r>
      <w:proofErr w:type="spellEnd"/>
      <w:r w:rsidR="007A3CBD">
        <w:t xml:space="preserve"> tartalmaznia kell a kódot. Ezen felül akkor kell még újraküldeni a korlátokat, ha a felhasználó megváltoztatta őket. Mivel a menü csak a </w:t>
      </w:r>
      <w:proofErr w:type="spellStart"/>
      <w:r w:rsidR="007A3CBD">
        <w:t>plugin</w:t>
      </w:r>
      <w:proofErr w:type="spellEnd"/>
      <w:r w:rsidR="007A3CBD">
        <w:t xml:space="preserve"> felhasználói felületéről érhető el, ezért az ehhez tartozó </w:t>
      </w:r>
      <w:proofErr w:type="spellStart"/>
      <w:r w:rsidR="007A3CBD">
        <w:t>activity</w:t>
      </w:r>
      <w:proofErr w:type="spellEnd"/>
      <w:r w:rsidR="007A3CBD">
        <w:t xml:space="preserve"> </w:t>
      </w:r>
      <w:proofErr w:type="spellStart"/>
      <w:r w:rsidR="007A3CBD">
        <w:t>onResume</w:t>
      </w:r>
      <w:proofErr w:type="spellEnd"/>
      <w:r w:rsidR="007A3CBD">
        <w:t xml:space="preserve"> függvényébe </w:t>
      </w:r>
      <w:r w:rsidR="006E1F20">
        <w:lastRenderedPageBreak/>
        <w:t>is beillesztettem</w:t>
      </w:r>
      <w:r w:rsidR="007A3CBD">
        <w:t xml:space="preserve"> a szükséges részt.</w:t>
      </w:r>
      <w:r w:rsidR="00D74E6E">
        <w:t xml:space="preserve"> </w:t>
      </w:r>
      <w:r w:rsidR="00C301A7">
        <w:t xml:space="preserve">Ezzel az utolsó kiegészítéssel befejeztem a konkrét </w:t>
      </w:r>
      <w:proofErr w:type="spellStart"/>
      <w:r w:rsidR="00C301A7">
        <w:t>plugin</w:t>
      </w:r>
      <w:proofErr w:type="spellEnd"/>
      <w:r w:rsidR="00C301A7">
        <w:t xml:space="preserve"> módosítását és következhetett a </w:t>
      </w:r>
      <w:proofErr w:type="spellStart"/>
      <w:r w:rsidR="00C301A7" w:rsidRPr="00CB3D8A">
        <w:t>PluginCommunicationInterface</w:t>
      </w:r>
      <w:proofErr w:type="spellEnd"/>
      <w:r w:rsidR="00C301A7">
        <w:t xml:space="preserve"> kibővítése. Először is szükség volt két tároló</w:t>
      </w:r>
      <w:r w:rsidR="006E1F20">
        <w:t>ra a metódusnév-korlát és a metó</w:t>
      </w:r>
      <w:r w:rsidR="00C301A7">
        <w:t>dusnév-számláló párosok tárolására. Úgy láttam le</w:t>
      </w:r>
      <w:r w:rsidR="00456D91">
        <w:t xml:space="preserve">gjobbnak, ha ezeket is </w:t>
      </w:r>
      <w:proofErr w:type="spellStart"/>
      <w:r w:rsidR="00771B38">
        <w:t>SharedPreferences</w:t>
      </w:r>
      <w:proofErr w:type="spellEnd"/>
      <w:r w:rsidR="00771B38">
        <w:t xml:space="preserve"> </w:t>
      </w:r>
      <w:r w:rsidR="00C301A7">
        <w:t>segítségével tárolom. Az adatkonténerek definiálása után létre kellett hozni az</w:t>
      </w:r>
      <w:r w:rsidR="006E1F20">
        <w:t>t</w:t>
      </w:r>
      <w:r w:rsidR="00C301A7">
        <w:t xml:space="preserve"> a részletet, amel</w:t>
      </w:r>
      <w:r w:rsidR="00456D91">
        <w:t xml:space="preserve">y a saját akcióval paraméterezett </w:t>
      </w:r>
      <w:proofErr w:type="spellStart"/>
      <w:r w:rsidR="00456D91">
        <w:t>intenteket</w:t>
      </w:r>
      <w:proofErr w:type="spellEnd"/>
      <w:r w:rsidR="00456D91">
        <w:t xml:space="preserve"> észleli és a kiolvasott extra adatokat beleírja a t</w:t>
      </w:r>
      <w:r w:rsidR="00771B38">
        <w:t xml:space="preserve">árolókba. A </w:t>
      </w:r>
      <w:r w:rsidR="00181C57">
        <w:t>korlátok</w:t>
      </w:r>
      <w:r w:rsidR="00456D91">
        <w:t xml:space="preserve"> tároló</w:t>
      </w:r>
      <w:r w:rsidR="00771B38">
        <w:t xml:space="preserve">ját minden esetben módosítja a </w:t>
      </w:r>
      <w:r w:rsidR="006E1F20">
        <w:t>program</w:t>
      </w:r>
      <w:r w:rsidR="00771B38">
        <w:t>, de a számlálókét csak akkor, ha adott metódusnak még nem létezik számlálója a tárolóban. Ezzel kész lett a beolvasási fázis is, következő lépésként az ellenőrzés megvalósítása következett. Ehhez azt a részt kellett kiegészíteni, ami a m</w:t>
      </w:r>
      <w:r w:rsidR="006E1F20">
        <w:t>etódushíváshoz tartozó</w:t>
      </w:r>
      <w:r w:rsidR="00771B38">
        <w:t xml:space="preserve"> </w:t>
      </w:r>
      <w:proofErr w:type="spellStart"/>
      <w:r w:rsidR="00771B38">
        <w:t>intentet</w:t>
      </w:r>
      <w:proofErr w:type="spellEnd"/>
      <w:r w:rsidR="00771B38">
        <w:t xml:space="preserve"> dolgozza fel.</w:t>
      </w:r>
      <w:r w:rsidR="00181C57">
        <w:t xml:space="preserve"> Az ilyen </w:t>
      </w:r>
      <w:proofErr w:type="spellStart"/>
      <w:r w:rsidR="00181C57">
        <w:t>intentek</w:t>
      </w:r>
      <w:proofErr w:type="spellEnd"/>
      <w:r w:rsidR="00181C57">
        <w:t xml:space="preserve"> extra tartalma tartalmazza annak a metódusnak a nevét, amelyiket szeretné meghívni az </w:t>
      </w:r>
      <w:proofErr w:type="spellStart"/>
      <w:r w:rsidR="00181C57">
        <w:t>intentet</w:t>
      </w:r>
      <w:proofErr w:type="spellEnd"/>
      <w:r w:rsidR="00181C57">
        <w:t xml:space="preserve"> kiváltó modul.</w:t>
      </w:r>
      <w:r w:rsidR="006E1F20">
        <w:t xml:space="preserve"> Az alkalmazás e</w:t>
      </w:r>
      <w:r w:rsidR="00181C57">
        <w:t>zt a metódusnevet kulcské</w:t>
      </w:r>
      <w:r w:rsidR="006E1F20">
        <w:t>nt használva először megvizsgálja</w:t>
      </w:r>
      <w:r w:rsidR="00181C57">
        <w:t>, hogy megtalálható-e a korlátok tárolójában</w:t>
      </w:r>
      <w:r w:rsidR="006E1F20">
        <w:t>, ha igen akkor ellenőrzi</w:t>
      </w:r>
      <w:r w:rsidR="00181C57">
        <w:t>, hogy nem korlátlan-e a beállítás. Ha nincs benne vagy korlátlan, akkor az eredeti kód további része</w:t>
      </w:r>
      <w:r w:rsidR="006E1F20">
        <w:t xml:space="preserve"> fut le, mint a módosítás előtt</w:t>
      </w:r>
      <w:r w:rsidR="00181C57">
        <w:t xml:space="preserve">. Ha benne van és nem korlátlan, akkor </w:t>
      </w:r>
      <w:r w:rsidR="006E1F20">
        <w:t>ellenőrzi</w:t>
      </w:r>
      <w:r w:rsidR="00181C57">
        <w:t xml:space="preserve">, hogy a számláló kisebb-e mint a beállított korlát. Ha igen, újfent </w:t>
      </w:r>
      <w:r w:rsidR="006E1F20">
        <w:t>az eredeti kód fog</w:t>
      </w:r>
      <w:r w:rsidR="00181C57">
        <w:t xml:space="preserve"> lefutni</w:t>
      </w:r>
      <w:r w:rsidR="00F37AFF">
        <w:t xml:space="preserve">, és a </w:t>
      </w:r>
      <w:r w:rsidR="006E1F20">
        <w:t>metódushoz tartozó számláló eggyel növekszik</w:t>
      </w:r>
      <w:r w:rsidR="00F37AFF">
        <w:t xml:space="preserve">. Ha a számláló elérte a limitet, akkor </w:t>
      </w:r>
      <w:r w:rsidR="008B6CB7">
        <w:t xml:space="preserve">az adott függvény nem hívódik meg, hanem helyette </w:t>
      </w:r>
      <w:r w:rsidR="006E1F20">
        <w:t>egy hamis eredmény generálódik,</w:t>
      </w:r>
      <w:r w:rsidR="008B6CB7">
        <w:t xml:space="preserve"> ami függvényhívás eredményét helyettesíti, és </w:t>
      </w:r>
      <w:r w:rsidR="006E1F20">
        <w:t xml:space="preserve">az alkalmazás </w:t>
      </w:r>
      <w:r w:rsidR="008B6CB7">
        <w:t xml:space="preserve">ezt </w:t>
      </w:r>
      <w:r w:rsidR="006E1F20">
        <w:t>használja</w:t>
      </w:r>
      <w:r w:rsidR="008B6CB7">
        <w:t xml:space="preserve"> a válasz </w:t>
      </w:r>
      <w:proofErr w:type="spellStart"/>
      <w:r w:rsidR="008B6CB7">
        <w:t>intent</w:t>
      </w:r>
      <w:proofErr w:type="spellEnd"/>
      <w:r w:rsidR="008B6CB7">
        <w:t xml:space="preserve"> létrehozásakor. Így a korlátozás</w:t>
      </w:r>
      <w:r w:rsidR="006E1F20">
        <w:t>t</w:t>
      </w:r>
      <w:r w:rsidR="008B6CB7">
        <w:t xml:space="preserve"> a rendszer</w:t>
      </w:r>
      <w:r w:rsidR="00C44609">
        <w:t xml:space="preserve"> nem</w:t>
      </w:r>
      <w:r w:rsidR="008B6CB7">
        <w:t xml:space="preserve"> </w:t>
      </w:r>
      <w:r w:rsidR="006E1F20">
        <w:t xml:space="preserve">érzékeli, csak </w:t>
      </w:r>
      <w:r w:rsidR="00C26E7A">
        <w:t>a kapott eredmény tartalmán fog a változás látszani</w:t>
      </w:r>
      <w:r w:rsidR="008B6CB7">
        <w:t>.</w:t>
      </w:r>
    </w:p>
    <w:p w:rsidR="003F06E1" w:rsidRDefault="008B6CB7" w:rsidP="003F06E1">
      <w:pPr>
        <w:keepNext/>
        <w:ind w:firstLine="0"/>
      </w:pPr>
      <w:r>
        <w:tab/>
        <w:t xml:space="preserve">A </w:t>
      </w:r>
      <w:proofErr w:type="spellStart"/>
      <w:r>
        <w:t>plugin</w:t>
      </w:r>
      <w:proofErr w:type="spellEnd"/>
      <w:r>
        <w:t xml:space="preserve"> </w:t>
      </w:r>
      <w:proofErr w:type="gramStart"/>
      <w:r>
        <w:t>metódus hívásokat</w:t>
      </w:r>
      <w:proofErr w:type="gramEnd"/>
      <w:r>
        <w:t xml:space="preserve"> szabályozó rendszer </w:t>
      </w:r>
      <w:r w:rsidR="00891D71">
        <w:t>az eddigi módosítások után majdnem készen áll a működésre, egyetlen dolog hiányzik ahhoz, hogy normálisan használni lehessen. Ez pedig nem más, mint</w:t>
      </w:r>
      <w:r>
        <w:t xml:space="preserve"> </w:t>
      </w:r>
      <w:r w:rsidR="00891D71">
        <w:t>a számlálók újraindítása, hiszen e nélkül rövid időn belül elérnék a számlálók a beállított korlátokat (kivéve, ha korlátlanra van állítva)</w:t>
      </w:r>
      <w:r w:rsidR="008A6E1F">
        <w:t xml:space="preserve"> és csak az áleredményeket </w:t>
      </w:r>
      <w:r w:rsidR="003F06E1">
        <w:t>tartalmazó válaszok keletkeznének</w:t>
      </w:r>
      <w:r w:rsidR="00891D71">
        <w:t xml:space="preserve">. Hasonlóan az processzor használatot szabályozó szál esetében a számlálókat újraindító megoldásnak is folyamatosan kell futnia. Annak ellenére, hogy elviekben a </w:t>
      </w:r>
      <w:proofErr w:type="spellStart"/>
      <w:r w:rsidR="00891D71">
        <w:t>pluginoknak</w:t>
      </w:r>
      <w:proofErr w:type="spellEnd"/>
      <w:r w:rsidR="00891D71">
        <w:t xml:space="preserve"> is van saját háttér</w:t>
      </w:r>
      <w:r w:rsidR="00C44609">
        <w:t xml:space="preserve"> </w:t>
      </w:r>
      <w:r w:rsidR="00891D71">
        <w:t>se</w:t>
      </w:r>
      <w:r w:rsidR="00C44609">
        <w:t>rvi</w:t>
      </w:r>
      <w:r w:rsidR="00891D71">
        <w:t xml:space="preserve">ce-ük, jobbnak láttam, ha a </w:t>
      </w:r>
      <w:proofErr w:type="spellStart"/>
      <w:r w:rsidR="00891D71">
        <w:t>CoreService</w:t>
      </w:r>
      <w:proofErr w:type="spellEnd"/>
      <w:r w:rsidR="00891D71">
        <w:t xml:space="preserve"> felelős ezért</w:t>
      </w:r>
      <w:r w:rsidR="003F06E1">
        <w:t xml:space="preserve"> is. A megvalósítást az eddigi tapasztalatok</w:t>
      </w:r>
      <w:r w:rsidR="00891D71">
        <w:t xml:space="preserve"> alapján egyszerű volt kitalálni, a </w:t>
      </w:r>
      <w:proofErr w:type="spellStart"/>
      <w:r w:rsidR="00891D71">
        <w:t>CoreService-be</w:t>
      </w:r>
      <w:proofErr w:type="spellEnd"/>
      <w:r w:rsidR="00891D71">
        <w:t xml:space="preserve"> létrehoztam egy új szálat, ami a beállított időközönként elküld egy </w:t>
      </w:r>
      <w:r w:rsidR="008A6E1F">
        <w:t xml:space="preserve">olyan akcióval paraméterezett </w:t>
      </w:r>
      <w:proofErr w:type="spellStart"/>
      <w:r w:rsidR="008A6E1F">
        <w:t>intentet</w:t>
      </w:r>
      <w:proofErr w:type="spellEnd"/>
      <w:r w:rsidR="008A6E1F">
        <w:t xml:space="preserve">, aminek feldolgozásakor </w:t>
      </w:r>
      <w:proofErr w:type="spellStart"/>
      <w:r w:rsidR="008A6E1F" w:rsidRPr="00CB3D8A">
        <w:t>PluginCommunicationInterface</w:t>
      </w:r>
      <w:proofErr w:type="spellEnd"/>
      <w:r w:rsidR="008A6E1F">
        <w:t xml:space="preserve"> minden számláló tárolóban található kulcshoz nulla értéket állít be. </w:t>
      </w:r>
      <w:r w:rsidR="00F30F0C">
        <w:t>Az számláló lenullázási</w:t>
      </w:r>
      <w:r w:rsidR="00382778">
        <w:t xml:space="preserve"> </w:t>
      </w:r>
      <w:r w:rsidR="00F30F0C">
        <w:t xml:space="preserve">ciklusok idejét a </w:t>
      </w:r>
      <w:r w:rsidR="00F30F0C">
        <w:lastRenderedPageBreak/>
        <w:t>keretrendszerhez tartozó beállítások menüben választhatjuk ki. Négy értéket lehetséges beállítani: másodpercenként, percenként, óránként vagy naponta történjen meg a</w:t>
      </w:r>
      <w:r w:rsidR="003F06E1">
        <w:t xml:space="preserve"> </w:t>
      </w:r>
      <w:r w:rsidR="00F30F0C">
        <w:t xml:space="preserve">számlálók lenullázása. </w:t>
      </w:r>
    </w:p>
    <w:p w:rsidR="00F30F0C" w:rsidRDefault="00F30F0C" w:rsidP="003F06E1">
      <w:pPr>
        <w:keepNext/>
      </w:pPr>
      <w:r>
        <w:t>A keretrendszer módosított menüjét és az új beállítási lehetőséget az alábbi képeken</w:t>
      </w:r>
      <w:r w:rsidR="00A461FD">
        <w:t xml:space="preserve"> </w:t>
      </w:r>
      <w:r w:rsidR="003F06E1">
        <w:t>(</w:t>
      </w:r>
      <w:r w:rsidR="003F06E1">
        <w:fldChar w:fldCharType="begin"/>
      </w:r>
      <w:r w:rsidR="003F06E1">
        <w:instrText xml:space="preserve"> REF _Ref375176641 \h </w:instrText>
      </w:r>
      <w:r w:rsidR="003F06E1">
        <w:fldChar w:fldCharType="separate"/>
      </w:r>
      <w:r w:rsidR="003F06E1">
        <w:t>4.9. ábra</w:t>
      </w:r>
      <w:r w:rsidR="003F06E1">
        <w:fldChar w:fldCharType="end"/>
      </w:r>
      <w:r w:rsidR="003F06E1">
        <w:t xml:space="preserve"> és </w:t>
      </w:r>
      <w:r w:rsidR="003F06E1">
        <w:fldChar w:fldCharType="begin"/>
      </w:r>
      <w:r w:rsidR="003F06E1">
        <w:instrText xml:space="preserve"> REF _Ref375176644 \h </w:instrText>
      </w:r>
      <w:r w:rsidR="003F06E1">
        <w:fldChar w:fldCharType="separate"/>
      </w:r>
      <w:r w:rsidR="003F06E1">
        <w:t>4.10. ábra</w:t>
      </w:r>
      <w:r w:rsidR="003F06E1">
        <w:fldChar w:fldCharType="end"/>
      </w:r>
      <w:r w:rsidR="003F06E1">
        <w:t>)</w:t>
      </w:r>
      <w:r>
        <w:t xml:space="preserve"> láthatjuk.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F30F0C" w:rsidTr="00C20900">
        <w:tc>
          <w:tcPr>
            <w:tcW w:w="4247" w:type="dxa"/>
          </w:tcPr>
          <w:p w:rsidR="00C20900" w:rsidRDefault="00F30F0C" w:rsidP="00C20900">
            <w:pPr>
              <w:keepNext/>
              <w:ind w:firstLine="0"/>
            </w:pPr>
            <w:r>
              <w:rPr>
                <w:noProof/>
                <w:lang w:eastAsia="hu-HU"/>
              </w:rPr>
              <w:drawing>
                <wp:inline distT="0" distB="0" distL="0" distR="0" wp14:anchorId="691EB864" wp14:editId="5A94C9AA">
                  <wp:extent cx="2520000" cy="4201200"/>
                  <wp:effectExtent l="0" t="0" r="0" b="8890"/>
                  <wp:docPr id="14" name="Kép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device-2013-12-17-230524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420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bookmarkStart w:id="61" w:name="_Ref375176641"/>
          <w:p w:rsidR="00F30F0C" w:rsidRDefault="00C20900" w:rsidP="00C20900">
            <w:pPr>
              <w:pStyle w:val="Kpalrs"/>
            </w:pP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ábra \* ARABIC \s 1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  <w:r>
              <w:t>. ábra</w:t>
            </w:r>
            <w:bookmarkEnd w:id="61"/>
            <w:r>
              <w:t>: Kiegészített baállítások menü</w:t>
            </w:r>
          </w:p>
        </w:tc>
        <w:tc>
          <w:tcPr>
            <w:tcW w:w="4247" w:type="dxa"/>
          </w:tcPr>
          <w:p w:rsidR="00C20900" w:rsidRDefault="00C20900" w:rsidP="00C20900">
            <w:pPr>
              <w:keepNext/>
              <w:ind w:firstLine="0"/>
            </w:pPr>
            <w:r>
              <w:rPr>
                <w:noProof/>
                <w:lang w:eastAsia="hu-HU"/>
              </w:rPr>
              <w:drawing>
                <wp:inline distT="0" distB="0" distL="0" distR="0" wp14:anchorId="190969D5" wp14:editId="192DD983">
                  <wp:extent cx="2520000" cy="4201200"/>
                  <wp:effectExtent l="0" t="0" r="0" b="8890"/>
                  <wp:docPr id="15" name="Kép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device-2013-12-17-230537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420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bookmarkStart w:id="62" w:name="_Ref375176644"/>
          <w:p w:rsidR="00F30F0C" w:rsidRDefault="00C20900" w:rsidP="00C20900">
            <w:pPr>
              <w:pStyle w:val="Kpalrs"/>
            </w:pP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ábra \* ARABIC \s 1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  <w:r>
              <w:t>. ábra</w:t>
            </w:r>
            <w:bookmarkEnd w:id="62"/>
            <w:r>
              <w:t>: Számlálók nullázásának periódus ideje</w:t>
            </w:r>
          </w:p>
        </w:tc>
      </w:tr>
    </w:tbl>
    <w:p w:rsidR="00C301A7" w:rsidRDefault="00C20900" w:rsidP="00CB25E8">
      <w:pPr>
        <w:keepNext/>
        <w:ind w:firstLine="0"/>
      </w:pPr>
      <w:r>
        <w:tab/>
        <w:t xml:space="preserve">A periodikus lenullázás megvalósításával tényleg befejeződött a </w:t>
      </w:r>
      <w:proofErr w:type="spellStart"/>
      <w:r>
        <w:t>plugin</w:t>
      </w:r>
      <w:proofErr w:type="spellEnd"/>
      <w:r>
        <w:t xml:space="preserve"> metódus hívások szabályozásának az implementálása.</w:t>
      </w:r>
    </w:p>
    <w:p w:rsidR="00C20900" w:rsidRDefault="00C20900" w:rsidP="00CB25E8">
      <w:pPr>
        <w:keepNext/>
        <w:ind w:firstLine="0"/>
      </w:pPr>
      <w:r>
        <w:tab/>
        <w:t>A két szabályozó rendszer együttesen eleget tesz azoknak az elvárásoknak, amelyeket az erőforrás kezelő rendszerkomponenssel kapcsolatban megköveteltünk. Az új implementált részeknek köszönhetően a keretrendszer használata sokkal biztonságosabb lett illetve sokkal jobban azt az érzetet kelti a felhasználóban, hogy övé marad a tényleges irányítás a készülékével kapcsolatban.</w:t>
      </w:r>
    </w:p>
    <w:p w:rsidR="00820D34" w:rsidRDefault="00820D34" w:rsidP="00CB25E8">
      <w:pPr>
        <w:keepNext/>
        <w:ind w:firstLine="0"/>
      </w:pPr>
      <w:r>
        <w:lastRenderedPageBreak/>
        <w:tab/>
        <w:t>Mielőtt ténylegesen áttérnénk a másik nagy feladatkörrel kapcsolatos megvalósítás ismertetésére, jöjjön egy rövid kitérő a már korábban említett profilozással kapcsolatban.</w:t>
      </w:r>
    </w:p>
    <w:p w:rsidR="00820D34" w:rsidRDefault="00820D34" w:rsidP="00820D34">
      <w:pPr>
        <w:pStyle w:val="Cmsor3"/>
      </w:pPr>
      <w:bookmarkStart w:id="63" w:name="_Toc375234625"/>
      <w:r>
        <w:t>Profilozás</w:t>
      </w:r>
      <w:bookmarkEnd w:id="63"/>
    </w:p>
    <w:p w:rsidR="00820D34" w:rsidRDefault="00820D34" w:rsidP="00820D34">
      <w:r>
        <w:t xml:space="preserve">Profilozáson a keretrendszerrel kapcsolatban azt a tevékenységet értjük, amely során egy adott modul futási igényeit mérjük fel. Erre azért van szükség, mert a későbbiekben, mikor az egész projekt élesben működik, a központi szervernek ismernie kell a kiosztásra váró modul igényeit, hogy olyan készülékre juttassa el azt, </w:t>
      </w:r>
      <w:r w:rsidR="00EE2EDB">
        <w:t>amely korlátai mellett is képes a modul lefutni</w:t>
      </w:r>
      <w:r>
        <w:t xml:space="preserve">. </w:t>
      </w:r>
    </w:p>
    <w:p w:rsidR="00796A3D" w:rsidRDefault="00796A3D" w:rsidP="00820D34">
      <w:r>
        <w:t xml:space="preserve">A modulok profilozását úgy képzeltük el, hogy </w:t>
      </w:r>
      <w:r w:rsidR="00EE2EDB">
        <w:t xml:space="preserve">lesz </w:t>
      </w:r>
      <w:r>
        <w:t>erre a célra egy dedikált készülék, amin a modulok a profilozásuk alatt lefutnak. A készülék a futás alatt különböző adatokat gyűjt a modullal kapcsolatban és ezeket az adatokat valamilyen könnyen értelmezhető formátumban eltárolja.</w:t>
      </w:r>
    </w:p>
    <w:p w:rsidR="00796A3D" w:rsidRDefault="00796A3D" w:rsidP="00820D34">
      <w:r>
        <w:t>A profilozás tervezésekor az első verzióval a következő adatokat terveztük monitorozni a futtatott modullal kapcsolatban:</w:t>
      </w:r>
    </w:p>
    <w:p w:rsidR="00796A3D" w:rsidRDefault="00796A3D" w:rsidP="00796A3D">
      <w:pPr>
        <w:pStyle w:val="Listaszerbekezds"/>
        <w:numPr>
          <w:ilvl w:val="0"/>
          <w:numId w:val="34"/>
        </w:numPr>
      </w:pPr>
      <w:r>
        <w:t>összesített ütemezett idő</w:t>
      </w:r>
    </w:p>
    <w:p w:rsidR="00796A3D" w:rsidRDefault="00796A3D" w:rsidP="00796A3D">
      <w:pPr>
        <w:pStyle w:val="Listaszerbekezds"/>
        <w:numPr>
          <w:ilvl w:val="0"/>
          <w:numId w:val="34"/>
        </w:numPr>
      </w:pPr>
      <w:r>
        <w:t>maximális processzor használat</w:t>
      </w:r>
    </w:p>
    <w:p w:rsidR="00796A3D" w:rsidRDefault="00796A3D" w:rsidP="00796A3D">
      <w:pPr>
        <w:pStyle w:val="Listaszerbekezds"/>
        <w:numPr>
          <w:ilvl w:val="0"/>
          <w:numId w:val="34"/>
        </w:numPr>
      </w:pPr>
      <w:r>
        <w:t>metódus hívások száma</w:t>
      </w:r>
    </w:p>
    <w:p w:rsidR="00796A3D" w:rsidRDefault="00796A3D" w:rsidP="00820D34">
      <w:r>
        <w:t xml:space="preserve">Maga a profilozás nagyban hasonlít a korábban bemutatott erőforrások szabályozásánál használt folyamatokhoz, az egyetlen különbség, hogy itt nem szeretnénk megszabni a vizsgált értékeknek felső határt, csak </w:t>
      </w:r>
      <w:r w:rsidR="00EE2EDB">
        <w:t>megfigyeljük</w:t>
      </w:r>
      <w:r>
        <w:t xml:space="preserve"> őket. A hasonlósá</w:t>
      </w:r>
      <w:r w:rsidR="00CE71D3">
        <w:t xml:space="preserve">gból adódik, hogy a megoldás logikai menete is egyező lesz több helyen. </w:t>
      </w:r>
    </w:p>
    <w:p w:rsidR="00CE71D3" w:rsidRDefault="00CE71D3" w:rsidP="00EE2EDB">
      <w:r>
        <w:t xml:space="preserve">Úgy gondoltam, hogy a profilozás folyamatát a keretrendszeren belül kellene, megvalósítani, mivel így a </w:t>
      </w:r>
      <w:proofErr w:type="spellStart"/>
      <w:r>
        <w:t>pluginok</w:t>
      </w:r>
      <w:proofErr w:type="spellEnd"/>
      <w:r>
        <w:t xml:space="preserve"> komponenseitől független lenne a megoldás </w:t>
      </w:r>
      <w:r w:rsidR="00CD3302">
        <w:t>(elképzelhetőek</w:t>
      </w:r>
      <w:r>
        <w:t xml:space="preserve"> olyan modulok is, amelyek nem használnak </w:t>
      </w:r>
      <w:proofErr w:type="spellStart"/>
      <w:r>
        <w:t>pluginokat</w:t>
      </w:r>
      <w:proofErr w:type="spellEnd"/>
      <w:r>
        <w:t xml:space="preserve"> futásuk során).</w:t>
      </w:r>
      <w:r w:rsidR="00EE2EDB">
        <w:t xml:space="preserve"> </w:t>
      </w:r>
      <w:r>
        <w:t xml:space="preserve">Ezért a metódus hívások megfigyelésére nem a </w:t>
      </w:r>
      <w:proofErr w:type="spellStart"/>
      <w:r w:rsidRPr="00CB3D8A">
        <w:t>PluginCommunicationInterface</w:t>
      </w:r>
      <w:r w:rsidR="00EE2EDB">
        <w:t>-t</w:t>
      </w:r>
      <w:proofErr w:type="spellEnd"/>
      <w:r>
        <w:t xml:space="preserve"> használtam a profilozáshoz, hanem a korábban már említett </w:t>
      </w:r>
      <w:proofErr w:type="spellStart"/>
      <w:r w:rsidRPr="00CE71D3">
        <w:t>PluginIntentReceiver</w:t>
      </w:r>
      <w:r>
        <w:t>-t</w:t>
      </w:r>
      <w:proofErr w:type="spellEnd"/>
      <w:r>
        <w:t xml:space="preserve">, mely a keretrendszer részét képezi. </w:t>
      </w:r>
      <w:r w:rsidR="00903794">
        <w:t xml:space="preserve">Ezt a megoldást nem zavarja a metódus hívások szabályozása, mivel a korlát elérése után is </w:t>
      </w:r>
      <w:r w:rsidR="00EE2EDB">
        <w:t>generálódik</w:t>
      </w:r>
      <w:r w:rsidR="00903794">
        <w:t xml:space="preserve"> válasz, csak a már említett hamis eredményt tartalmazza, de ez a profilozás szempontjából lényegtelen.</w:t>
      </w:r>
      <w:r w:rsidR="00CD3302">
        <w:t xml:space="preserve"> Az itt implementált számlálót hasonlóan valósítottam meg, mint a szabályozásnál </w:t>
      </w:r>
      <w:r w:rsidR="00CD3302">
        <w:lastRenderedPageBreak/>
        <w:t>használtakat. Amikor egy új metód</w:t>
      </w:r>
      <w:r w:rsidR="00EE2EDB">
        <w:t>us</w:t>
      </w:r>
      <w:r w:rsidR="00903794">
        <w:t xml:space="preserve">hívás válasz </w:t>
      </w:r>
      <w:proofErr w:type="spellStart"/>
      <w:r w:rsidR="00903794">
        <w:t>intentet</w:t>
      </w:r>
      <w:proofErr w:type="spellEnd"/>
      <w:r w:rsidR="00CD3302">
        <w:t xml:space="preserve"> érzékel a </w:t>
      </w:r>
      <w:proofErr w:type="spellStart"/>
      <w:r w:rsidR="00CD3302">
        <w:t>broadcastreceiver</w:t>
      </w:r>
      <w:proofErr w:type="spellEnd"/>
      <w:r w:rsidR="00CD3302">
        <w:t xml:space="preserve">, akkor a feldolgozás mellett az adott metódushoz tartózó </w:t>
      </w:r>
      <w:proofErr w:type="spellStart"/>
      <w:r w:rsidR="00EE2EDB">
        <w:t>SharedP</w:t>
      </w:r>
      <w:r w:rsidR="00CD3302">
        <w:t>references-ben</w:t>
      </w:r>
      <w:proofErr w:type="spellEnd"/>
      <w:r w:rsidR="00CD3302">
        <w:t xml:space="preserve"> tárolt értéket eg</w:t>
      </w:r>
      <w:r w:rsidR="00903794">
        <w:t>g</w:t>
      </w:r>
      <w:r w:rsidR="00CD3302">
        <w:t xml:space="preserve">yel megnöveli a </w:t>
      </w:r>
      <w:proofErr w:type="spellStart"/>
      <w:r w:rsidR="00903794" w:rsidRPr="00CE71D3">
        <w:t>PluginIntentReceiver</w:t>
      </w:r>
      <w:proofErr w:type="spellEnd"/>
      <w:r w:rsidR="00903794">
        <w:t xml:space="preserve">. </w:t>
      </w:r>
      <w:r w:rsidR="00FF313A">
        <w:t xml:space="preserve">Egyéb szükséges </w:t>
      </w:r>
      <w:r w:rsidR="00EE2EDB">
        <w:t>kiegészítés</w:t>
      </w:r>
      <w:r w:rsidR="00FF313A">
        <w:t xml:space="preserve"> nincs a metódus hívások monitorozásával kapcsolatban.</w:t>
      </w:r>
    </w:p>
    <w:p w:rsidR="00CE71D3" w:rsidRDefault="00FF313A" w:rsidP="00820D34">
      <w:r>
        <w:t xml:space="preserve">A maradék </w:t>
      </w:r>
      <w:r w:rsidR="00CE71D3">
        <w:t xml:space="preserve">két megfigyelendő adatot az ellenőrző szál segítségével könnyű megszerezni. </w:t>
      </w:r>
      <w:r>
        <w:t>Az összesített ütemezési időt alapból minden ciklusban lekérdezi az ellenőrző szál így ezzel különösebb dolgom nem volt. A másik értékkel</w:t>
      </w:r>
      <w:r w:rsidR="00EE2EDB">
        <w:t xml:space="preserve"> kapcsolatban is annyit kellett</w:t>
      </w:r>
      <w:r>
        <w:t xml:space="preserve"> tenni, hogy minden ciklusban össze kellett hasonlítani az kiszámolt használat értéket az addigi maximális értékkel</w:t>
      </w:r>
      <w:r w:rsidR="00416255">
        <w:t>,</w:t>
      </w:r>
      <w:r>
        <w:t xml:space="preserve"> és</w:t>
      </w:r>
      <w:r w:rsidR="00EE2EDB">
        <w:t xml:space="preserve"> ha az</w:t>
      </w:r>
      <w:r>
        <w:t xml:space="preserve"> új eredmény nagyobb, mint az addigi, akkor ezek után az újat tárolja az erre a célra dedikált változó.</w:t>
      </w:r>
    </w:p>
    <w:p w:rsidR="00FF313A" w:rsidRDefault="00FF313A" w:rsidP="00820D34">
      <w:r>
        <w:t xml:space="preserve">A kívánt adatok </w:t>
      </w:r>
      <w:r w:rsidR="00586E8E">
        <w:t>méréséhez</w:t>
      </w:r>
      <w:r>
        <w:t xml:space="preserve"> szükséges részletek implementálása után már csak azt kellett megoldani,</w:t>
      </w:r>
      <w:r w:rsidR="00586E8E">
        <w:t xml:space="preserve"> hogy ezeket az adatokat egy helyre gyűjtve elérhetővé tegye a keretrendszer. Erre a fájlba kiíratást találtam a legegyszerűbbnek. Ezt a folyamatot is a </w:t>
      </w:r>
      <w:proofErr w:type="spellStart"/>
      <w:r w:rsidR="00586E8E">
        <w:t>CoreService-ben</w:t>
      </w:r>
      <w:proofErr w:type="spellEnd"/>
      <w:r w:rsidR="00586E8E">
        <w:t xml:space="preserve"> szerettem volna megoldani. Ehhez azonban először elkellett juttatni a </w:t>
      </w:r>
      <w:proofErr w:type="spellStart"/>
      <w:r w:rsidR="00586E8E">
        <w:t>service-nek</w:t>
      </w:r>
      <w:proofErr w:type="spellEnd"/>
      <w:r w:rsidR="00586E8E">
        <w:t xml:space="preserve"> a </w:t>
      </w:r>
      <w:proofErr w:type="gramStart"/>
      <w:r w:rsidR="00586E8E">
        <w:t>metódus hívásokkal</w:t>
      </w:r>
      <w:proofErr w:type="gramEnd"/>
      <w:r w:rsidR="00586E8E">
        <w:t xml:space="preserve"> kapcsolatos információt. Sajnos az eddig használt módszer, konkrétan az </w:t>
      </w:r>
      <w:proofErr w:type="spellStart"/>
      <w:r w:rsidR="00586E8E">
        <w:t>intenteken</w:t>
      </w:r>
      <w:proofErr w:type="spellEnd"/>
      <w:r w:rsidR="00586E8E">
        <w:t xml:space="preserve"> </w:t>
      </w:r>
      <w:proofErr w:type="gramStart"/>
      <w:r w:rsidR="00586E8E">
        <w:t>keresztül történő</w:t>
      </w:r>
      <w:proofErr w:type="gramEnd"/>
      <w:r w:rsidR="00586E8E">
        <w:t xml:space="preserve"> adatkommunikáció jelen esetben nem használható, hiszen ehhez a </w:t>
      </w:r>
      <w:proofErr w:type="spellStart"/>
      <w:r w:rsidR="00586E8E">
        <w:t>CoreService</w:t>
      </w:r>
      <w:proofErr w:type="spellEnd"/>
      <w:r w:rsidR="00586E8E">
        <w:t xml:space="preserve"> kapcsán nincs meg a megfelelő feldolgozó rész. Szerencsére a </w:t>
      </w:r>
      <w:proofErr w:type="spellStart"/>
      <w:r w:rsidR="00044EA2">
        <w:t>SharedPreferences</w:t>
      </w:r>
      <w:proofErr w:type="spellEnd"/>
      <w:r w:rsidR="00044EA2">
        <w:t xml:space="preserve"> </w:t>
      </w:r>
      <w:r w:rsidR="00586E8E">
        <w:t xml:space="preserve">tárolót létre lehet hozni olyan paraméterekkel, amelynek köszönhetően lehetőség van a létrehozó osztályon kívül olvasni a tartalmát. Így az információ megszerzésével kapcsolatos probléma is megoldódott. </w:t>
      </w:r>
      <w:r w:rsidR="006066E4">
        <w:t xml:space="preserve">Az adatokat a </w:t>
      </w:r>
      <w:proofErr w:type="spellStart"/>
      <w:r w:rsidR="006066E4">
        <w:t>CoreSerivce</w:t>
      </w:r>
      <w:proofErr w:type="spellEnd"/>
      <w:r w:rsidR="006066E4">
        <w:t xml:space="preserve"> a telefonban található memóriakártyára menti a /profiling/profileddata.txt fájlba. </w:t>
      </w:r>
    </w:p>
    <w:p w:rsidR="006066E4" w:rsidRDefault="006066E4" w:rsidP="00820D34">
      <w:r>
        <w:t>Bár a profilozáshoz köthető részek a felhasználóknak szánt végleges verzióban nem lesz benne, ideiglenesen hozzáadtam a projekthez a profilozást megkönnyítő plusz beállítási lehetőséget. A két extra funkció segítségével be- és kikapcsolhatjuk a profilozás folyamatát a tesztelés alatt, illetve újraindíthatjuk a metódus számlálókat, ha az éppen vizsgált modul befejezte a futását.</w:t>
      </w:r>
    </w:p>
    <w:p w:rsidR="006066E4" w:rsidRDefault="006066E4" w:rsidP="00820D34">
      <w:r>
        <w:t>Bár ez eddig nem lett kihangsúlyozva</w:t>
      </w:r>
      <w:r w:rsidR="00063850">
        <w:t>,</w:t>
      </w:r>
      <w:r>
        <w:t xml:space="preserve"> a profilozás folyamata során csak egy modulnak szabad egy időben futnia, hogy az elvárt eredményt megkaphassuk. </w:t>
      </w:r>
      <w:r w:rsidR="00192268">
        <w:t>De az előbb említett plusz funkcióknak köszönhetően a modulok egymás utáni profilozása csak minimális kellemetlenséggel jár.</w:t>
      </w:r>
    </w:p>
    <w:p w:rsidR="00192268" w:rsidRDefault="006066E4" w:rsidP="00820D34">
      <w:r>
        <w:lastRenderedPageBreak/>
        <w:t xml:space="preserve">Ezzel a rövid </w:t>
      </w:r>
      <w:proofErr w:type="gramStart"/>
      <w:r>
        <w:t>profilozással</w:t>
      </w:r>
      <w:proofErr w:type="gramEnd"/>
      <w:r>
        <w:t xml:space="preserve"> kapcsolatos résszel zárnám a fejezet erőforrás </w:t>
      </w:r>
      <w:r w:rsidR="00192268">
        <w:t>kezelésével kapcsolatos részét, a fejezet további részében a másik feladatkörrel kapcsolatos implementáció kerül bemutatásra.</w:t>
      </w:r>
    </w:p>
    <w:p w:rsidR="006066E4" w:rsidRPr="00820D34" w:rsidRDefault="00A471F5" w:rsidP="00192268">
      <w:pPr>
        <w:pStyle w:val="Cmsor2"/>
      </w:pPr>
      <w:bookmarkStart w:id="64" w:name="_Toc375234626"/>
      <w:proofErr w:type="spellStart"/>
      <w:r>
        <w:t>Gamificat</w:t>
      </w:r>
      <w:r w:rsidR="00192268">
        <w:t>ion</w:t>
      </w:r>
      <w:proofErr w:type="spellEnd"/>
      <w:r w:rsidR="00192268">
        <w:t xml:space="preserve"> elemek implementálása</w:t>
      </w:r>
      <w:bookmarkEnd w:id="64"/>
      <w:r w:rsidR="006066E4">
        <w:t xml:space="preserve"> </w:t>
      </w:r>
    </w:p>
    <w:p w:rsidR="00CB25E8" w:rsidRDefault="00CB25E8" w:rsidP="00997513">
      <w:pPr>
        <w:keepNext/>
      </w:pPr>
    </w:p>
    <w:p w:rsidR="005D5517" w:rsidRDefault="005D5517" w:rsidP="005D5517">
      <w:pPr>
        <w:pStyle w:val="Cmsor1"/>
      </w:pPr>
      <w:bookmarkStart w:id="65" w:name="_Ref374958731"/>
      <w:bookmarkStart w:id="66" w:name="_Toc375234627"/>
      <w:bookmarkEnd w:id="54"/>
      <w:r>
        <w:lastRenderedPageBreak/>
        <w:t>Tesztelés</w:t>
      </w:r>
      <w:bookmarkEnd w:id="65"/>
      <w:bookmarkEnd w:id="66"/>
    </w:p>
    <w:p w:rsidR="005D5517" w:rsidRDefault="0089008D" w:rsidP="005D5517">
      <w:r>
        <w:t xml:space="preserve">Ebben a fejezetben szeretném bemutatni, hogy az általam végzett módosítások helyesen működnek és a tőlük elvárt feladatokat teljesítik. Mint azt már korábban említettem a dolgozat írásakor létező </w:t>
      </w:r>
      <w:proofErr w:type="spellStart"/>
      <w:r>
        <w:t>pluginok</w:t>
      </w:r>
      <w:proofErr w:type="spellEnd"/>
      <w:r>
        <w:t xml:space="preserve"> száma elenyésző, így a tesztelésre használható modulok </w:t>
      </w:r>
      <w:r w:rsidR="00BE7F7B">
        <w:t>lehetőségei eléggé</w:t>
      </w:r>
      <w:r>
        <w:t xml:space="preserve"> korlátozottak. </w:t>
      </w:r>
      <w:r w:rsidR="00BE7F7B">
        <w:t>A tesztelés során két fajta modult alkalmaztam</w:t>
      </w:r>
      <w:r>
        <w:t xml:space="preserve">, az egyik a meglévő minta </w:t>
      </w:r>
      <w:proofErr w:type="spellStart"/>
      <w:r>
        <w:t>plugin</w:t>
      </w:r>
      <w:proofErr w:type="spellEnd"/>
      <w:r>
        <w:t xml:space="preserve"> metódusait </w:t>
      </w:r>
      <w:r w:rsidR="00BE7F7B">
        <w:t>képes használni</w:t>
      </w:r>
      <w:r>
        <w:t xml:space="preserve">, a másik pedig intenzív processzor használatot </w:t>
      </w:r>
      <w:r w:rsidR="00BE7F7B">
        <w:t>generál</w:t>
      </w:r>
      <w:r>
        <w:t>.</w:t>
      </w:r>
      <w:r w:rsidR="00BE7F7B">
        <w:t xml:space="preserve"> </w:t>
      </w:r>
      <w:r>
        <w:t xml:space="preserve"> </w:t>
      </w:r>
      <w:r w:rsidR="00DA7AE5">
        <w:t>Ezekkel a célirányos feladatokat megvalósító modulokkal úgy érzem, hogy teljes mértékben be tudom mutatni az általam végzett munka helyességét.</w:t>
      </w:r>
    </w:p>
    <w:p w:rsidR="00DA7AE5" w:rsidRDefault="00DA7AE5" w:rsidP="005D5517">
      <w:r>
        <w:t>A tesztel</w:t>
      </w:r>
      <w:r w:rsidR="00044EA2">
        <w:t xml:space="preserve">ési esetek bemutatása előtt </w:t>
      </w:r>
      <w:r>
        <w:t xml:space="preserve">szeretnék kitérni a tesztelési körülményekre. A fejlesztés és a tesztelés alatt is a saját készülékemet használtam, melynek fontosabb adatait az alábbi táblázatban </w:t>
      </w:r>
      <w:r w:rsidR="00044EA2">
        <w:t>találhatóak</w:t>
      </w:r>
      <w:r w:rsidR="00C44609">
        <w:t xml:space="preserve"> (</w:t>
      </w:r>
      <w:r w:rsidR="00C44609">
        <w:fldChar w:fldCharType="begin"/>
      </w:r>
      <w:r w:rsidR="00C44609">
        <w:instrText xml:space="preserve"> REF _Ref375390200 \h </w:instrText>
      </w:r>
      <w:r w:rsidR="00C44609">
        <w:fldChar w:fldCharType="separate"/>
      </w:r>
      <w:r w:rsidR="00C44609">
        <w:t>5.1. táblázat</w:t>
      </w:r>
      <w:r w:rsidR="00C44609">
        <w:fldChar w:fldCharType="end"/>
      </w:r>
      <w:r w:rsidR="00C44609">
        <w:t>)</w:t>
      </w:r>
      <w:r w:rsidR="00BC3803">
        <w:t>:</w:t>
      </w:r>
    </w:p>
    <w:tbl>
      <w:tblPr>
        <w:tblStyle w:val="GridTable5DarkAccent5"/>
        <w:tblW w:w="0" w:type="auto"/>
        <w:jc w:val="center"/>
        <w:tblLook w:val="04A0" w:firstRow="1" w:lastRow="0" w:firstColumn="1" w:lastColumn="0" w:noHBand="0" w:noVBand="1"/>
      </w:tblPr>
      <w:tblGrid>
        <w:gridCol w:w="2856"/>
        <w:gridCol w:w="3477"/>
      </w:tblGrid>
      <w:tr w:rsidR="00BC3803" w:rsidTr="00BC38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BC3803" w:rsidRDefault="00BC3803" w:rsidP="00BC3803">
            <w:pPr>
              <w:ind w:firstLine="0"/>
              <w:jc w:val="center"/>
            </w:pPr>
            <w:r>
              <w:t>Készülék típusa:</w:t>
            </w:r>
          </w:p>
        </w:tc>
        <w:tc>
          <w:tcPr>
            <w:tcW w:w="0" w:type="auto"/>
            <w:vAlign w:val="center"/>
          </w:tcPr>
          <w:p w:rsidR="00BC3803" w:rsidRDefault="00BC3803" w:rsidP="00BC3803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Samsung </w:t>
            </w:r>
            <w:proofErr w:type="spellStart"/>
            <w:r>
              <w:t>Galaxy</w:t>
            </w:r>
            <w:proofErr w:type="spellEnd"/>
            <w:r>
              <w:t xml:space="preserve"> S1 (GT-I9000)</w:t>
            </w:r>
          </w:p>
        </w:tc>
      </w:tr>
      <w:tr w:rsidR="00BC3803" w:rsidTr="00BC38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BC3803" w:rsidRDefault="00BC3803" w:rsidP="00BC3803">
            <w:pPr>
              <w:ind w:firstLine="0"/>
              <w:jc w:val="center"/>
            </w:pPr>
            <w:r>
              <w:t>Telefon állapota:</w:t>
            </w:r>
          </w:p>
        </w:tc>
        <w:tc>
          <w:tcPr>
            <w:tcW w:w="0" w:type="auto"/>
            <w:vAlign w:val="center"/>
          </w:tcPr>
          <w:p w:rsidR="00BC3803" w:rsidRDefault="00BC3803" w:rsidP="00BC380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Rootolt</w:t>
            </w:r>
            <w:proofErr w:type="spellEnd"/>
            <w:r>
              <w:t>, főzött rommal ellátott</w:t>
            </w:r>
          </w:p>
        </w:tc>
      </w:tr>
      <w:tr w:rsidR="00BC3803" w:rsidTr="00BC3803">
        <w:trPr>
          <w:trHeight w:val="5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BC3803" w:rsidRDefault="00BC3803" w:rsidP="00BC3803">
            <w:pPr>
              <w:ind w:firstLine="0"/>
              <w:jc w:val="center"/>
            </w:pPr>
            <w:r>
              <w:t xml:space="preserve">Telepített </w:t>
            </w:r>
            <w:proofErr w:type="spellStart"/>
            <w:r>
              <w:t>android</w:t>
            </w:r>
            <w:proofErr w:type="spellEnd"/>
            <w:r>
              <w:t xml:space="preserve"> verzió:</w:t>
            </w:r>
          </w:p>
        </w:tc>
        <w:tc>
          <w:tcPr>
            <w:tcW w:w="0" w:type="auto"/>
            <w:vAlign w:val="center"/>
          </w:tcPr>
          <w:p w:rsidR="00BC3803" w:rsidRDefault="00BC3803" w:rsidP="00BC380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4.0.4</w:t>
            </w:r>
          </w:p>
        </w:tc>
      </w:tr>
      <w:tr w:rsidR="00BC3803" w:rsidTr="00BC38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BC3803" w:rsidRDefault="00BC3803" w:rsidP="00BC3803">
            <w:pPr>
              <w:ind w:firstLine="0"/>
              <w:jc w:val="center"/>
            </w:pPr>
            <w:r>
              <w:t>Processzor magok száma:</w:t>
            </w:r>
          </w:p>
        </w:tc>
        <w:tc>
          <w:tcPr>
            <w:tcW w:w="0" w:type="auto"/>
            <w:vAlign w:val="center"/>
          </w:tcPr>
          <w:p w:rsidR="00BC3803" w:rsidRDefault="00BC3803" w:rsidP="00BC380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BC3803" w:rsidTr="00BC3803">
        <w:trPr>
          <w:trHeight w:val="5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BC3803" w:rsidRDefault="00BC3803" w:rsidP="00BC3803">
            <w:pPr>
              <w:ind w:firstLine="0"/>
              <w:jc w:val="center"/>
            </w:pPr>
            <w:r>
              <w:t>Maximális órajel:</w:t>
            </w:r>
          </w:p>
        </w:tc>
        <w:tc>
          <w:tcPr>
            <w:tcW w:w="0" w:type="auto"/>
            <w:vAlign w:val="center"/>
          </w:tcPr>
          <w:p w:rsidR="00BC3803" w:rsidRDefault="00BC3803" w:rsidP="00BC3803">
            <w:pPr>
              <w:keepNext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1000 MHz</w:t>
            </w:r>
          </w:p>
        </w:tc>
      </w:tr>
    </w:tbl>
    <w:bookmarkStart w:id="67" w:name="_Ref375390200"/>
    <w:p w:rsidR="00BC3803" w:rsidRDefault="00BC3803" w:rsidP="00BC3803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t>.</w:t>
      </w:r>
      <w:r>
        <w:fldChar w:fldCharType="begin"/>
      </w:r>
      <w:r>
        <w:instrText xml:space="preserve"> SEQ táblázat \* ARABIC \s 1 </w:instrText>
      </w:r>
      <w:r>
        <w:fldChar w:fldCharType="separate"/>
      </w:r>
      <w:r>
        <w:t>1</w:t>
      </w:r>
      <w:r>
        <w:fldChar w:fldCharType="end"/>
      </w:r>
      <w:r>
        <w:t>. táblázat</w:t>
      </w:r>
      <w:bookmarkEnd w:id="67"/>
      <w:r>
        <w:t>: Tesztkészülék fontosabb adatai</w:t>
      </w:r>
    </w:p>
    <w:p w:rsidR="00E249FC" w:rsidRDefault="00E249FC" w:rsidP="00E249FC">
      <w:r>
        <w:t xml:space="preserve">Az implementálási sorrendet követve először következzen a processzor használattal kapcsolatos </w:t>
      </w:r>
      <w:r w:rsidR="003658F3">
        <w:t>szabályozás</w:t>
      </w:r>
      <w:r>
        <w:t xml:space="preserve"> működésének bemutatása.</w:t>
      </w:r>
    </w:p>
    <w:p w:rsidR="00E249FC" w:rsidRDefault="003658F3" w:rsidP="00E249FC">
      <w:r>
        <w:t xml:space="preserve">A processzor használatot tesztelő modul magját egy végtelenített </w:t>
      </w:r>
      <w:proofErr w:type="spellStart"/>
      <w:r>
        <w:t>while</w:t>
      </w:r>
      <w:proofErr w:type="spellEnd"/>
      <w:r>
        <w:t xml:space="preserve"> ciklus adja. Arra már korábban is utaltam</w:t>
      </w:r>
      <w:r w:rsidR="00310F1C">
        <w:t>,</w:t>
      </w:r>
      <w:r w:rsidR="007C3501">
        <w:t xml:space="preserve"> hogy</w:t>
      </w:r>
      <w:r w:rsidR="00310F1C">
        <w:t xml:space="preserve"> ez egy elég erőforrás igényes folyamat. A </w:t>
      </w:r>
      <w:proofErr w:type="gramStart"/>
      <w:r w:rsidR="00310F1C">
        <w:t>modul .java</w:t>
      </w:r>
      <w:proofErr w:type="gramEnd"/>
      <w:r w:rsidR="00310F1C">
        <w:t xml:space="preserve"> fájlján először lefutattam a modul </w:t>
      </w:r>
      <w:r w:rsidR="007C3501">
        <w:t>átírót</w:t>
      </w:r>
      <w:r w:rsidR="00310F1C">
        <w:t>, melynek az eredményét a futtatás előtti illetve a futtatás utáni kimásolt kód mutatja: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310F1C" w:rsidTr="00310F1C">
        <w:tc>
          <w:tcPr>
            <w:tcW w:w="4247" w:type="dxa"/>
          </w:tcPr>
          <w:p w:rsidR="00310F1C" w:rsidRPr="00310F1C" w:rsidRDefault="00310F1C" w:rsidP="00310F1C">
            <w:pPr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310F1C">
              <w:rPr>
                <w:rFonts w:ascii="Consolas" w:hAnsi="Consolas" w:cs="Consolas"/>
                <w:color w:val="000000"/>
                <w:sz w:val="20"/>
                <w:szCs w:val="20"/>
                <w:lang w:eastAsia="hu-HU"/>
              </w:rPr>
              <w:t>public</w:t>
            </w:r>
            <w:proofErr w:type="spellEnd"/>
            <w:r w:rsidRPr="00310F1C">
              <w:rPr>
                <w:rFonts w:ascii="Consolas" w:hAnsi="Consolas" w:cs="Consolas"/>
                <w:color w:val="000000"/>
                <w:sz w:val="20"/>
                <w:szCs w:val="20"/>
                <w:lang w:eastAsia="hu-HU"/>
              </w:rPr>
              <w:t xml:space="preserve"> </w:t>
            </w:r>
            <w:proofErr w:type="spellStart"/>
            <w:r w:rsidRPr="00310F1C">
              <w:rPr>
                <w:rFonts w:ascii="Consolas" w:hAnsi="Consolas" w:cs="Consolas"/>
                <w:color w:val="000000"/>
                <w:sz w:val="20"/>
                <w:szCs w:val="20"/>
                <w:lang w:eastAsia="hu-HU"/>
              </w:rPr>
              <w:t>void</w:t>
            </w:r>
            <w:proofErr w:type="spellEnd"/>
            <w:r w:rsidRPr="00310F1C">
              <w:rPr>
                <w:rFonts w:ascii="Consolas" w:hAnsi="Consolas" w:cs="Consolas"/>
                <w:color w:val="000000"/>
                <w:sz w:val="20"/>
                <w:szCs w:val="20"/>
                <w:lang w:eastAsia="hu-HU"/>
              </w:rPr>
              <w:t xml:space="preserve"> </w:t>
            </w:r>
            <w:proofErr w:type="spellStart"/>
            <w:proofErr w:type="gramStart"/>
            <w:r w:rsidRPr="00310F1C">
              <w:rPr>
                <w:rFonts w:ascii="Consolas" w:hAnsi="Consolas" w:cs="Consolas"/>
                <w:color w:val="000000"/>
                <w:sz w:val="20"/>
                <w:szCs w:val="20"/>
                <w:lang w:eastAsia="hu-HU"/>
              </w:rPr>
              <w:t>run</w:t>
            </w:r>
            <w:proofErr w:type="spellEnd"/>
            <w:r w:rsidRPr="00310F1C">
              <w:rPr>
                <w:rFonts w:ascii="Consolas" w:hAnsi="Consolas" w:cs="Consolas"/>
                <w:color w:val="000000"/>
                <w:sz w:val="20"/>
                <w:szCs w:val="20"/>
                <w:lang w:eastAsia="hu-HU"/>
              </w:rPr>
              <w:t>(</w:t>
            </w:r>
            <w:proofErr w:type="gramEnd"/>
            <w:r w:rsidRPr="00310F1C">
              <w:rPr>
                <w:rFonts w:ascii="Consolas" w:hAnsi="Consolas" w:cs="Consolas"/>
                <w:color w:val="000000"/>
                <w:sz w:val="20"/>
                <w:szCs w:val="20"/>
                <w:lang w:eastAsia="hu-HU"/>
              </w:rPr>
              <w:t>){</w:t>
            </w:r>
          </w:p>
          <w:p w:rsidR="00310F1C" w:rsidRPr="00310F1C" w:rsidRDefault="00310F1C" w:rsidP="00310F1C">
            <w:pPr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20"/>
                <w:szCs w:val="20"/>
                <w:lang w:eastAsia="hu-HU"/>
              </w:rPr>
            </w:pPr>
            <w:r w:rsidRPr="00310F1C">
              <w:rPr>
                <w:rFonts w:ascii="Consolas" w:hAnsi="Consolas" w:cs="Consolas"/>
                <w:color w:val="000000"/>
                <w:sz w:val="20"/>
                <w:szCs w:val="20"/>
                <w:lang w:eastAsia="hu-HU"/>
              </w:rPr>
              <w:tab/>
              <w:t xml:space="preserve">  </w:t>
            </w:r>
            <w:proofErr w:type="spellStart"/>
            <w:proofErr w:type="gramStart"/>
            <w:r w:rsidRPr="00310F1C">
              <w:rPr>
                <w:rFonts w:ascii="Consolas" w:hAnsi="Consolas" w:cs="Consolas"/>
                <w:color w:val="000000"/>
                <w:sz w:val="20"/>
                <w:szCs w:val="20"/>
                <w:lang w:eastAsia="hu-HU"/>
              </w:rPr>
              <w:t>while</w:t>
            </w:r>
            <w:proofErr w:type="spellEnd"/>
            <w:r w:rsidRPr="00310F1C">
              <w:rPr>
                <w:rFonts w:ascii="Consolas" w:hAnsi="Consolas" w:cs="Consolas"/>
                <w:color w:val="000000"/>
                <w:sz w:val="20"/>
                <w:szCs w:val="20"/>
                <w:lang w:eastAsia="hu-HU"/>
              </w:rPr>
              <w:t>(</w:t>
            </w:r>
            <w:proofErr w:type="spellStart"/>
            <w:proofErr w:type="gramEnd"/>
            <w:r w:rsidRPr="00310F1C">
              <w:rPr>
                <w:rFonts w:ascii="Consolas" w:hAnsi="Consolas" w:cs="Consolas"/>
                <w:color w:val="000000"/>
                <w:sz w:val="20"/>
                <w:szCs w:val="20"/>
                <w:lang w:eastAsia="hu-HU"/>
              </w:rPr>
              <w:t>true</w:t>
            </w:r>
            <w:proofErr w:type="spellEnd"/>
            <w:r w:rsidRPr="00310F1C">
              <w:rPr>
                <w:rFonts w:ascii="Consolas" w:hAnsi="Consolas" w:cs="Consolas"/>
                <w:color w:val="000000"/>
                <w:sz w:val="20"/>
                <w:szCs w:val="20"/>
                <w:lang w:eastAsia="hu-HU"/>
              </w:rPr>
              <w:t>){</w:t>
            </w:r>
          </w:p>
          <w:p w:rsidR="00310F1C" w:rsidRDefault="00310F1C" w:rsidP="00310F1C">
            <w:pPr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20"/>
                <w:szCs w:val="20"/>
                <w:lang w:eastAsia="hu-HU"/>
              </w:rPr>
            </w:pPr>
            <w:r w:rsidRPr="00310F1C">
              <w:rPr>
                <w:rFonts w:ascii="Consolas" w:hAnsi="Consolas" w:cs="Consolas"/>
                <w:color w:val="000000"/>
                <w:sz w:val="20"/>
                <w:szCs w:val="20"/>
                <w:lang w:eastAsia="hu-HU"/>
              </w:rPr>
              <w:tab/>
              <w:t xml:space="preserve">  }</w:t>
            </w:r>
          </w:p>
          <w:p w:rsidR="00310F1C" w:rsidRDefault="00310F1C" w:rsidP="00310F1C">
            <w:pPr>
              <w:spacing w:after="0" w:line="240" w:lineRule="auto"/>
              <w:ind w:firstLine="0"/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eastAsia="hu-HU"/>
              </w:rPr>
              <w:t xml:space="preserve">  }</w:t>
            </w:r>
          </w:p>
        </w:tc>
        <w:tc>
          <w:tcPr>
            <w:tcW w:w="4247" w:type="dxa"/>
          </w:tcPr>
          <w:p w:rsidR="00310F1C" w:rsidRPr="00310F1C" w:rsidRDefault="00310F1C" w:rsidP="00310F1C">
            <w:pPr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310F1C">
              <w:rPr>
                <w:rFonts w:ascii="Consolas" w:hAnsi="Consolas" w:cs="Consolas"/>
                <w:color w:val="000000"/>
                <w:sz w:val="20"/>
                <w:szCs w:val="20"/>
                <w:lang w:eastAsia="hu-HU"/>
              </w:rPr>
              <w:t>public</w:t>
            </w:r>
            <w:proofErr w:type="spellEnd"/>
            <w:r w:rsidRPr="00310F1C">
              <w:rPr>
                <w:rFonts w:ascii="Consolas" w:hAnsi="Consolas" w:cs="Consolas"/>
                <w:color w:val="000000"/>
                <w:sz w:val="20"/>
                <w:szCs w:val="20"/>
                <w:lang w:eastAsia="hu-HU"/>
              </w:rPr>
              <w:t xml:space="preserve"> </w:t>
            </w:r>
            <w:proofErr w:type="spellStart"/>
            <w:r w:rsidRPr="00310F1C">
              <w:rPr>
                <w:rFonts w:ascii="Consolas" w:hAnsi="Consolas" w:cs="Consolas"/>
                <w:color w:val="000000"/>
                <w:sz w:val="20"/>
                <w:szCs w:val="20"/>
                <w:lang w:eastAsia="hu-HU"/>
              </w:rPr>
              <w:t>void</w:t>
            </w:r>
            <w:proofErr w:type="spellEnd"/>
            <w:r w:rsidRPr="00310F1C">
              <w:rPr>
                <w:rFonts w:ascii="Consolas" w:hAnsi="Consolas" w:cs="Consolas"/>
                <w:color w:val="000000"/>
                <w:sz w:val="20"/>
                <w:szCs w:val="20"/>
                <w:lang w:eastAsia="hu-HU"/>
              </w:rPr>
              <w:t xml:space="preserve"> </w:t>
            </w:r>
            <w:proofErr w:type="spellStart"/>
            <w:proofErr w:type="gramStart"/>
            <w:r w:rsidRPr="00310F1C">
              <w:rPr>
                <w:rFonts w:ascii="Consolas" w:hAnsi="Consolas" w:cs="Consolas"/>
                <w:color w:val="000000"/>
                <w:sz w:val="20"/>
                <w:szCs w:val="20"/>
                <w:lang w:eastAsia="hu-HU"/>
              </w:rPr>
              <w:t>run</w:t>
            </w:r>
            <w:proofErr w:type="spellEnd"/>
            <w:r w:rsidRPr="00310F1C">
              <w:rPr>
                <w:rFonts w:ascii="Consolas" w:hAnsi="Consolas" w:cs="Consolas"/>
                <w:color w:val="000000"/>
                <w:sz w:val="20"/>
                <w:szCs w:val="20"/>
                <w:lang w:eastAsia="hu-HU"/>
              </w:rPr>
              <w:t>(</w:t>
            </w:r>
            <w:proofErr w:type="gramEnd"/>
            <w:r w:rsidRPr="00310F1C">
              <w:rPr>
                <w:rFonts w:ascii="Consolas" w:hAnsi="Consolas" w:cs="Consolas"/>
                <w:color w:val="000000"/>
                <w:sz w:val="20"/>
                <w:szCs w:val="20"/>
                <w:lang w:eastAsia="hu-HU"/>
              </w:rPr>
              <w:t>){</w:t>
            </w:r>
          </w:p>
          <w:p w:rsidR="00310F1C" w:rsidRPr="00310F1C" w:rsidRDefault="00310F1C" w:rsidP="00310F1C">
            <w:pPr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20"/>
                <w:szCs w:val="20"/>
                <w:lang w:eastAsia="hu-HU"/>
              </w:rPr>
            </w:pPr>
            <w:r w:rsidRPr="00310F1C">
              <w:rPr>
                <w:rFonts w:ascii="Consolas" w:hAnsi="Consolas" w:cs="Consolas"/>
                <w:color w:val="000000"/>
                <w:sz w:val="20"/>
                <w:szCs w:val="20"/>
                <w:lang w:eastAsia="hu-HU"/>
              </w:rPr>
              <w:t xml:space="preserve">    </w:t>
            </w:r>
            <w:proofErr w:type="spellStart"/>
            <w:proofErr w:type="gramStart"/>
            <w:r w:rsidRPr="00310F1C">
              <w:rPr>
                <w:rFonts w:ascii="Consolas" w:hAnsi="Consolas" w:cs="Consolas"/>
                <w:color w:val="000000"/>
                <w:sz w:val="20"/>
                <w:szCs w:val="20"/>
                <w:lang w:eastAsia="hu-HU"/>
              </w:rPr>
              <w:t>setTid</w:t>
            </w:r>
            <w:proofErr w:type="spellEnd"/>
            <w:r w:rsidRPr="00310F1C">
              <w:rPr>
                <w:rFonts w:ascii="Consolas" w:hAnsi="Consolas" w:cs="Consolas"/>
                <w:color w:val="000000"/>
                <w:sz w:val="20"/>
                <w:szCs w:val="20"/>
                <w:lang w:eastAsia="hu-HU"/>
              </w:rPr>
              <w:t>(</w:t>
            </w:r>
            <w:proofErr w:type="gramEnd"/>
            <w:r w:rsidRPr="00310F1C">
              <w:rPr>
                <w:rFonts w:ascii="Consolas" w:hAnsi="Consolas" w:cs="Consolas"/>
                <w:color w:val="000000"/>
                <w:sz w:val="20"/>
                <w:szCs w:val="20"/>
                <w:lang w:eastAsia="hu-HU"/>
              </w:rPr>
              <w:t>);</w:t>
            </w:r>
          </w:p>
          <w:p w:rsidR="00310F1C" w:rsidRPr="00310F1C" w:rsidRDefault="00310F1C" w:rsidP="00310F1C">
            <w:pPr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20"/>
                <w:szCs w:val="20"/>
                <w:lang w:eastAsia="hu-HU"/>
              </w:rPr>
            </w:pPr>
            <w:r w:rsidRPr="00310F1C">
              <w:rPr>
                <w:rFonts w:ascii="Consolas" w:hAnsi="Consolas" w:cs="Consolas"/>
                <w:color w:val="000000"/>
                <w:sz w:val="20"/>
                <w:szCs w:val="20"/>
                <w:lang w:eastAsia="hu-HU"/>
              </w:rPr>
              <w:t xml:space="preserve">    </w:t>
            </w:r>
            <w:proofErr w:type="spellStart"/>
            <w:proofErr w:type="gramStart"/>
            <w:r w:rsidRPr="00310F1C">
              <w:rPr>
                <w:rFonts w:ascii="Consolas" w:hAnsi="Consolas" w:cs="Consolas"/>
                <w:color w:val="000000"/>
                <w:sz w:val="20"/>
                <w:szCs w:val="20"/>
                <w:lang w:eastAsia="hu-HU"/>
              </w:rPr>
              <w:t>threadSleeper</w:t>
            </w:r>
            <w:proofErr w:type="spellEnd"/>
            <w:r w:rsidRPr="00310F1C">
              <w:rPr>
                <w:rFonts w:ascii="Consolas" w:hAnsi="Consolas" w:cs="Consolas"/>
                <w:color w:val="000000"/>
                <w:sz w:val="20"/>
                <w:szCs w:val="20"/>
                <w:lang w:eastAsia="hu-HU"/>
              </w:rPr>
              <w:t>(</w:t>
            </w:r>
            <w:proofErr w:type="gramEnd"/>
            <w:r w:rsidRPr="00310F1C">
              <w:rPr>
                <w:rFonts w:ascii="Consolas" w:hAnsi="Consolas" w:cs="Consolas"/>
                <w:color w:val="000000"/>
                <w:sz w:val="20"/>
                <w:szCs w:val="20"/>
                <w:lang w:eastAsia="hu-HU"/>
              </w:rPr>
              <w:t>);</w:t>
            </w:r>
          </w:p>
          <w:p w:rsidR="00310F1C" w:rsidRPr="00310F1C" w:rsidRDefault="00310F1C" w:rsidP="00310F1C">
            <w:pPr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20"/>
                <w:szCs w:val="20"/>
                <w:lang w:eastAsia="hu-HU"/>
              </w:rPr>
            </w:pPr>
            <w:r w:rsidRPr="00310F1C">
              <w:rPr>
                <w:rFonts w:ascii="Consolas" w:hAnsi="Consolas" w:cs="Consolas"/>
                <w:color w:val="000000"/>
                <w:sz w:val="20"/>
                <w:szCs w:val="20"/>
                <w:lang w:eastAsia="hu-HU"/>
              </w:rPr>
              <w:t xml:space="preserve">    </w:t>
            </w:r>
            <w:proofErr w:type="spellStart"/>
            <w:r w:rsidRPr="00310F1C">
              <w:rPr>
                <w:rFonts w:ascii="Consolas" w:hAnsi="Consolas" w:cs="Consolas"/>
                <w:color w:val="000000"/>
                <w:sz w:val="20"/>
                <w:szCs w:val="20"/>
                <w:lang w:eastAsia="hu-HU"/>
              </w:rPr>
              <w:t>while</w:t>
            </w:r>
            <w:proofErr w:type="spellEnd"/>
            <w:r w:rsidRPr="00310F1C">
              <w:rPr>
                <w:rFonts w:ascii="Consolas" w:hAnsi="Consolas" w:cs="Consolas"/>
                <w:color w:val="000000"/>
                <w:sz w:val="20"/>
                <w:szCs w:val="20"/>
                <w:lang w:eastAsia="hu-HU"/>
              </w:rPr>
              <w:t xml:space="preserve"> (</w:t>
            </w:r>
            <w:proofErr w:type="spellStart"/>
            <w:r w:rsidRPr="00310F1C">
              <w:rPr>
                <w:rFonts w:ascii="Consolas" w:hAnsi="Consolas" w:cs="Consolas"/>
                <w:color w:val="000000"/>
                <w:sz w:val="20"/>
                <w:szCs w:val="20"/>
                <w:lang w:eastAsia="hu-HU"/>
              </w:rPr>
              <w:t>true</w:t>
            </w:r>
            <w:proofErr w:type="spellEnd"/>
            <w:r w:rsidRPr="00310F1C">
              <w:rPr>
                <w:rFonts w:ascii="Consolas" w:hAnsi="Consolas" w:cs="Consolas"/>
                <w:color w:val="000000"/>
                <w:sz w:val="20"/>
                <w:szCs w:val="20"/>
                <w:lang w:eastAsia="hu-HU"/>
              </w:rPr>
              <w:t xml:space="preserve">) </w:t>
            </w:r>
            <w:proofErr w:type="gramStart"/>
            <w:r w:rsidRPr="00310F1C">
              <w:rPr>
                <w:rFonts w:ascii="Consolas" w:hAnsi="Consolas" w:cs="Consolas"/>
                <w:color w:val="000000"/>
                <w:sz w:val="20"/>
                <w:szCs w:val="20"/>
                <w:lang w:eastAsia="hu-HU"/>
              </w:rPr>
              <w:t>{</w:t>
            </w:r>
            <w:proofErr w:type="gramEnd"/>
          </w:p>
          <w:p w:rsidR="00310F1C" w:rsidRPr="00310F1C" w:rsidRDefault="00310F1C" w:rsidP="00310F1C">
            <w:pPr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20"/>
                <w:szCs w:val="20"/>
                <w:lang w:eastAsia="hu-HU"/>
              </w:rPr>
            </w:pPr>
            <w:r w:rsidRPr="00310F1C">
              <w:rPr>
                <w:rFonts w:ascii="Consolas" w:hAnsi="Consolas" w:cs="Consolas"/>
                <w:color w:val="000000"/>
                <w:sz w:val="20"/>
                <w:szCs w:val="20"/>
                <w:lang w:eastAsia="hu-HU"/>
              </w:rPr>
              <w:t xml:space="preserve">      </w:t>
            </w:r>
            <w:proofErr w:type="spellStart"/>
            <w:proofErr w:type="gramStart"/>
            <w:r w:rsidRPr="00310F1C">
              <w:rPr>
                <w:rFonts w:ascii="Consolas" w:hAnsi="Consolas" w:cs="Consolas"/>
                <w:color w:val="000000"/>
                <w:sz w:val="20"/>
                <w:szCs w:val="20"/>
                <w:lang w:eastAsia="hu-HU"/>
              </w:rPr>
              <w:t>threadSleeper</w:t>
            </w:r>
            <w:proofErr w:type="spellEnd"/>
            <w:r w:rsidRPr="00310F1C">
              <w:rPr>
                <w:rFonts w:ascii="Consolas" w:hAnsi="Consolas" w:cs="Consolas"/>
                <w:color w:val="000000"/>
                <w:sz w:val="20"/>
                <w:szCs w:val="20"/>
                <w:lang w:eastAsia="hu-HU"/>
              </w:rPr>
              <w:t>(</w:t>
            </w:r>
            <w:proofErr w:type="gramEnd"/>
            <w:r w:rsidRPr="00310F1C">
              <w:rPr>
                <w:rFonts w:ascii="Consolas" w:hAnsi="Consolas" w:cs="Consolas"/>
                <w:color w:val="000000"/>
                <w:sz w:val="20"/>
                <w:szCs w:val="20"/>
                <w:lang w:eastAsia="hu-HU"/>
              </w:rPr>
              <w:t>);</w:t>
            </w:r>
          </w:p>
          <w:p w:rsidR="00310F1C" w:rsidRPr="00310F1C" w:rsidRDefault="00310F1C" w:rsidP="00310F1C">
            <w:pPr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20"/>
                <w:szCs w:val="20"/>
                <w:lang w:eastAsia="hu-HU"/>
              </w:rPr>
            </w:pPr>
            <w:r w:rsidRPr="00310F1C">
              <w:rPr>
                <w:rFonts w:ascii="Consolas" w:hAnsi="Consolas" w:cs="Consolas"/>
                <w:color w:val="000000"/>
                <w:sz w:val="20"/>
                <w:szCs w:val="20"/>
                <w:lang w:eastAsia="hu-HU"/>
              </w:rPr>
              <w:t xml:space="preserve">    }</w:t>
            </w:r>
          </w:p>
          <w:p w:rsidR="00310F1C" w:rsidRDefault="00310F1C" w:rsidP="00310F1C">
            <w:pPr>
              <w:spacing w:after="0" w:line="240" w:lineRule="auto"/>
              <w:ind w:firstLine="0"/>
            </w:pPr>
            <w:r w:rsidRPr="00310F1C">
              <w:rPr>
                <w:rFonts w:ascii="Consolas" w:hAnsi="Consolas" w:cs="Consolas"/>
                <w:color w:val="000000"/>
                <w:sz w:val="20"/>
                <w:szCs w:val="20"/>
                <w:lang w:eastAsia="hu-HU"/>
              </w:rPr>
              <w:t xml:space="preserve">  }</w:t>
            </w:r>
          </w:p>
        </w:tc>
      </w:tr>
    </w:tbl>
    <w:p w:rsidR="00310F1C" w:rsidRDefault="00310F1C" w:rsidP="00310F1C">
      <w:pPr>
        <w:ind w:firstLine="0"/>
      </w:pPr>
    </w:p>
    <w:p w:rsidR="00310F1C" w:rsidRDefault="00310F1C" w:rsidP="00E249FC">
      <w:r>
        <w:t xml:space="preserve">Látszik, hogy az átíró a tőle elvárt módon végezte a dolgát. Ez után </w:t>
      </w:r>
      <w:r w:rsidR="00CF6609">
        <w:t xml:space="preserve">már </w:t>
      </w:r>
      <w:r>
        <w:t>következhetett a keretrendszer által is futtatható modul létrehozása</w:t>
      </w:r>
      <w:r w:rsidR="00CF6609">
        <w:t xml:space="preserve"> a megszokott módon</w:t>
      </w:r>
      <w:r>
        <w:t xml:space="preserve">. Ahhoz, hogy a processzor használattal kapcsolatos összes funkciót </w:t>
      </w:r>
      <w:r w:rsidR="00044EA2">
        <w:t>ki lehessen próbálni</w:t>
      </w:r>
      <w:r w:rsidR="00CF6609">
        <w:t xml:space="preserve">, nem elég csak egy modul. Ezért létrehoztam egy másik, ugyanazt a </w:t>
      </w:r>
      <w:r w:rsidR="001D60D5">
        <w:t>feladatot</w:t>
      </w:r>
      <w:r w:rsidR="00CF6609">
        <w:t xml:space="preserve"> </w:t>
      </w:r>
      <w:r w:rsidR="001D60D5">
        <w:t>végrehajtó</w:t>
      </w:r>
      <w:r w:rsidR="00CF6609">
        <w:t xml:space="preserve"> modult is, így jelenleg két olyan modul állt rendelkezésemre, amelyek közel </w:t>
      </w:r>
      <w:r w:rsidR="00044EA2">
        <w:t>maximálisan</w:t>
      </w:r>
      <w:r w:rsidR="00CF6609">
        <w:t xml:space="preserve"> képesek kihasználni a processzort. Ahhoz, hogy a tesztelés hiteles legyen szerettem volna olyan módon igazolni a processzor használat mértékét, ami független a keretrendszertől. Szerencsére az </w:t>
      </w:r>
      <w:proofErr w:type="spellStart"/>
      <w:r w:rsidR="00CF6609">
        <w:t>Android</w:t>
      </w:r>
      <w:proofErr w:type="spellEnd"/>
      <w:r w:rsidR="00CF6609">
        <w:t xml:space="preserve"> SDK nem csak a fejlesztéshez tartalmaz eszközöket, hanem egyéb tevékenységekhez is segítséget </w:t>
      </w:r>
      <w:r w:rsidR="00044EA2">
        <w:t>biztosít</w:t>
      </w:r>
      <w:r w:rsidR="00CF6609">
        <w:t xml:space="preserve">. Így például az </w:t>
      </w:r>
      <w:proofErr w:type="spellStart"/>
      <w:r w:rsidR="00CF6609">
        <w:t>adb</w:t>
      </w:r>
      <w:proofErr w:type="spellEnd"/>
      <w:r w:rsidR="00CF6609">
        <w:t xml:space="preserve"> eszköz segítségével nyithatunk egy terminált </w:t>
      </w:r>
      <w:proofErr w:type="spellStart"/>
      <w:r w:rsidR="00CF6609">
        <w:t>usb</w:t>
      </w:r>
      <w:proofErr w:type="spellEnd"/>
      <w:r w:rsidR="00CF6609">
        <w:t xml:space="preserve"> csatlakozáson keresztül az adott </w:t>
      </w:r>
      <w:proofErr w:type="spellStart"/>
      <w:r w:rsidR="00CF6609">
        <w:t>Androidos</w:t>
      </w:r>
      <w:proofErr w:type="spellEnd"/>
      <w:r w:rsidR="00CF6609">
        <w:t xml:space="preserve"> készüléken, amin keresztül a Linuxban ismert parancsok segítségével megfigyelhetjük a telefonon futó folyamatokat.</w:t>
      </w:r>
      <w:r w:rsidR="007E7A6C">
        <w:t xml:space="preserve"> Én erre a célra a top parancsot használtam emellett a </w:t>
      </w:r>
      <w:proofErr w:type="spellStart"/>
      <w:r w:rsidR="007E7A6C">
        <w:t>grep</w:t>
      </w:r>
      <w:proofErr w:type="spellEnd"/>
      <w:r w:rsidR="007E7A6C">
        <w:t xml:space="preserve"> paranccsal szűrést végeztem, hogy csak a keretrendszer folyamatával kapcsolatos adatok jelenjenek meg. </w:t>
      </w:r>
    </w:p>
    <w:p w:rsidR="00BB19FE" w:rsidRDefault="00BB19FE" w:rsidP="00BB19FE">
      <w:pPr>
        <w:ind w:firstLine="0"/>
        <w:jc w:val="center"/>
      </w:pPr>
      <w:r>
        <w:rPr>
          <w:noProof/>
          <w:lang w:eastAsia="hu-HU"/>
        </w:rPr>
        <w:drawing>
          <wp:inline distT="0" distB="0" distL="0" distR="0">
            <wp:extent cx="5400000" cy="1404000"/>
            <wp:effectExtent l="0" t="0" r="0" b="571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kivágás1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89"/>
                    <a:stretch/>
                  </pic:blipFill>
                  <pic:spPr bwMode="auto">
                    <a:xfrm>
                      <a:off x="0" y="0"/>
                      <a:ext cx="5400000" cy="14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9FE" w:rsidRDefault="00BB19FE" w:rsidP="00BB19FE">
      <w:pPr>
        <w:ind w:firstLine="0"/>
      </w:pPr>
      <w:r>
        <w:t>Jól látható, hogy a keretrendszer önálló processzor fogyasztása minimális</w:t>
      </w:r>
      <w:r w:rsidR="00366A52">
        <w:t xml:space="preserve"> (az ellenőrző szál is fut már)</w:t>
      </w:r>
      <w:r>
        <w:t>. Ezt követően elindítottam az egyik elérhető modult a keretrendszeren keresztül.</w:t>
      </w:r>
    </w:p>
    <w:p w:rsidR="00BB19FE" w:rsidRDefault="00BB19FE" w:rsidP="00BB19FE">
      <w:pPr>
        <w:spacing w:after="0" w:line="240" w:lineRule="auto"/>
        <w:ind w:firstLine="0"/>
        <w:jc w:val="center"/>
      </w:pPr>
      <w:r>
        <w:rPr>
          <w:noProof/>
          <w:lang w:eastAsia="hu-HU"/>
        </w:rPr>
        <w:drawing>
          <wp:inline distT="0" distB="0" distL="0" distR="0" wp14:anchorId="2D9D121D" wp14:editId="7DCCAC43">
            <wp:extent cx="5400000" cy="1252800"/>
            <wp:effectExtent l="0" t="0" r="0" b="508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kivágás2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11" b="48886"/>
                    <a:stretch/>
                  </pic:blipFill>
                  <pic:spPr bwMode="auto">
                    <a:xfrm>
                      <a:off x="0" y="0"/>
                      <a:ext cx="5400000" cy="12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9FE" w:rsidRDefault="00BB19FE" w:rsidP="00BB19FE">
      <w:pPr>
        <w:spacing w:after="0" w:line="240" w:lineRule="auto"/>
        <w:ind w:firstLine="0"/>
      </w:pPr>
    </w:p>
    <w:p w:rsidR="00C1270D" w:rsidRDefault="00BB19FE" w:rsidP="00052CDA">
      <w:pPr>
        <w:ind w:firstLine="0"/>
      </w:pPr>
      <w:r>
        <w:t>Az</w:t>
      </w:r>
      <w:r w:rsidR="00044EA2">
        <w:t xml:space="preserve"> volt</w:t>
      </w:r>
      <w:r>
        <w:t xml:space="preserve"> tapasztalható, hogy a keretrendszer folyamatának processzor használata néhány mérési periódus alatt 50 % körüli értékre felugrott. Azért idáig, mivel a processzor szabályozás alap értékének ez az érték van megadva (a </w:t>
      </w:r>
      <w:r>
        <w:fldChar w:fldCharType="begin"/>
      </w:r>
      <w:r>
        <w:instrText xml:space="preserve"> REF _Ref374881275 \h </w:instrText>
      </w:r>
      <w:r w:rsidR="00052CDA">
        <w:instrText xml:space="preserve"> \* MERGEFORMAT </w:instrText>
      </w:r>
      <w:r>
        <w:fldChar w:fldCharType="separate"/>
      </w:r>
      <w:r>
        <w:t>4.4. ábra</w:t>
      </w:r>
      <w:r>
        <w:fldChar w:fldCharType="end"/>
      </w:r>
      <w:r>
        <w:t xml:space="preserve"> is ezt az állapo</w:t>
      </w:r>
      <w:r w:rsidR="00044EA2">
        <w:t xml:space="preserve">tot </w:t>
      </w:r>
      <w:r w:rsidR="00044EA2">
        <w:lastRenderedPageBreak/>
        <w:t>mutatja). Egyelőre úgy tűnt</w:t>
      </w:r>
      <w:r>
        <w:t xml:space="preserve">, hogy a megfelelő módon működik a szabályozó rendszer. Következő lépésként a </w:t>
      </w:r>
      <w:r w:rsidR="00C1270D">
        <w:t>beállított korlátott csökkentettem a felhasználói felület segítségével, melynek következő lett az eredménye:</w:t>
      </w:r>
    </w:p>
    <w:p w:rsidR="008B4A00" w:rsidRDefault="00C1270D" w:rsidP="00052CDA">
      <w:pPr>
        <w:spacing w:line="240" w:lineRule="auto"/>
        <w:ind w:firstLine="0"/>
        <w:jc w:val="center"/>
      </w:pPr>
      <w:r>
        <w:rPr>
          <w:noProof/>
          <w:lang w:eastAsia="hu-HU"/>
        </w:rPr>
        <w:drawing>
          <wp:inline distT="0" distB="0" distL="0" distR="0">
            <wp:extent cx="5400000" cy="1267200"/>
            <wp:effectExtent l="0" t="0" r="0" b="952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kivágás3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75"/>
                    <a:stretch/>
                  </pic:blipFill>
                  <pic:spPr bwMode="auto">
                    <a:xfrm>
                      <a:off x="0" y="0"/>
                      <a:ext cx="5400000" cy="126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4A00" w:rsidRDefault="00C1270D" w:rsidP="00052CDA">
      <w:pPr>
        <w:ind w:firstLine="0"/>
        <w:jc w:val="left"/>
      </w:pPr>
      <w:r>
        <w:t xml:space="preserve">Az új értétek 20 % körül határoztam meg, és a terminálban mért értékek is azt mutatják, hogy a folyamat processzor használata is körülbelül erre az értékre csökkent vissza. Ezt követően a maximális értéket állítottam be a csúszka segítségével és ezután vizsgáltam a mért </w:t>
      </w:r>
      <w:r w:rsidR="008B4A00">
        <w:t>értékeket</w:t>
      </w:r>
      <w:r>
        <w:t>.</w:t>
      </w:r>
    </w:p>
    <w:p w:rsidR="008B4A00" w:rsidRDefault="008B4A00" w:rsidP="00052CDA">
      <w:pPr>
        <w:spacing w:line="240" w:lineRule="auto"/>
        <w:ind w:firstLine="0"/>
        <w:jc w:val="center"/>
      </w:pPr>
      <w:r>
        <w:rPr>
          <w:noProof/>
          <w:lang w:eastAsia="hu-HU"/>
        </w:rPr>
        <w:drawing>
          <wp:inline distT="0" distB="0" distL="0" distR="0">
            <wp:extent cx="5400000" cy="123840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kivágás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9FE" w:rsidRDefault="008B4A00" w:rsidP="00BB19FE">
      <w:pPr>
        <w:ind w:firstLine="0"/>
      </w:pPr>
      <w:r>
        <w:t xml:space="preserve">Ennek hatására nagyon rövid idő alatt felugrott az érték 100 % közelébe. Ez igazolja a korábban tett állításomat, miszerint a tesztelésre használt ciklus beavatkozás nélkül tényleg közel maximális </w:t>
      </w:r>
      <w:proofErr w:type="gramStart"/>
      <w:r>
        <w:t>processzor terhelést</w:t>
      </w:r>
      <w:proofErr w:type="gramEnd"/>
      <w:r>
        <w:t xml:space="preserve"> képes generálni. </w:t>
      </w:r>
      <w:r w:rsidR="00366A52">
        <w:t>Továbbra is</w:t>
      </w:r>
      <w:r>
        <w:t xml:space="preserve"> úgy tűn</w:t>
      </w:r>
      <w:r w:rsidR="00044EA2">
        <w:t>t</w:t>
      </w:r>
      <w:r>
        <w:t xml:space="preserve">, hogy megfelelően működik a szabályozó rendszer. Ezek után </w:t>
      </w:r>
      <w:r w:rsidR="00044EA2">
        <w:t>áttértem</w:t>
      </w:r>
      <w:r>
        <w:t xml:space="preserve"> annak vizsgálatára, hogy több modul futása alatt is működik</w:t>
      </w:r>
      <w:r w:rsidR="00044EA2">
        <w:t>-e</w:t>
      </w:r>
      <w:r>
        <w:t xml:space="preserve"> a szabályozás. Ehhez először visszaállítottam a kezdeti 50 % környékére</w:t>
      </w:r>
      <w:r w:rsidR="00044EA2">
        <w:t xml:space="preserve"> a korlát értékét</w:t>
      </w:r>
      <w:r>
        <w:t xml:space="preserve">, </w:t>
      </w:r>
      <w:r w:rsidR="00366A52">
        <w:t>majd</w:t>
      </w:r>
      <w:r>
        <w:t xml:space="preserve"> elindított</w:t>
      </w:r>
      <w:r w:rsidR="00937FD3">
        <w:t>am a második elérhető modult is:</w:t>
      </w:r>
    </w:p>
    <w:p w:rsidR="00937FD3" w:rsidRDefault="00937FD3" w:rsidP="00BB19FE">
      <w:pPr>
        <w:ind w:firstLine="0"/>
      </w:pPr>
      <w:r>
        <w:rPr>
          <w:noProof/>
          <w:lang w:eastAsia="hu-HU"/>
        </w:rPr>
        <w:drawing>
          <wp:inline distT="0" distB="0" distL="0" distR="0">
            <wp:extent cx="5400000" cy="206640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kivágás5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00" cy="206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6C98" w:rsidRDefault="00476C98" w:rsidP="00BB19FE">
      <w:pPr>
        <w:ind w:firstLine="0"/>
      </w:pPr>
      <w:r>
        <w:lastRenderedPageBreak/>
        <w:t xml:space="preserve">Látható, hogy kezdetben a processzor használat értéke lecsökkent a visszaállított érték környékére, </w:t>
      </w:r>
      <w:r w:rsidR="00366A52">
        <w:t>ezt követően</w:t>
      </w:r>
      <w:r>
        <w:t xml:space="preserve"> a második modul is elkezdett futni </w:t>
      </w:r>
      <w:r w:rsidR="00366A52">
        <w:t xml:space="preserve">és </w:t>
      </w:r>
      <w:r>
        <w:t xml:space="preserve">az érték ismételten felszökött a maximum környékére. Ez azzal magyarázható, hogy mindkét modul külön-külön használhatja a beállított értékig a processzor időt. </w:t>
      </w:r>
      <w:r w:rsidR="00366A52">
        <w:t>Majd</w:t>
      </w:r>
      <w:r>
        <w:t xml:space="preserve"> újfenten lejjebb állítottam a </w:t>
      </w:r>
      <w:r w:rsidR="00366A52">
        <w:t>korlát értékét</w:t>
      </w:r>
      <w:r>
        <w:t>, melynek következtében a top által mért adatok is csökkenni kezdtek.</w:t>
      </w:r>
    </w:p>
    <w:p w:rsidR="00476C98" w:rsidRDefault="00476C98" w:rsidP="00BB19FE">
      <w:pPr>
        <w:ind w:firstLine="0"/>
      </w:pPr>
      <w:r>
        <w:rPr>
          <w:noProof/>
          <w:lang w:eastAsia="hu-HU"/>
        </w:rPr>
        <w:drawing>
          <wp:inline distT="0" distB="0" distL="0" distR="0">
            <wp:extent cx="5400000" cy="1519200"/>
            <wp:effectExtent l="0" t="0" r="0" b="508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kivágás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C98" w:rsidRDefault="00044EA2" w:rsidP="00BB19FE">
      <w:pPr>
        <w:ind w:firstLine="0"/>
      </w:pPr>
      <w:r>
        <w:t>Azt tapasztaltam</w:t>
      </w:r>
      <w:r w:rsidR="00476C98">
        <w:t>, hogy az ingadozás sokkal nagyobb, mint az előző esetben. Ez azzal magyarázható egyrészt, hogy a top által mért adatok nem külön a modulokra vonatkoznak</w:t>
      </w:r>
      <w:r>
        <w:t>,</w:t>
      </w:r>
      <w:r w:rsidR="00476C98">
        <w:t xml:space="preserve"> illetve a </w:t>
      </w:r>
      <w:r w:rsidR="00BC21BB">
        <w:t xml:space="preserve">modul szálak altatása szinkronba </w:t>
      </w:r>
      <w:r w:rsidR="001D60D5">
        <w:t>kerülhet,</w:t>
      </w:r>
      <w:r w:rsidR="00BC21BB">
        <w:t xml:space="preserve"> és egy időben kezdik újra a futást, </w:t>
      </w:r>
      <w:r w:rsidR="00366A52">
        <w:t>aminek</w:t>
      </w:r>
      <w:r>
        <w:t xml:space="preserve"> hatására</w:t>
      </w:r>
      <w:r w:rsidR="00BC21BB">
        <w:t xml:space="preserve"> hirtelen megugorhat a processzor pillanatnyi használatának mértéke. Az átlagos használatot még így is láthatóan jól korlátozza a megvalósított szabályozás. Az utolsó ezzel kapcsolatos dolog, aminek a helyes működését meg</w:t>
      </w:r>
      <w:r w:rsidR="0023411B">
        <w:t xml:space="preserve"> </w:t>
      </w:r>
      <w:r w:rsidR="00BC21BB">
        <w:t>kellett vizsgálni, a közös korlátos fu</w:t>
      </w:r>
      <w:r>
        <w:t>nkció működése volt</w:t>
      </w:r>
      <w:r w:rsidR="00BC21BB">
        <w:t xml:space="preserve">. Ezért a beállításokban kikapcsoltam azt, hogy a </w:t>
      </w:r>
      <w:r w:rsidR="008A670C">
        <w:t>korlá</w:t>
      </w:r>
      <w:r>
        <w:t>tot</w:t>
      </w:r>
      <w:r w:rsidR="00BC21BB">
        <w:t xml:space="preserve"> modulonként vizsgálja a keretrendszer.</w:t>
      </w:r>
    </w:p>
    <w:p w:rsidR="003D6EB0" w:rsidRDefault="003D6EB0" w:rsidP="00BB19FE">
      <w:pPr>
        <w:ind w:firstLine="0"/>
      </w:pPr>
      <w:r>
        <w:rPr>
          <w:noProof/>
          <w:lang w:eastAsia="hu-HU"/>
        </w:rPr>
        <w:drawing>
          <wp:inline distT="0" distB="0" distL="0" distR="0">
            <wp:extent cx="5400000" cy="279000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kivágás7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EB0" w:rsidRDefault="003D6EB0" w:rsidP="00BB19FE">
      <w:pPr>
        <w:ind w:firstLine="0"/>
      </w:pPr>
      <w:r>
        <w:t xml:space="preserve">Az eredmény olyan szempontból nem meglepő, hogy az szabályozó rendszer ebben az esetben is végezte a dolgát. Viszont az megállapítható, hogy az összes modul egyszerre </w:t>
      </w:r>
      <w:r>
        <w:lastRenderedPageBreak/>
        <w:t xml:space="preserve">történő szabályozásának hatására a keretrendszer processzor használata kevésbé </w:t>
      </w:r>
      <w:r w:rsidR="0023411B">
        <w:t>kiegyensúlyozottá</w:t>
      </w:r>
      <w:r>
        <w:t xml:space="preserve"> válik, lökésszerű terheléseket</w:t>
      </w:r>
      <w:r w:rsidR="00044EA2">
        <w:t xml:space="preserve"> okoz</w:t>
      </w:r>
      <w:r>
        <w:t xml:space="preserve"> a processzor használattal kapcsolatban.</w:t>
      </w:r>
    </w:p>
    <w:p w:rsidR="003D6EB0" w:rsidRDefault="003D6EB0" w:rsidP="00BB19FE">
      <w:pPr>
        <w:ind w:firstLine="0"/>
      </w:pPr>
      <w:r>
        <w:t xml:space="preserve">Ezzel az utolsó beállítással késznek találtam a processzort szabályozó rendszer tesztelését. Véleményem szerint az elvégzett teszt eredményeit értelmezve nyugodtan </w:t>
      </w:r>
      <w:r w:rsidR="00044EA2">
        <w:t>kijelenthető</w:t>
      </w:r>
      <w:r>
        <w:t xml:space="preserve">, hogy a rendszerkomponens megfelelő módon működik. Ezért át is térek a </w:t>
      </w:r>
      <w:proofErr w:type="gramStart"/>
      <w:r>
        <w:t>metódus</w:t>
      </w:r>
      <w:r w:rsidR="001D60D5">
        <w:t xml:space="preserve"> hívást</w:t>
      </w:r>
      <w:proofErr w:type="gramEnd"/>
      <w:r>
        <w:t xml:space="preserve"> szabályozó rendszer működésének bemutatására.</w:t>
      </w:r>
    </w:p>
    <w:p w:rsidR="003D6EB0" w:rsidRDefault="003D6EB0" w:rsidP="00BB19FE">
      <w:pPr>
        <w:ind w:firstLine="0"/>
      </w:pPr>
      <w:r>
        <w:tab/>
        <w:t xml:space="preserve">Ehhez először egy új modult kellett betölteni a keretrendszerbe, ami </w:t>
      </w:r>
      <w:r w:rsidR="003F6633">
        <w:t>használni képes</w:t>
      </w:r>
      <w:r>
        <w:t xml:space="preserve"> a minta </w:t>
      </w:r>
      <w:proofErr w:type="spellStart"/>
      <w:r>
        <w:t>pluginba</w:t>
      </w:r>
      <w:r w:rsidR="003F6633">
        <w:t>n</w:t>
      </w:r>
      <w:proofErr w:type="spellEnd"/>
      <w:r w:rsidR="003F6633">
        <w:t xml:space="preserve"> definiált metódusokat. </w:t>
      </w:r>
      <w:r w:rsidR="0023411B">
        <w:t>Ezek a</w:t>
      </w:r>
      <w:r w:rsidR="0080004E">
        <w:t xml:space="preserve"> függvények csak egy egyszerű </w:t>
      </w:r>
      <w:proofErr w:type="spellStart"/>
      <w:r w:rsidR="0080004E">
        <w:t>szrtinget</w:t>
      </w:r>
      <w:proofErr w:type="spellEnd"/>
      <w:r w:rsidR="0080004E">
        <w:t xml:space="preserve"> adnak vissza válaszként, melyből meg</w:t>
      </w:r>
      <w:r w:rsidR="0023411B">
        <w:t xml:space="preserve"> </w:t>
      </w:r>
      <w:r w:rsidR="0080004E">
        <w:t xml:space="preserve">lehet állapítani, hogy melyik függvényt hívták meg. A maga a modul </w:t>
      </w:r>
      <w:proofErr w:type="spellStart"/>
      <w:r w:rsidR="0080004E">
        <w:t>periodikusan</w:t>
      </w:r>
      <w:proofErr w:type="spellEnd"/>
      <w:r w:rsidR="0080004E">
        <w:t xml:space="preserve"> fogja újrahívni a metódusokat. Egy ciklus során mindhárom elérhető metódus meghívódik.</w:t>
      </w:r>
      <w:r w:rsidR="00044EA2">
        <w:t xml:space="preserve"> A ciklus periódus idejének négy</w:t>
      </w:r>
      <w:r w:rsidR="007917C2">
        <w:t xml:space="preserve"> másodpercet állítottam, ami azt jelenti, hogy percenként tizenöt alkalommal fogja a modul meghívni a metódusokat. Ez azt jelenti, hogy az alap</w:t>
      </w:r>
      <w:r w:rsidR="00044EA2">
        <w:t>értelmezett</w:t>
      </w:r>
      <w:r w:rsidR="007917C2">
        <w:t xml:space="preserve"> beállítások</w:t>
      </w:r>
      <w:r w:rsidR="00044EA2">
        <w:t xml:space="preserve"> mellett (minden korlát közepesre állított és percenként újraindulnak a számlálók)</w:t>
      </w:r>
      <w:r w:rsidR="007917C2">
        <w:t xml:space="preserve"> </w:t>
      </w:r>
      <w:r w:rsidR="00044EA2">
        <w:t>a szabályozásnak nem kellene életbe lépnie</w:t>
      </w:r>
      <w:r w:rsidR="007917C2">
        <w:t>.</w:t>
      </w:r>
    </w:p>
    <w:p w:rsidR="007917C2" w:rsidRDefault="007917C2" w:rsidP="00BB19FE">
      <w:pPr>
        <w:ind w:firstLine="0"/>
      </w:pPr>
      <w:r>
        <w:rPr>
          <w:noProof/>
          <w:lang w:eastAsia="hu-HU"/>
        </w:rPr>
        <w:drawing>
          <wp:inline distT="0" distB="0" distL="0" distR="0">
            <wp:extent cx="5400000" cy="89640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kivágás8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3"/>
                    <a:stretch/>
                  </pic:blipFill>
                  <pic:spPr bwMode="auto">
                    <a:xfrm>
                      <a:off x="0" y="0"/>
                      <a:ext cx="5400000" cy="89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7C2" w:rsidRDefault="002262E4" w:rsidP="00BB19FE">
      <w:pPr>
        <w:ind w:firstLine="0"/>
      </w:pPr>
      <w:r>
        <w:t>Ha a számlálók újraindítása nem működne rendesen, akkor a hívások száma négy percen belül elérné a korlátot, így némi ideig futtatva a modult azt állapítottam meg, hogy egyelőre helyesnek bizonyult a metódusokkal kapcsolatos szabályozó rendszer is.</w:t>
      </w:r>
    </w:p>
    <w:p w:rsidR="002262E4" w:rsidRDefault="002262E4" w:rsidP="00BB19FE">
      <w:pPr>
        <w:ind w:firstLine="0"/>
      </w:pPr>
      <w:r>
        <w:rPr>
          <w:noProof/>
          <w:lang w:eastAsia="hu-HU"/>
        </w:rPr>
        <w:drawing>
          <wp:inline distT="0" distB="0" distL="0" distR="0">
            <wp:extent cx="5400000" cy="831600"/>
            <wp:effectExtent l="0" t="0" r="0" b="698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kivágás9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57"/>
                    <a:stretch/>
                  </pic:blipFill>
                  <pic:spPr bwMode="auto">
                    <a:xfrm>
                      <a:off x="0" y="0"/>
                      <a:ext cx="5400000" cy="83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FB7" w:rsidRDefault="002262E4" w:rsidP="00BB19FE">
      <w:pPr>
        <w:ind w:firstLine="0"/>
      </w:pPr>
      <w:r>
        <w:t xml:space="preserve">A korlátozás kikényszerítést a modul módosítása nélkül úgy oldottam meg, hogy az egyik metódushívás korlátját átállítottam szigorúra </w:t>
      </w:r>
      <w:r w:rsidR="00847E46">
        <w:t>és az újraindítási időt meghagytam egy percen. Az elvárt viselkedés az, hogy öt hívás után a</w:t>
      </w:r>
      <w:r w:rsidR="00737FB7">
        <w:t xml:space="preserve"> metódus nem kerül megvívásra és a</w:t>
      </w:r>
      <w:r w:rsidR="00847E46">
        <w:t xml:space="preserve"> válasznak meg kell változni az üzenetben, de a program futásának zavartalanul folytatódnia kell.</w:t>
      </w:r>
    </w:p>
    <w:p w:rsidR="00737FB7" w:rsidRDefault="00737FB7" w:rsidP="00BB19FE">
      <w:pPr>
        <w:ind w:firstLine="0"/>
      </w:pPr>
      <w:r>
        <w:rPr>
          <w:noProof/>
          <w:lang w:eastAsia="hu-HU"/>
        </w:rPr>
        <w:lastRenderedPageBreak/>
        <w:drawing>
          <wp:inline distT="0" distB="0" distL="0" distR="0">
            <wp:extent cx="5400000" cy="3319200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kivágás10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0"/>
                    <a:stretch/>
                  </pic:blipFill>
                  <pic:spPr bwMode="auto">
                    <a:xfrm>
                      <a:off x="0" y="0"/>
                      <a:ext cx="5400000" cy="33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DF2" w:rsidRDefault="00737FB7" w:rsidP="00BB19FE">
      <w:pPr>
        <w:ind w:firstLine="0"/>
      </w:pPr>
      <w:r>
        <w:t>A log</w:t>
      </w:r>
      <w:r w:rsidR="008C4F8C">
        <w:t xml:space="preserve"> adataibó</w:t>
      </w:r>
      <w:r>
        <w:t>l</w:t>
      </w:r>
      <w:r w:rsidR="008C4F8C">
        <w:t xml:space="preserve"> látszik, hogy a megjósolt módon történtek a dolgok. A számlálók sűrűbb újraindításával a korlát elérésekor kapott üzenetek megszűntek és végig a </w:t>
      </w:r>
      <w:proofErr w:type="gramStart"/>
      <w:r w:rsidR="008C4F8C">
        <w:t>metódus hívás</w:t>
      </w:r>
      <w:proofErr w:type="gramEnd"/>
      <w:r w:rsidR="008C4F8C">
        <w:t xml:space="preserve"> történt meg. A </w:t>
      </w:r>
      <w:proofErr w:type="gramStart"/>
      <w:r w:rsidR="008C4F8C">
        <w:t>metódus hívással</w:t>
      </w:r>
      <w:proofErr w:type="gramEnd"/>
      <w:r w:rsidR="008C4F8C">
        <w:t xml:space="preserve"> kapcsolatos teszt alapján véleményem szerint sikerült teljes mértékben igazolni a megvalósított szabályozó rendszer helyes működé</w:t>
      </w:r>
      <w:r w:rsidR="00EB0DF2">
        <w:t>sét.</w:t>
      </w:r>
    </w:p>
    <w:p w:rsidR="00EB0DF2" w:rsidRDefault="00EB0DF2" w:rsidP="00BB19FE">
      <w:pPr>
        <w:ind w:firstLine="0"/>
      </w:pPr>
      <w:r>
        <w:tab/>
        <w:t>A profilozás tesztelése annyiból állt, hogy mindkét modulra elvégeztem a folyamatot. Mivel a két szabályozó rendszer működése helyesnek bizonyult és profilozás mego</w:t>
      </w:r>
      <w:r w:rsidR="00044EA2">
        <w:t xml:space="preserve">ldása az ezek során szerzett tapasztalatokra </w:t>
      </w:r>
      <w:r>
        <w:t>épül</w:t>
      </w:r>
      <w:r w:rsidR="00044EA2">
        <w:t>t</w:t>
      </w:r>
      <w:r>
        <w:t xml:space="preserve">, ezért elegendőnek láttam a helyes működés igazolására ezt a módszert. Emellett a két modullal kapcsolatban </w:t>
      </w:r>
      <w:r w:rsidR="00044EA2">
        <w:t>is meg</w:t>
      </w:r>
      <w:r w:rsidR="001D60D5">
        <w:t xml:space="preserve"> </w:t>
      </w:r>
      <w:r w:rsidR="00044EA2">
        <w:t>tudjuk</w:t>
      </w:r>
      <w:r>
        <w:t xml:space="preserve"> </w:t>
      </w:r>
      <w:r w:rsidR="00044EA2">
        <w:t>becsülni magunktól</w:t>
      </w:r>
      <w:r>
        <w:t xml:space="preserve"> a </w:t>
      </w:r>
      <w:r w:rsidR="00044EA2">
        <w:t>várható</w:t>
      </w:r>
      <w:r>
        <w:t xml:space="preserve"> eredményt. </w:t>
      </w:r>
    </w:p>
    <w:p w:rsidR="00EB0DF2" w:rsidRDefault="00EB0DF2" w:rsidP="00BB19FE">
      <w:pPr>
        <w:ind w:firstLine="0"/>
      </w:pPr>
      <w:r>
        <w:t>A processzor szabályozás során felhasznált modul profilozásának eredménye:</w:t>
      </w:r>
    </w:p>
    <w:p w:rsidR="00EB0DF2" w:rsidRDefault="00EB0DF2" w:rsidP="00EB0DF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 w:eastAsia="hu-HU"/>
        </w:rPr>
      </w:pPr>
      <w:r>
        <w:rPr>
          <w:rFonts w:ascii="Courier New" w:hAnsi="Courier New" w:cs="Courier New"/>
          <w:sz w:val="22"/>
          <w:szCs w:val="22"/>
          <w:lang w:val="en-US" w:eastAsia="hu-HU"/>
        </w:rPr>
        <w:t>Summa scheduled time: 1816.0</w:t>
      </w:r>
    </w:p>
    <w:p w:rsidR="00EB0DF2" w:rsidRDefault="00EB0DF2" w:rsidP="003A1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 w:eastAsia="hu-HU"/>
        </w:rPr>
      </w:pPr>
      <w:r>
        <w:rPr>
          <w:rFonts w:ascii="Courier New" w:hAnsi="Courier New" w:cs="Courier New"/>
          <w:sz w:val="22"/>
          <w:szCs w:val="22"/>
          <w:lang w:val="en-US" w:eastAsia="hu-HU"/>
        </w:rPr>
        <w:t>Max CPU usage: 98.28571%</w:t>
      </w:r>
    </w:p>
    <w:p w:rsidR="00EB0DF2" w:rsidRDefault="003A1224" w:rsidP="00BB19FE">
      <w:pPr>
        <w:ind w:firstLine="0"/>
      </w:pPr>
      <w:r>
        <w:t>Ahogy az várható volt, a maximális processzor használat majdnem 100 % (profilozás alatt nem érvényesek a korlátok).</w:t>
      </w:r>
    </w:p>
    <w:p w:rsidR="003A1224" w:rsidRDefault="003A1224" w:rsidP="00BB19FE">
      <w:pPr>
        <w:ind w:firstLine="0"/>
      </w:pPr>
      <w:r>
        <w:t xml:space="preserve">A </w:t>
      </w:r>
      <w:proofErr w:type="spellStart"/>
      <w:r>
        <w:t>plugint</w:t>
      </w:r>
      <w:proofErr w:type="spellEnd"/>
      <w:r>
        <w:t xml:space="preserve"> használó mod</w:t>
      </w:r>
      <w:r w:rsidR="001D60D5">
        <w:t>ul profilozásának eredménye (k</w:t>
      </w:r>
      <w:bookmarkStart w:id="68" w:name="_GoBack"/>
      <w:bookmarkEnd w:id="68"/>
      <w:r w:rsidR="001D60D5">
        <w:t>b.</w:t>
      </w:r>
      <w:r>
        <w:t xml:space="preserve"> 2 perc futtatás után):</w:t>
      </w:r>
    </w:p>
    <w:p w:rsidR="0047028B" w:rsidRDefault="0047028B" w:rsidP="0047028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 w:eastAsia="hu-HU"/>
        </w:rPr>
      </w:pPr>
      <w:r>
        <w:rPr>
          <w:rFonts w:ascii="Courier New" w:hAnsi="Courier New" w:cs="Courier New"/>
          <w:sz w:val="22"/>
          <w:szCs w:val="22"/>
          <w:lang w:val="en-US" w:eastAsia="hu-HU"/>
        </w:rPr>
        <w:t>Summa scheduled time: 74.0</w:t>
      </w:r>
    </w:p>
    <w:p w:rsidR="0047028B" w:rsidRDefault="0047028B" w:rsidP="0047028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 w:eastAsia="hu-HU"/>
        </w:rPr>
      </w:pPr>
      <w:r>
        <w:rPr>
          <w:rFonts w:ascii="Courier New" w:hAnsi="Courier New" w:cs="Courier New"/>
          <w:sz w:val="22"/>
          <w:szCs w:val="22"/>
          <w:lang w:val="en-US" w:eastAsia="hu-HU"/>
        </w:rPr>
        <w:t>Max CPU usage: 0.9285714%</w:t>
      </w:r>
    </w:p>
    <w:p w:rsidR="0047028B" w:rsidRDefault="0047028B" w:rsidP="0047028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 w:eastAsia="hu-HU"/>
        </w:rPr>
      </w:pPr>
      <w:r>
        <w:rPr>
          <w:rFonts w:ascii="Courier New" w:hAnsi="Courier New" w:cs="Courier New"/>
          <w:sz w:val="22"/>
          <w:szCs w:val="22"/>
          <w:lang w:val="en-US" w:eastAsia="hu-HU"/>
        </w:rPr>
        <w:t>First sample method called 32 times.</w:t>
      </w:r>
    </w:p>
    <w:p w:rsidR="0047028B" w:rsidRDefault="0047028B" w:rsidP="0047028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 w:eastAsia="hu-HU"/>
        </w:rPr>
      </w:pPr>
      <w:r>
        <w:rPr>
          <w:rFonts w:ascii="Courier New" w:hAnsi="Courier New" w:cs="Courier New"/>
          <w:sz w:val="22"/>
          <w:szCs w:val="22"/>
          <w:lang w:val="en-US" w:eastAsia="hu-HU"/>
        </w:rPr>
        <w:t>Second sample method called 32 times.</w:t>
      </w:r>
    </w:p>
    <w:p w:rsidR="0047028B" w:rsidRDefault="0047028B" w:rsidP="004702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 w:eastAsia="hu-HU"/>
        </w:rPr>
      </w:pPr>
      <w:r>
        <w:rPr>
          <w:rFonts w:ascii="Courier New" w:hAnsi="Courier New" w:cs="Courier New"/>
          <w:sz w:val="22"/>
          <w:szCs w:val="22"/>
          <w:lang w:val="en-US" w:eastAsia="hu-HU"/>
        </w:rPr>
        <w:t>Third sample method called 32 times.</w:t>
      </w:r>
    </w:p>
    <w:p w:rsidR="001635D4" w:rsidRDefault="0047028B" w:rsidP="00BB19FE">
      <w:pPr>
        <w:ind w:firstLine="0"/>
      </w:pPr>
      <w:r>
        <w:lastRenderedPageBreak/>
        <w:t xml:space="preserve">Mivel tisztában vagyunk vele, hogy percenként tizenöt metódushívás történik metódusonként, így a kapott eredmények helyesnek tűnnek. Az is </w:t>
      </w:r>
      <w:r w:rsidR="001635D4">
        <w:t>hihetőnek tűnik, hogy a processzor használat 1 % körüli, hiszen az idő nagy részében altatás alatt van az adott szál a periodikusság miatt. Úgy gondolom, a mért adatok kellőképp bizonyítják a profilozási módszer helyes működését és ezzel lezártnak tekintem az erőforrás szabályozással kapcsolatos részek tesztelését.</w:t>
      </w:r>
    </w:p>
    <w:p w:rsidR="001635D4" w:rsidRPr="00E249FC" w:rsidRDefault="001635D4" w:rsidP="00BB19FE">
      <w:pPr>
        <w:ind w:firstLine="0"/>
      </w:pPr>
      <w:r>
        <w:tab/>
      </w:r>
    </w:p>
    <w:p w:rsidR="00BD6295" w:rsidRDefault="00BD6295" w:rsidP="005C3977">
      <w:pPr>
        <w:pStyle w:val="Cmsor1"/>
      </w:pPr>
      <w:bookmarkStart w:id="69" w:name="_Toc375234628"/>
      <w:r>
        <w:lastRenderedPageBreak/>
        <w:t>Össze</w:t>
      </w:r>
      <w:r w:rsidR="005D5517">
        <w:t>gzés</w:t>
      </w:r>
      <w:bookmarkEnd w:id="69"/>
    </w:p>
    <w:p w:rsidR="0063585C" w:rsidRDefault="0063585C" w:rsidP="00F1128F">
      <w:pPr>
        <w:pStyle w:val="Fejezetcimszmozsnlkl"/>
      </w:pPr>
      <w:bookmarkStart w:id="70" w:name="_Toc375234629"/>
      <w:r w:rsidRPr="00B50CAA">
        <w:lastRenderedPageBreak/>
        <w:t>Irodalomjegyzék</w:t>
      </w:r>
      <w:bookmarkEnd w:id="70"/>
    </w:p>
    <w:p w:rsidR="003A6722" w:rsidRDefault="003A6722" w:rsidP="003A6722">
      <w:pPr>
        <w:pStyle w:val="Irodalomjegyzksor"/>
      </w:pPr>
      <w:bookmarkStart w:id="71" w:name="_Ref356057221"/>
      <w:bookmarkStart w:id="72" w:name="_Ref355866862"/>
      <w:r>
        <w:t>ORBIT(</w:t>
      </w:r>
      <w:r w:rsidRPr="003A6722">
        <w:t>Open-Access Research Testbed for Next-Generation Wireless Networks</w:t>
      </w:r>
      <w:r>
        <w:t xml:space="preserve">), </w:t>
      </w:r>
      <w:r w:rsidR="00793841">
        <w:t xml:space="preserve">URL: </w:t>
      </w:r>
      <w:hyperlink r:id="rId40" w:history="1">
        <w:r w:rsidRPr="003A6722">
          <w:rPr>
            <w:rStyle w:val="Hiperhivatkozs"/>
          </w:rPr>
          <w:t>http://orbit-lab.org/</w:t>
        </w:r>
      </w:hyperlink>
      <w:r>
        <w:t xml:space="preserve"> (2013. május)</w:t>
      </w:r>
      <w:bookmarkEnd w:id="71"/>
    </w:p>
    <w:p w:rsidR="003A6722" w:rsidRDefault="003A6722" w:rsidP="003A6722">
      <w:pPr>
        <w:pStyle w:val="Irodalomjegyzksor"/>
      </w:pPr>
      <w:bookmarkStart w:id="73" w:name="_Ref356057244"/>
      <w:bookmarkEnd w:id="72"/>
      <w:r w:rsidRPr="003A6722">
        <w:t>PlanetLab</w:t>
      </w:r>
      <w:r>
        <w:t>,</w:t>
      </w:r>
      <w:r w:rsidR="00793841" w:rsidRPr="00793841">
        <w:t xml:space="preserve"> </w:t>
      </w:r>
      <w:r w:rsidR="00793841">
        <w:t xml:space="preserve">URL: </w:t>
      </w:r>
      <w:r>
        <w:t xml:space="preserve"> </w:t>
      </w:r>
      <w:hyperlink r:id="rId41" w:history="1">
        <w:r w:rsidRPr="003A6722">
          <w:rPr>
            <w:rStyle w:val="Hiperhivatkozs"/>
          </w:rPr>
          <w:t>http://www.planet-lab.org/</w:t>
        </w:r>
      </w:hyperlink>
      <w:r>
        <w:t xml:space="preserve"> (2013. május)</w:t>
      </w:r>
      <w:bookmarkEnd w:id="73"/>
    </w:p>
    <w:p w:rsidR="00B310CF" w:rsidRDefault="004307BB" w:rsidP="00B310CF">
      <w:pPr>
        <w:pStyle w:val="Irodalomjegyzksor"/>
      </w:pPr>
      <w:bookmarkStart w:id="74" w:name="_Ref356055079"/>
      <w:r w:rsidRPr="004307BB">
        <w:t>SETI@home</w:t>
      </w:r>
      <w:r w:rsidR="00793841" w:rsidRPr="00793841">
        <w:t xml:space="preserve"> </w:t>
      </w:r>
      <w:r w:rsidR="00793841">
        <w:t>URL:</w:t>
      </w:r>
      <w:r>
        <w:t>,</w:t>
      </w:r>
      <w:r w:rsidR="00B310CF">
        <w:t xml:space="preserve"> </w:t>
      </w:r>
      <w:hyperlink r:id="rId42" w:history="1">
        <w:r w:rsidR="00B310CF" w:rsidRPr="00B310CF">
          <w:rPr>
            <w:rStyle w:val="Hiperhivatkozs"/>
          </w:rPr>
          <w:t>http://setiathome.berkeley.edu/</w:t>
        </w:r>
      </w:hyperlink>
      <w:r w:rsidR="00B310CF">
        <w:t xml:space="preserve"> (2013. május)</w:t>
      </w:r>
      <w:bookmarkEnd w:id="74"/>
    </w:p>
    <w:p w:rsidR="00E42F0D" w:rsidRDefault="00C2398C" w:rsidP="00C2398C">
      <w:pPr>
        <w:pStyle w:val="Irodalomjegyzksor"/>
      </w:pPr>
      <w:bookmarkStart w:id="75" w:name="_Ref356039039"/>
      <w:r w:rsidRPr="00C2398C">
        <w:t>setrlimit</w:t>
      </w:r>
      <w:r>
        <w:t>,</w:t>
      </w:r>
      <w:r w:rsidR="00793841" w:rsidRPr="00793841">
        <w:t xml:space="preserve"> </w:t>
      </w:r>
      <w:r w:rsidR="00793841">
        <w:t xml:space="preserve">URL: </w:t>
      </w:r>
      <w:r>
        <w:t xml:space="preserve"> </w:t>
      </w:r>
      <w:hyperlink r:id="rId43" w:history="1">
        <w:r w:rsidRPr="00C2398C">
          <w:rPr>
            <w:rStyle w:val="Hiperhivatkozs"/>
          </w:rPr>
          <w:t>http://docs.oracle.com/cd/E19082-01/819-2241/setrlimit-2/</w:t>
        </w:r>
      </w:hyperlink>
      <w:r>
        <w:t xml:space="preserve"> </w:t>
      </w:r>
      <w:r w:rsidR="006B301C">
        <w:br/>
      </w:r>
      <w:r>
        <w:t>(2013. május)</w:t>
      </w:r>
      <w:bookmarkEnd w:id="75"/>
    </w:p>
    <w:p w:rsidR="00DB4CAC" w:rsidRDefault="00DB4CAC" w:rsidP="00DB4CAC">
      <w:pPr>
        <w:pStyle w:val="Irodalomjegyzksor"/>
      </w:pPr>
      <w:bookmarkStart w:id="76" w:name="_Ref356043771"/>
      <w:r>
        <w:t>cpulimit,</w:t>
      </w:r>
      <w:r w:rsidR="00793841" w:rsidRPr="00793841">
        <w:t xml:space="preserve"> </w:t>
      </w:r>
      <w:r w:rsidR="00793841">
        <w:t xml:space="preserve">URL: </w:t>
      </w:r>
      <w:r>
        <w:t xml:space="preserve"> </w:t>
      </w:r>
      <w:hyperlink r:id="rId44" w:history="1">
        <w:r w:rsidRPr="00DB4CAC">
          <w:rPr>
            <w:rStyle w:val="Hiperhivatkozs"/>
          </w:rPr>
          <w:t>http://cpulimit.sourceforge.net/</w:t>
        </w:r>
      </w:hyperlink>
      <w:r>
        <w:t xml:space="preserve">  (2013. május)</w:t>
      </w:r>
      <w:bookmarkEnd w:id="76"/>
    </w:p>
    <w:p w:rsidR="002E7B2F" w:rsidRDefault="002E7B2F" w:rsidP="002E7B2F">
      <w:pPr>
        <w:pStyle w:val="Irodalomjegyzksor"/>
      </w:pPr>
      <w:bookmarkStart w:id="77" w:name="_Ref356053684"/>
      <w:r>
        <w:t>quota,</w:t>
      </w:r>
      <w:r w:rsidR="00793841" w:rsidRPr="00793841">
        <w:t xml:space="preserve"> </w:t>
      </w:r>
      <w:r w:rsidR="00793841">
        <w:t xml:space="preserve">URL: </w:t>
      </w:r>
      <w:r>
        <w:t xml:space="preserve"> </w:t>
      </w:r>
      <w:hyperlink r:id="rId45" w:history="1">
        <w:r w:rsidR="00952567" w:rsidRPr="00952567">
          <w:rPr>
            <w:rStyle w:val="Hiperhivatkozs"/>
          </w:rPr>
          <w:t>http://unixhelp.ed.ac.uk/CGI/man-cgi?quota+1</w:t>
        </w:r>
      </w:hyperlink>
      <w:r w:rsidR="00600E32">
        <w:t xml:space="preserve"> </w:t>
      </w:r>
      <w:r>
        <w:t>(2013. május)</w:t>
      </w:r>
      <w:bookmarkEnd w:id="77"/>
    </w:p>
    <w:p w:rsidR="00B50CAA" w:rsidRDefault="00600E32" w:rsidP="00816BCB">
      <w:pPr>
        <w:pStyle w:val="Irodalomjegyzksor"/>
      </w:pPr>
      <w:bookmarkStart w:id="78" w:name="_Ref356055830"/>
      <w:r>
        <w:t>grsecutrity,</w:t>
      </w:r>
      <w:r w:rsidR="00793841" w:rsidRPr="00793841">
        <w:t xml:space="preserve"> </w:t>
      </w:r>
      <w:r w:rsidR="00793841">
        <w:t xml:space="preserve">URL: </w:t>
      </w:r>
      <w:r>
        <w:t xml:space="preserve"> </w:t>
      </w:r>
      <w:hyperlink r:id="rId46" w:history="1">
        <w:r w:rsidRPr="00600E32">
          <w:rPr>
            <w:rStyle w:val="Hiperhivatkozs"/>
          </w:rPr>
          <w:t>http://grsecurity.net/index.php</w:t>
        </w:r>
      </w:hyperlink>
      <w:r>
        <w:t xml:space="preserve"> (2013. május)</w:t>
      </w:r>
      <w:bookmarkEnd w:id="78"/>
    </w:p>
    <w:p w:rsidR="00B50CAA" w:rsidRDefault="00B55F09" w:rsidP="00B55F09">
      <w:pPr>
        <w:pStyle w:val="Irodalomjegyzksor"/>
      </w:pPr>
      <w:bookmarkStart w:id="79" w:name="_Ref356059159"/>
      <w:r>
        <w:t>cgroups,</w:t>
      </w:r>
      <w:r w:rsidR="00793841" w:rsidRPr="00793841">
        <w:t xml:space="preserve"> </w:t>
      </w:r>
      <w:r w:rsidR="00793841">
        <w:t xml:space="preserve">URL: </w:t>
      </w:r>
      <w:r>
        <w:t xml:space="preserve"> </w:t>
      </w:r>
      <w:hyperlink r:id="rId47" w:history="1">
        <w:r w:rsidRPr="00B55F09">
          <w:rPr>
            <w:rStyle w:val="Hiperhivatkozs"/>
          </w:rPr>
          <w:t>https://www.kernel.org/doc/Documentation/cgroups/cgroups.txt</w:t>
        </w:r>
      </w:hyperlink>
      <w:r>
        <w:t xml:space="preserve"> </w:t>
      </w:r>
      <w:r>
        <w:br/>
        <w:t>(2013. május)</w:t>
      </w:r>
      <w:bookmarkEnd w:id="79"/>
    </w:p>
    <w:p w:rsidR="00F34B8E" w:rsidRDefault="00B55F09" w:rsidP="00F34B8E">
      <w:pPr>
        <w:pStyle w:val="Irodalomjegyzksor"/>
      </w:pPr>
      <w:bookmarkStart w:id="80" w:name="_Ref356070269"/>
      <w:r>
        <w:t>PAM</w:t>
      </w:r>
      <w:r w:rsidR="00F34B8E">
        <w:t xml:space="preserve"> (</w:t>
      </w:r>
      <w:r w:rsidR="00F34B8E" w:rsidRPr="00F34B8E">
        <w:t>Pluggable Authentication Modules</w:t>
      </w:r>
      <w:r w:rsidR="00F34B8E">
        <w:t>),</w:t>
      </w:r>
      <w:r w:rsidR="00793841" w:rsidRPr="00793841">
        <w:t xml:space="preserve"> </w:t>
      </w:r>
      <w:r w:rsidR="00793841">
        <w:t xml:space="preserve">URL: </w:t>
      </w:r>
      <w:r w:rsidR="00F34B8E">
        <w:t xml:space="preserve"> </w:t>
      </w:r>
      <w:hyperlink r:id="rId48" w:history="1">
        <w:r w:rsidR="00F34B8E" w:rsidRPr="00F34B8E">
          <w:rPr>
            <w:rStyle w:val="Hiperhivatkozs"/>
          </w:rPr>
          <w:t>http://www.linux-pam.org/</w:t>
        </w:r>
      </w:hyperlink>
      <w:r w:rsidR="00F34B8E">
        <w:t xml:space="preserve"> </w:t>
      </w:r>
      <w:r w:rsidR="00F34B8E">
        <w:br/>
        <w:t>(2013. május)</w:t>
      </w:r>
      <w:bookmarkEnd w:id="80"/>
    </w:p>
    <w:p w:rsidR="00B55F09" w:rsidRDefault="006E2E70" w:rsidP="006E2E70">
      <w:pPr>
        <w:pStyle w:val="Irodalomjegyzksor"/>
      </w:pPr>
      <w:bookmarkStart w:id="81" w:name="_Ref356152875"/>
      <w:r>
        <w:t>S. Deterding, D. Dixon, R. Khaled és L. Nacke, „From Game Design Elements  to Gamefulness: Defining "Gamification"” 2011.</w:t>
      </w:r>
      <w:bookmarkEnd w:id="81"/>
    </w:p>
    <w:p w:rsidR="00BB28CA" w:rsidRDefault="00BB28CA" w:rsidP="00DB4016">
      <w:pPr>
        <w:pStyle w:val="Irodalomjegyzksor"/>
      </w:pPr>
      <w:bookmarkStart w:id="82" w:name="_Ref356242775"/>
      <w:r w:rsidRPr="00BB28CA">
        <w:t>Joshua Williams</w:t>
      </w:r>
      <w:r>
        <w:t xml:space="preserve">, </w:t>
      </w:r>
      <w:r w:rsidRPr="00BB28CA">
        <w:t>Ross Smith</w:t>
      </w:r>
      <w:r>
        <w:t>,</w:t>
      </w:r>
      <w:r w:rsidRPr="00BB28CA">
        <w:t xml:space="preserve"> Score One for Quality!</w:t>
      </w:r>
      <w:r>
        <w:t xml:space="preserve">: </w:t>
      </w:r>
      <w:r w:rsidRPr="00BB28CA">
        <w:t>Using Games to Improve Product Quality</w:t>
      </w:r>
      <w:r>
        <w:t xml:space="preserve"> 2008</w:t>
      </w:r>
      <w:bookmarkEnd w:id="82"/>
    </w:p>
    <w:p w:rsidR="001E3936" w:rsidRDefault="001E3936" w:rsidP="001E3936">
      <w:pPr>
        <w:pStyle w:val="Irodalomjegyzksor"/>
      </w:pPr>
      <w:bookmarkStart w:id="83" w:name="_Ref374015320"/>
      <w:r>
        <w:t xml:space="preserve">R. A. Bartle, „Hearts, clubs, diamonds, spades: players who suit MUDs” 28 augusztus 1996. [Online].  </w:t>
      </w:r>
      <w:r w:rsidR="00793841">
        <w:t xml:space="preserve">URL: </w:t>
      </w:r>
      <w:hyperlink r:id="rId49" w:history="1">
        <w:r w:rsidRPr="00DD3EB6">
          <w:rPr>
            <w:rStyle w:val="Hiperhivatkozs"/>
          </w:rPr>
          <w:t>http://www.mud.co.uk/richard/hcds.htm</w:t>
        </w:r>
      </w:hyperlink>
      <w:r>
        <w:t>.</w:t>
      </w:r>
      <w:r>
        <w:br/>
      </w:r>
      <w:r w:rsidR="00793841">
        <w:t>(</w:t>
      </w:r>
      <w:r>
        <w:t>2013. december)</w:t>
      </w:r>
      <w:bookmarkEnd w:id="83"/>
    </w:p>
    <w:p w:rsidR="00DD3EB6" w:rsidRDefault="00DD3EB6" w:rsidP="00DD3EB6">
      <w:pPr>
        <w:pStyle w:val="Irodalomjegyzksor"/>
      </w:pPr>
      <w:bookmarkStart w:id="84" w:name="_Ref374371405"/>
      <w:r w:rsidRPr="00DD3EB6">
        <w:t>Linux Prog</w:t>
      </w:r>
      <w:r>
        <w:t>rammer's Manual:</w:t>
      </w:r>
      <w:r w:rsidRPr="00DD3EB6">
        <w:t xml:space="preserve"> PROC</w:t>
      </w:r>
      <w:r>
        <w:br/>
      </w:r>
      <w:r w:rsidR="00793841">
        <w:t xml:space="preserve">URL: </w:t>
      </w:r>
      <w:hyperlink r:id="rId50" w:history="1">
        <w:r w:rsidRPr="00793841">
          <w:rPr>
            <w:rStyle w:val="Hiperhivatkozs"/>
          </w:rPr>
          <w:t>http://man7.org/linux/man-pages/man5/proc.5.html</w:t>
        </w:r>
      </w:hyperlink>
      <w:r w:rsidR="00793841">
        <w:t xml:space="preserve"> (2013. december)</w:t>
      </w:r>
      <w:bookmarkEnd w:id="84"/>
    </w:p>
    <w:p w:rsidR="00974B96" w:rsidRDefault="00974B96" w:rsidP="00974B96">
      <w:pPr>
        <w:pStyle w:val="Irodalomjegyzksor"/>
      </w:pPr>
      <w:bookmarkStart w:id="85" w:name="_Ref374879865"/>
      <w:r w:rsidRPr="00974B96">
        <w:t>Jay Weisskopf</w:t>
      </w:r>
      <w:r>
        <w:t xml:space="preserve">: </w:t>
      </w:r>
      <w:r w:rsidRPr="00974B96">
        <w:t>AndroidSliderPreference</w:t>
      </w:r>
      <w:r>
        <w:t xml:space="preserve"> projekt</w:t>
      </w:r>
      <w:r>
        <w:br/>
        <w:t xml:space="preserve">URL: </w:t>
      </w:r>
      <w:hyperlink r:id="rId51" w:history="1">
        <w:r w:rsidR="004B69B6">
          <w:rPr>
            <w:rStyle w:val="Hiperhivatkozs"/>
          </w:rPr>
          <w:t>https://github.com/jayschwa/AndroidSliderPreference</w:t>
        </w:r>
      </w:hyperlink>
      <w:r w:rsidR="004B69B6">
        <w:t xml:space="preserve">  (2013. </w:t>
      </w:r>
      <w:r>
        <w:t>december)</w:t>
      </w:r>
      <w:bookmarkEnd w:id="85"/>
    </w:p>
    <w:p w:rsidR="003A04DF" w:rsidRDefault="003A04DF" w:rsidP="003A04DF">
      <w:pPr>
        <w:pStyle w:val="Irodalomjegyzksor"/>
      </w:pPr>
      <w:bookmarkStart w:id="86" w:name="_Ref374895138"/>
      <w:r>
        <w:t xml:space="preserve">Eclipse JDT, URL: </w:t>
      </w:r>
      <w:hyperlink r:id="rId52" w:history="1">
        <w:r w:rsidRPr="003A04DF">
          <w:rPr>
            <w:rStyle w:val="Hiperhivatkozs"/>
          </w:rPr>
          <w:t>http://www.eclipse.org/jdt/</w:t>
        </w:r>
      </w:hyperlink>
      <w:r>
        <w:t xml:space="preserve">  (2013. december)</w:t>
      </w:r>
      <w:bookmarkEnd w:id="86"/>
    </w:p>
    <w:p w:rsidR="003A04DF" w:rsidRDefault="003A04DF" w:rsidP="003A04DF">
      <w:pPr>
        <w:pStyle w:val="Irodalomjegyzksor"/>
      </w:pPr>
      <w:r>
        <w:t xml:space="preserve">Javassist, URL: </w:t>
      </w:r>
      <w:hyperlink r:id="rId53" w:history="1">
        <w:r w:rsidRPr="003A04DF">
          <w:rPr>
            <w:rStyle w:val="Hiperhivatkozs"/>
          </w:rPr>
          <w:t>www.javassist.org/‎</w:t>
        </w:r>
      </w:hyperlink>
      <w:r>
        <w:t xml:space="preserve">  (2013. december)</w:t>
      </w:r>
    </w:p>
    <w:sectPr w:rsidR="003A04DF" w:rsidSect="00D23BFC">
      <w:headerReference w:type="even" r:id="rId54"/>
      <w:footerReference w:type="default" r:id="rId55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1958" w:rsidRDefault="00A81958">
      <w:r>
        <w:separator/>
      </w:r>
    </w:p>
  </w:endnote>
  <w:endnote w:type="continuationSeparator" w:id="0">
    <w:p w:rsidR="00A81958" w:rsidRDefault="00A819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2553" w:rsidRDefault="00E12553">
    <w:pPr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2553" w:rsidRDefault="00E12553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1D60D5">
      <w:rPr>
        <w:rStyle w:val="Oldalszm"/>
        <w:noProof/>
      </w:rPr>
      <w:t>67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1958" w:rsidRDefault="00A81958">
      <w:r>
        <w:separator/>
      </w:r>
    </w:p>
  </w:footnote>
  <w:footnote w:type="continuationSeparator" w:id="0">
    <w:p w:rsidR="00A81958" w:rsidRDefault="00A81958">
      <w:r>
        <w:continuationSeparator/>
      </w:r>
    </w:p>
  </w:footnote>
  <w:footnote w:id="1">
    <w:p w:rsidR="00E12553" w:rsidRDefault="00E12553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5A15DD">
        <w:t>https://developers.google.com/appengine/</w:t>
      </w:r>
    </w:p>
  </w:footnote>
  <w:footnote w:id="2">
    <w:p w:rsidR="00E12553" w:rsidRDefault="00E12553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C16F61">
        <w:t>https://play.google.com/store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2553" w:rsidRDefault="00E12553"/>
  <w:p w:rsidR="00E12553" w:rsidRDefault="00E12553"/>
  <w:p w:rsidR="00E12553" w:rsidRDefault="00E12553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B67A6"/>
    <w:multiLevelType w:val="hybridMultilevel"/>
    <w:tmpl w:val="132240B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5600E0"/>
    <w:multiLevelType w:val="hybridMultilevel"/>
    <w:tmpl w:val="A4409A2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7E453B0"/>
    <w:multiLevelType w:val="hybridMultilevel"/>
    <w:tmpl w:val="9AB23838"/>
    <w:lvl w:ilvl="0" w:tplc="040E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4">
    <w:nsid w:val="1B0F49F3"/>
    <w:multiLevelType w:val="hybridMultilevel"/>
    <w:tmpl w:val="723E1D9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1BB7691E"/>
    <w:multiLevelType w:val="hybridMultilevel"/>
    <w:tmpl w:val="CC2E8898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C75669A"/>
    <w:multiLevelType w:val="hybridMultilevel"/>
    <w:tmpl w:val="D9D8BC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EE31368"/>
    <w:multiLevelType w:val="hybridMultilevel"/>
    <w:tmpl w:val="84B80E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1DC3D42"/>
    <w:multiLevelType w:val="hybridMultilevel"/>
    <w:tmpl w:val="930E043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3DB50E9"/>
    <w:multiLevelType w:val="hybridMultilevel"/>
    <w:tmpl w:val="786C37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82C5CA2"/>
    <w:multiLevelType w:val="hybridMultilevel"/>
    <w:tmpl w:val="FC7E2C3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A5121B4"/>
    <w:multiLevelType w:val="hybridMultilevel"/>
    <w:tmpl w:val="727C9F16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A942812"/>
    <w:multiLevelType w:val="hybridMultilevel"/>
    <w:tmpl w:val="354C1C38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2982DEF"/>
    <w:multiLevelType w:val="hybridMultilevel"/>
    <w:tmpl w:val="CA70AF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33F3E35"/>
    <w:multiLevelType w:val="hybridMultilevel"/>
    <w:tmpl w:val="695675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3BD27C9"/>
    <w:multiLevelType w:val="hybridMultilevel"/>
    <w:tmpl w:val="2D5471C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40F2464E"/>
    <w:multiLevelType w:val="hybridMultilevel"/>
    <w:tmpl w:val="DB46A70E"/>
    <w:lvl w:ilvl="0" w:tplc="040E0017">
      <w:start w:val="1"/>
      <w:numFmt w:val="lowerLetter"/>
      <w:lvlText w:val="%1)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>
    <w:nsid w:val="45976E08"/>
    <w:multiLevelType w:val="hybridMultilevel"/>
    <w:tmpl w:val="0C9AD136"/>
    <w:lvl w:ilvl="0" w:tplc="040E0017">
      <w:start w:val="1"/>
      <w:numFmt w:val="lowerLetter"/>
      <w:lvlText w:val="%1)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E8F1853"/>
    <w:multiLevelType w:val="hybridMultilevel"/>
    <w:tmpl w:val="B936BB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2070AD8"/>
    <w:multiLevelType w:val="hybridMultilevel"/>
    <w:tmpl w:val="763A06F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2154351"/>
    <w:multiLevelType w:val="hybridMultilevel"/>
    <w:tmpl w:val="6660D2B4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8">
    <w:nsid w:val="5371529F"/>
    <w:multiLevelType w:val="hybridMultilevel"/>
    <w:tmpl w:val="CFEAD826"/>
    <w:lvl w:ilvl="0" w:tplc="040E0001">
      <w:start w:val="1"/>
      <w:numFmt w:val="bullet"/>
      <w:lvlText w:val=""/>
      <w:lvlJc w:val="left"/>
      <w:pPr>
        <w:ind w:left="150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22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94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6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8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10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82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54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69" w:hanging="360"/>
      </w:pPr>
      <w:rPr>
        <w:rFonts w:ascii="Wingdings" w:hAnsi="Wingdings" w:hint="default"/>
      </w:rPr>
    </w:lvl>
  </w:abstractNum>
  <w:abstractNum w:abstractNumId="29">
    <w:nsid w:val="5B505A33"/>
    <w:multiLevelType w:val="hybridMultilevel"/>
    <w:tmpl w:val="2BA6F2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E472127"/>
    <w:multiLevelType w:val="hybridMultilevel"/>
    <w:tmpl w:val="324A8A88"/>
    <w:lvl w:ilvl="0" w:tplc="040E0017">
      <w:start w:val="1"/>
      <w:numFmt w:val="lowerLetter"/>
      <w:lvlText w:val="%1)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4166DD0"/>
    <w:multiLevelType w:val="hybridMultilevel"/>
    <w:tmpl w:val="16A04B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00D7FC4"/>
    <w:multiLevelType w:val="hybridMultilevel"/>
    <w:tmpl w:val="A1FE024E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799C3B84"/>
    <w:multiLevelType w:val="multilevel"/>
    <w:tmpl w:val="85186F18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2"/>
  </w:num>
  <w:num w:numId="2">
    <w:abstractNumId w:val="33"/>
  </w:num>
  <w:num w:numId="3">
    <w:abstractNumId w:val="5"/>
  </w:num>
  <w:num w:numId="4">
    <w:abstractNumId w:val="20"/>
  </w:num>
  <w:num w:numId="5">
    <w:abstractNumId w:val="22"/>
  </w:num>
  <w:num w:numId="6">
    <w:abstractNumId w:val="27"/>
  </w:num>
  <w:num w:numId="7">
    <w:abstractNumId w:val="16"/>
  </w:num>
  <w:num w:numId="8">
    <w:abstractNumId w:val="18"/>
  </w:num>
  <w:num w:numId="9">
    <w:abstractNumId w:val="19"/>
  </w:num>
  <w:num w:numId="10">
    <w:abstractNumId w:val="29"/>
  </w:num>
  <w:num w:numId="11">
    <w:abstractNumId w:val="31"/>
  </w:num>
  <w:num w:numId="12">
    <w:abstractNumId w:val="7"/>
  </w:num>
  <w:num w:numId="13">
    <w:abstractNumId w:val="14"/>
  </w:num>
  <w:num w:numId="14">
    <w:abstractNumId w:val="24"/>
  </w:num>
  <w:num w:numId="15">
    <w:abstractNumId w:val="23"/>
  </w:num>
  <w:num w:numId="16">
    <w:abstractNumId w:val="13"/>
  </w:num>
  <w:num w:numId="17">
    <w:abstractNumId w:val="21"/>
  </w:num>
  <w:num w:numId="18">
    <w:abstractNumId w:val="30"/>
  </w:num>
  <w:num w:numId="19">
    <w:abstractNumId w:val="8"/>
  </w:num>
  <w:num w:numId="20">
    <w:abstractNumId w:val="25"/>
  </w:num>
  <w:num w:numId="21">
    <w:abstractNumId w:val="0"/>
  </w:num>
  <w:num w:numId="22">
    <w:abstractNumId w:val="32"/>
  </w:num>
  <w:num w:numId="23">
    <w:abstractNumId w:val="26"/>
  </w:num>
  <w:num w:numId="24">
    <w:abstractNumId w:val="12"/>
  </w:num>
  <w:num w:numId="25">
    <w:abstractNumId w:val="28"/>
  </w:num>
  <w:num w:numId="26">
    <w:abstractNumId w:val="9"/>
  </w:num>
  <w:num w:numId="27">
    <w:abstractNumId w:val="6"/>
  </w:num>
  <w:num w:numId="28">
    <w:abstractNumId w:val="10"/>
  </w:num>
  <w:num w:numId="29">
    <w:abstractNumId w:val="15"/>
  </w:num>
  <w:num w:numId="30">
    <w:abstractNumId w:val="4"/>
  </w:num>
  <w:num w:numId="31">
    <w:abstractNumId w:val="3"/>
  </w:num>
  <w:num w:numId="32">
    <w:abstractNumId w:val="17"/>
  </w:num>
  <w:num w:numId="33">
    <w:abstractNumId w:val="11"/>
  </w:num>
  <w:num w:numId="34">
    <w:abstractNumId w:val="1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2"/>
  <w:embedSystem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0CAA"/>
    <w:rsid w:val="00002554"/>
    <w:rsid w:val="000045D1"/>
    <w:rsid w:val="00004D80"/>
    <w:rsid w:val="000062F4"/>
    <w:rsid w:val="0000694A"/>
    <w:rsid w:val="00010672"/>
    <w:rsid w:val="0001192F"/>
    <w:rsid w:val="00013AA3"/>
    <w:rsid w:val="00013D05"/>
    <w:rsid w:val="0001482E"/>
    <w:rsid w:val="000208A3"/>
    <w:rsid w:val="000267F0"/>
    <w:rsid w:val="00026B04"/>
    <w:rsid w:val="000310CA"/>
    <w:rsid w:val="0003162A"/>
    <w:rsid w:val="00031A10"/>
    <w:rsid w:val="00035321"/>
    <w:rsid w:val="000365EA"/>
    <w:rsid w:val="00041F3E"/>
    <w:rsid w:val="000426DA"/>
    <w:rsid w:val="00043DFC"/>
    <w:rsid w:val="00044D21"/>
    <w:rsid w:val="00044EA2"/>
    <w:rsid w:val="00052689"/>
    <w:rsid w:val="00052CDA"/>
    <w:rsid w:val="00055230"/>
    <w:rsid w:val="000563D7"/>
    <w:rsid w:val="00057E8F"/>
    <w:rsid w:val="00063850"/>
    <w:rsid w:val="00071791"/>
    <w:rsid w:val="000744BC"/>
    <w:rsid w:val="00074DD8"/>
    <w:rsid w:val="00074DDF"/>
    <w:rsid w:val="00074DEE"/>
    <w:rsid w:val="00075835"/>
    <w:rsid w:val="00082C3B"/>
    <w:rsid w:val="0008703F"/>
    <w:rsid w:val="00096844"/>
    <w:rsid w:val="00096846"/>
    <w:rsid w:val="00096CC3"/>
    <w:rsid w:val="00097202"/>
    <w:rsid w:val="000A1449"/>
    <w:rsid w:val="000A681B"/>
    <w:rsid w:val="000A7483"/>
    <w:rsid w:val="000A7A35"/>
    <w:rsid w:val="000B02AB"/>
    <w:rsid w:val="000B0C39"/>
    <w:rsid w:val="000B53E0"/>
    <w:rsid w:val="000C0351"/>
    <w:rsid w:val="000C1966"/>
    <w:rsid w:val="000C3F64"/>
    <w:rsid w:val="000C55E1"/>
    <w:rsid w:val="000C6916"/>
    <w:rsid w:val="000D05A2"/>
    <w:rsid w:val="000D1271"/>
    <w:rsid w:val="000D2991"/>
    <w:rsid w:val="000D6143"/>
    <w:rsid w:val="000E414C"/>
    <w:rsid w:val="000F014B"/>
    <w:rsid w:val="000F0346"/>
    <w:rsid w:val="000F0D22"/>
    <w:rsid w:val="000F2805"/>
    <w:rsid w:val="000F2F94"/>
    <w:rsid w:val="000F3B07"/>
    <w:rsid w:val="000F55DD"/>
    <w:rsid w:val="000F5E4C"/>
    <w:rsid w:val="000F62F9"/>
    <w:rsid w:val="000F6F89"/>
    <w:rsid w:val="001011DF"/>
    <w:rsid w:val="001019A7"/>
    <w:rsid w:val="00102614"/>
    <w:rsid w:val="001036BE"/>
    <w:rsid w:val="00104762"/>
    <w:rsid w:val="0010531E"/>
    <w:rsid w:val="00106689"/>
    <w:rsid w:val="00106DED"/>
    <w:rsid w:val="00115B88"/>
    <w:rsid w:val="00116512"/>
    <w:rsid w:val="00122169"/>
    <w:rsid w:val="0012508F"/>
    <w:rsid w:val="00126814"/>
    <w:rsid w:val="001360B4"/>
    <w:rsid w:val="00136905"/>
    <w:rsid w:val="0014218F"/>
    <w:rsid w:val="00143648"/>
    <w:rsid w:val="00144A75"/>
    <w:rsid w:val="00151E70"/>
    <w:rsid w:val="00153E6A"/>
    <w:rsid w:val="00154C7C"/>
    <w:rsid w:val="001603C7"/>
    <w:rsid w:val="00162D39"/>
    <w:rsid w:val="0016352F"/>
    <w:rsid w:val="001635D4"/>
    <w:rsid w:val="0016551F"/>
    <w:rsid w:val="001658CD"/>
    <w:rsid w:val="00171054"/>
    <w:rsid w:val="00172810"/>
    <w:rsid w:val="00176E7A"/>
    <w:rsid w:val="00181C57"/>
    <w:rsid w:val="00184418"/>
    <w:rsid w:val="00184542"/>
    <w:rsid w:val="00192268"/>
    <w:rsid w:val="001978EE"/>
    <w:rsid w:val="001A4597"/>
    <w:rsid w:val="001A524C"/>
    <w:rsid w:val="001A57BC"/>
    <w:rsid w:val="001A5DD7"/>
    <w:rsid w:val="001A66B9"/>
    <w:rsid w:val="001B3677"/>
    <w:rsid w:val="001B3CBA"/>
    <w:rsid w:val="001B5116"/>
    <w:rsid w:val="001C40E2"/>
    <w:rsid w:val="001C5718"/>
    <w:rsid w:val="001C6455"/>
    <w:rsid w:val="001C64C0"/>
    <w:rsid w:val="001C6FE6"/>
    <w:rsid w:val="001D60D5"/>
    <w:rsid w:val="001D7695"/>
    <w:rsid w:val="001D7895"/>
    <w:rsid w:val="001E224C"/>
    <w:rsid w:val="001E3936"/>
    <w:rsid w:val="001E4318"/>
    <w:rsid w:val="001E7117"/>
    <w:rsid w:val="001F3FFA"/>
    <w:rsid w:val="001F452F"/>
    <w:rsid w:val="001F7B75"/>
    <w:rsid w:val="00201371"/>
    <w:rsid w:val="00201B70"/>
    <w:rsid w:val="00203F62"/>
    <w:rsid w:val="002102C3"/>
    <w:rsid w:val="002137CF"/>
    <w:rsid w:val="0021760F"/>
    <w:rsid w:val="0021788C"/>
    <w:rsid w:val="00224B7A"/>
    <w:rsid w:val="00225F65"/>
    <w:rsid w:val="002262E4"/>
    <w:rsid w:val="00227347"/>
    <w:rsid w:val="00230463"/>
    <w:rsid w:val="00230A02"/>
    <w:rsid w:val="00230A76"/>
    <w:rsid w:val="00232D32"/>
    <w:rsid w:val="00233D17"/>
    <w:rsid w:val="0023411B"/>
    <w:rsid w:val="002346B1"/>
    <w:rsid w:val="0023517C"/>
    <w:rsid w:val="002416A7"/>
    <w:rsid w:val="002429AA"/>
    <w:rsid w:val="0024391D"/>
    <w:rsid w:val="0024411B"/>
    <w:rsid w:val="00244F4B"/>
    <w:rsid w:val="00247248"/>
    <w:rsid w:val="00247B9D"/>
    <w:rsid w:val="00253EE7"/>
    <w:rsid w:val="00256D8E"/>
    <w:rsid w:val="00263107"/>
    <w:rsid w:val="00264154"/>
    <w:rsid w:val="00267513"/>
    <w:rsid w:val="00267677"/>
    <w:rsid w:val="00273D83"/>
    <w:rsid w:val="002803B3"/>
    <w:rsid w:val="0028123A"/>
    <w:rsid w:val="00281C81"/>
    <w:rsid w:val="00284021"/>
    <w:rsid w:val="002841F9"/>
    <w:rsid w:val="00284CB4"/>
    <w:rsid w:val="002860AE"/>
    <w:rsid w:val="00287DA2"/>
    <w:rsid w:val="002978C6"/>
    <w:rsid w:val="002A024C"/>
    <w:rsid w:val="002A1D31"/>
    <w:rsid w:val="002A388E"/>
    <w:rsid w:val="002B0623"/>
    <w:rsid w:val="002B1855"/>
    <w:rsid w:val="002B228C"/>
    <w:rsid w:val="002B5F29"/>
    <w:rsid w:val="002C45DE"/>
    <w:rsid w:val="002C7EC5"/>
    <w:rsid w:val="002D0621"/>
    <w:rsid w:val="002D5E04"/>
    <w:rsid w:val="002D7DA9"/>
    <w:rsid w:val="002E1788"/>
    <w:rsid w:val="002E1D2A"/>
    <w:rsid w:val="002E2D77"/>
    <w:rsid w:val="002E7B2F"/>
    <w:rsid w:val="002F4191"/>
    <w:rsid w:val="002F49BE"/>
    <w:rsid w:val="002F6A70"/>
    <w:rsid w:val="00302BB3"/>
    <w:rsid w:val="00302D91"/>
    <w:rsid w:val="00306204"/>
    <w:rsid w:val="00310681"/>
    <w:rsid w:val="00310F1C"/>
    <w:rsid w:val="00311BE7"/>
    <w:rsid w:val="00313013"/>
    <w:rsid w:val="00315D62"/>
    <w:rsid w:val="00316BCB"/>
    <w:rsid w:val="003219B4"/>
    <w:rsid w:val="003235BB"/>
    <w:rsid w:val="00325089"/>
    <w:rsid w:val="0032703E"/>
    <w:rsid w:val="0033083E"/>
    <w:rsid w:val="00331438"/>
    <w:rsid w:val="00336DB4"/>
    <w:rsid w:val="00336F1E"/>
    <w:rsid w:val="003376CA"/>
    <w:rsid w:val="003449F9"/>
    <w:rsid w:val="00345533"/>
    <w:rsid w:val="00345D47"/>
    <w:rsid w:val="0034612E"/>
    <w:rsid w:val="00350AEC"/>
    <w:rsid w:val="003536A2"/>
    <w:rsid w:val="00355118"/>
    <w:rsid w:val="003624DE"/>
    <w:rsid w:val="00362B2C"/>
    <w:rsid w:val="00363AD5"/>
    <w:rsid w:val="00363CE0"/>
    <w:rsid w:val="00364C54"/>
    <w:rsid w:val="003658F3"/>
    <w:rsid w:val="00366A52"/>
    <w:rsid w:val="00366A93"/>
    <w:rsid w:val="00367B21"/>
    <w:rsid w:val="003712FC"/>
    <w:rsid w:val="00372878"/>
    <w:rsid w:val="0037381F"/>
    <w:rsid w:val="003740E4"/>
    <w:rsid w:val="00375378"/>
    <w:rsid w:val="0037563F"/>
    <w:rsid w:val="003760E4"/>
    <w:rsid w:val="003811F2"/>
    <w:rsid w:val="00382778"/>
    <w:rsid w:val="00383535"/>
    <w:rsid w:val="00391AE9"/>
    <w:rsid w:val="003943A1"/>
    <w:rsid w:val="00397A85"/>
    <w:rsid w:val="003A0225"/>
    <w:rsid w:val="003A04DF"/>
    <w:rsid w:val="003A1224"/>
    <w:rsid w:val="003A4CDB"/>
    <w:rsid w:val="003A5BAE"/>
    <w:rsid w:val="003A6624"/>
    <w:rsid w:val="003A6722"/>
    <w:rsid w:val="003B2689"/>
    <w:rsid w:val="003C05CE"/>
    <w:rsid w:val="003D0F65"/>
    <w:rsid w:val="003D1AB1"/>
    <w:rsid w:val="003D1F99"/>
    <w:rsid w:val="003D6EB0"/>
    <w:rsid w:val="003E2DC2"/>
    <w:rsid w:val="003E70B1"/>
    <w:rsid w:val="003E7766"/>
    <w:rsid w:val="003F06E1"/>
    <w:rsid w:val="003F5425"/>
    <w:rsid w:val="003F59CC"/>
    <w:rsid w:val="003F6633"/>
    <w:rsid w:val="003F7610"/>
    <w:rsid w:val="00400E7C"/>
    <w:rsid w:val="00401EB8"/>
    <w:rsid w:val="004041FE"/>
    <w:rsid w:val="00410924"/>
    <w:rsid w:val="0041280C"/>
    <w:rsid w:val="004131B1"/>
    <w:rsid w:val="004133E2"/>
    <w:rsid w:val="0041508D"/>
    <w:rsid w:val="004157A9"/>
    <w:rsid w:val="004158A5"/>
    <w:rsid w:val="00416255"/>
    <w:rsid w:val="0041702A"/>
    <w:rsid w:val="0041731E"/>
    <w:rsid w:val="00421B26"/>
    <w:rsid w:val="00423411"/>
    <w:rsid w:val="004307BB"/>
    <w:rsid w:val="004318CA"/>
    <w:rsid w:val="0043299E"/>
    <w:rsid w:val="004349E5"/>
    <w:rsid w:val="0043645A"/>
    <w:rsid w:val="00436B96"/>
    <w:rsid w:val="00437DD3"/>
    <w:rsid w:val="00441045"/>
    <w:rsid w:val="00442C21"/>
    <w:rsid w:val="00444D85"/>
    <w:rsid w:val="00445D6A"/>
    <w:rsid w:val="004477CD"/>
    <w:rsid w:val="004518AE"/>
    <w:rsid w:val="00453AF4"/>
    <w:rsid w:val="0045502F"/>
    <w:rsid w:val="00455216"/>
    <w:rsid w:val="004555B4"/>
    <w:rsid w:val="00456D91"/>
    <w:rsid w:val="004675B4"/>
    <w:rsid w:val="00467F04"/>
    <w:rsid w:val="0047028B"/>
    <w:rsid w:val="00471068"/>
    <w:rsid w:val="00472B4B"/>
    <w:rsid w:val="004742DF"/>
    <w:rsid w:val="00476C98"/>
    <w:rsid w:val="004809FA"/>
    <w:rsid w:val="004820D4"/>
    <w:rsid w:val="0048363E"/>
    <w:rsid w:val="0048395A"/>
    <w:rsid w:val="004851C7"/>
    <w:rsid w:val="0049031E"/>
    <w:rsid w:val="00493CCB"/>
    <w:rsid w:val="00496139"/>
    <w:rsid w:val="00496A47"/>
    <w:rsid w:val="004973DC"/>
    <w:rsid w:val="004A1195"/>
    <w:rsid w:val="004A4988"/>
    <w:rsid w:val="004A7CC8"/>
    <w:rsid w:val="004B619A"/>
    <w:rsid w:val="004B69B6"/>
    <w:rsid w:val="004C3280"/>
    <w:rsid w:val="004C51DC"/>
    <w:rsid w:val="004E0544"/>
    <w:rsid w:val="004E0BE9"/>
    <w:rsid w:val="004E4885"/>
    <w:rsid w:val="004F3EA2"/>
    <w:rsid w:val="004F7856"/>
    <w:rsid w:val="005002E2"/>
    <w:rsid w:val="00501218"/>
    <w:rsid w:val="00502263"/>
    <w:rsid w:val="00502A30"/>
    <w:rsid w:val="0050306E"/>
    <w:rsid w:val="005063E3"/>
    <w:rsid w:val="00507A1A"/>
    <w:rsid w:val="00513A65"/>
    <w:rsid w:val="00515B0F"/>
    <w:rsid w:val="00515F54"/>
    <w:rsid w:val="005214FD"/>
    <w:rsid w:val="00521D07"/>
    <w:rsid w:val="005227E3"/>
    <w:rsid w:val="00522CEF"/>
    <w:rsid w:val="00523F94"/>
    <w:rsid w:val="005242B3"/>
    <w:rsid w:val="00525D78"/>
    <w:rsid w:val="00526779"/>
    <w:rsid w:val="00530732"/>
    <w:rsid w:val="00531306"/>
    <w:rsid w:val="005351A6"/>
    <w:rsid w:val="00537E15"/>
    <w:rsid w:val="0054329E"/>
    <w:rsid w:val="00543369"/>
    <w:rsid w:val="00545F56"/>
    <w:rsid w:val="0054642E"/>
    <w:rsid w:val="005479AD"/>
    <w:rsid w:val="00547BB4"/>
    <w:rsid w:val="005524FC"/>
    <w:rsid w:val="00555BBE"/>
    <w:rsid w:val="00564C36"/>
    <w:rsid w:val="00565287"/>
    <w:rsid w:val="005652F7"/>
    <w:rsid w:val="005656F5"/>
    <w:rsid w:val="00565986"/>
    <w:rsid w:val="00570EC9"/>
    <w:rsid w:val="0057123E"/>
    <w:rsid w:val="00572AE8"/>
    <w:rsid w:val="00576495"/>
    <w:rsid w:val="00580316"/>
    <w:rsid w:val="0058063F"/>
    <w:rsid w:val="00580EAA"/>
    <w:rsid w:val="005810EF"/>
    <w:rsid w:val="00586E8E"/>
    <w:rsid w:val="00596C03"/>
    <w:rsid w:val="005A15DD"/>
    <w:rsid w:val="005A3084"/>
    <w:rsid w:val="005A4F6F"/>
    <w:rsid w:val="005B1F50"/>
    <w:rsid w:val="005B2A8D"/>
    <w:rsid w:val="005C0DD1"/>
    <w:rsid w:val="005C21CF"/>
    <w:rsid w:val="005C3977"/>
    <w:rsid w:val="005C6E12"/>
    <w:rsid w:val="005D25D6"/>
    <w:rsid w:val="005D3443"/>
    <w:rsid w:val="005D523F"/>
    <w:rsid w:val="005D5517"/>
    <w:rsid w:val="005D7128"/>
    <w:rsid w:val="005D7F80"/>
    <w:rsid w:val="005E01E0"/>
    <w:rsid w:val="005F3842"/>
    <w:rsid w:val="005F58BA"/>
    <w:rsid w:val="005F6007"/>
    <w:rsid w:val="005F7F4B"/>
    <w:rsid w:val="006008DA"/>
    <w:rsid w:val="00600E32"/>
    <w:rsid w:val="006033FE"/>
    <w:rsid w:val="00605414"/>
    <w:rsid w:val="006059CA"/>
    <w:rsid w:val="006066E4"/>
    <w:rsid w:val="00606AE1"/>
    <w:rsid w:val="006100D2"/>
    <w:rsid w:val="006107A5"/>
    <w:rsid w:val="0062185B"/>
    <w:rsid w:val="00625FC3"/>
    <w:rsid w:val="0063585C"/>
    <w:rsid w:val="006406C3"/>
    <w:rsid w:val="00641018"/>
    <w:rsid w:val="00644F37"/>
    <w:rsid w:val="00646E62"/>
    <w:rsid w:val="00650C7C"/>
    <w:rsid w:val="0065445A"/>
    <w:rsid w:val="006546AD"/>
    <w:rsid w:val="006606A5"/>
    <w:rsid w:val="00663A3E"/>
    <w:rsid w:val="00664149"/>
    <w:rsid w:val="006737CF"/>
    <w:rsid w:val="00675281"/>
    <w:rsid w:val="00681E99"/>
    <w:rsid w:val="00684B90"/>
    <w:rsid w:val="00684DA4"/>
    <w:rsid w:val="00687853"/>
    <w:rsid w:val="00692605"/>
    <w:rsid w:val="00693308"/>
    <w:rsid w:val="006A0B27"/>
    <w:rsid w:val="006A0EF8"/>
    <w:rsid w:val="006A1B7F"/>
    <w:rsid w:val="006A31D7"/>
    <w:rsid w:val="006A5576"/>
    <w:rsid w:val="006B301C"/>
    <w:rsid w:val="006B7FBA"/>
    <w:rsid w:val="006C0B6F"/>
    <w:rsid w:val="006C6D24"/>
    <w:rsid w:val="006D03B2"/>
    <w:rsid w:val="006D0C6D"/>
    <w:rsid w:val="006D2D39"/>
    <w:rsid w:val="006D338C"/>
    <w:rsid w:val="006D34DD"/>
    <w:rsid w:val="006D531C"/>
    <w:rsid w:val="006E1F20"/>
    <w:rsid w:val="006E2E70"/>
    <w:rsid w:val="006E2F28"/>
    <w:rsid w:val="006E3FB5"/>
    <w:rsid w:val="006E601A"/>
    <w:rsid w:val="006F0B1E"/>
    <w:rsid w:val="006F1B9B"/>
    <w:rsid w:val="006F512E"/>
    <w:rsid w:val="00700E3A"/>
    <w:rsid w:val="00704DA0"/>
    <w:rsid w:val="007067A4"/>
    <w:rsid w:val="0071096D"/>
    <w:rsid w:val="00712ECC"/>
    <w:rsid w:val="00724B38"/>
    <w:rsid w:val="00727DA1"/>
    <w:rsid w:val="00730B3C"/>
    <w:rsid w:val="0073681E"/>
    <w:rsid w:val="007374B3"/>
    <w:rsid w:val="00737FB7"/>
    <w:rsid w:val="00745516"/>
    <w:rsid w:val="00745E7E"/>
    <w:rsid w:val="007467BA"/>
    <w:rsid w:val="00750725"/>
    <w:rsid w:val="007520AE"/>
    <w:rsid w:val="00752C42"/>
    <w:rsid w:val="00753496"/>
    <w:rsid w:val="00762BCF"/>
    <w:rsid w:val="00763E2A"/>
    <w:rsid w:val="0076617B"/>
    <w:rsid w:val="00766FDD"/>
    <w:rsid w:val="007710CB"/>
    <w:rsid w:val="00771B38"/>
    <w:rsid w:val="00771E2E"/>
    <w:rsid w:val="007813FC"/>
    <w:rsid w:val="00781D99"/>
    <w:rsid w:val="0078368E"/>
    <w:rsid w:val="007855FF"/>
    <w:rsid w:val="00790A25"/>
    <w:rsid w:val="007917C2"/>
    <w:rsid w:val="00793841"/>
    <w:rsid w:val="00796A3D"/>
    <w:rsid w:val="00796AEA"/>
    <w:rsid w:val="007A3AC7"/>
    <w:rsid w:val="007A3CBD"/>
    <w:rsid w:val="007B1563"/>
    <w:rsid w:val="007B183D"/>
    <w:rsid w:val="007B3283"/>
    <w:rsid w:val="007B5634"/>
    <w:rsid w:val="007B79A7"/>
    <w:rsid w:val="007B7D86"/>
    <w:rsid w:val="007C2F60"/>
    <w:rsid w:val="007C3501"/>
    <w:rsid w:val="007C7F70"/>
    <w:rsid w:val="007D5B1E"/>
    <w:rsid w:val="007D76D9"/>
    <w:rsid w:val="007E1ADD"/>
    <w:rsid w:val="007E23D2"/>
    <w:rsid w:val="007E27F5"/>
    <w:rsid w:val="007E4D97"/>
    <w:rsid w:val="007E79B0"/>
    <w:rsid w:val="007E7A6C"/>
    <w:rsid w:val="0080004E"/>
    <w:rsid w:val="00806BA6"/>
    <w:rsid w:val="00813580"/>
    <w:rsid w:val="00813EFE"/>
    <w:rsid w:val="00814857"/>
    <w:rsid w:val="00816BCB"/>
    <w:rsid w:val="00820D34"/>
    <w:rsid w:val="0082158A"/>
    <w:rsid w:val="00824524"/>
    <w:rsid w:val="00824E8F"/>
    <w:rsid w:val="008309C3"/>
    <w:rsid w:val="00833111"/>
    <w:rsid w:val="00834C56"/>
    <w:rsid w:val="0084248B"/>
    <w:rsid w:val="0084342D"/>
    <w:rsid w:val="00844420"/>
    <w:rsid w:val="0084675B"/>
    <w:rsid w:val="00847E46"/>
    <w:rsid w:val="00853427"/>
    <w:rsid w:val="00854BDC"/>
    <w:rsid w:val="008576B9"/>
    <w:rsid w:val="00861CC9"/>
    <w:rsid w:val="0086395B"/>
    <w:rsid w:val="00863D3C"/>
    <w:rsid w:val="00865284"/>
    <w:rsid w:val="00865E61"/>
    <w:rsid w:val="0087112B"/>
    <w:rsid w:val="00873218"/>
    <w:rsid w:val="00874195"/>
    <w:rsid w:val="00881374"/>
    <w:rsid w:val="00883327"/>
    <w:rsid w:val="00883B13"/>
    <w:rsid w:val="00886C66"/>
    <w:rsid w:val="0089008D"/>
    <w:rsid w:val="0089095B"/>
    <w:rsid w:val="00891D71"/>
    <w:rsid w:val="00892F0F"/>
    <w:rsid w:val="00893D03"/>
    <w:rsid w:val="00894D77"/>
    <w:rsid w:val="008950C5"/>
    <w:rsid w:val="0089558C"/>
    <w:rsid w:val="00896BC0"/>
    <w:rsid w:val="008A32A2"/>
    <w:rsid w:val="008A420B"/>
    <w:rsid w:val="008A670C"/>
    <w:rsid w:val="008A6E1F"/>
    <w:rsid w:val="008A75C8"/>
    <w:rsid w:val="008B137F"/>
    <w:rsid w:val="008B3950"/>
    <w:rsid w:val="008B4A00"/>
    <w:rsid w:val="008B6CB7"/>
    <w:rsid w:val="008C0929"/>
    <w:rsid w:val="008C0F55"/>
    <w:rsid w:val="008C2574"/>
    <w:rsid w:val="008C4F8C"/>
    <w:rsid w:val="008C5EA2"/>
    <w:rsid w:val="008D4F89"/>
    <w:rsid w:val="008E2E4C"/>
    <w:rsid w:val="008E7228"/>
    <w:rsid w:val="008E76B5"/>
    <w:rsid w:val="0090095B"/>
    <w:rsid w:val="009031DA"/>
    <w:rsid w:val="00903794"/>
    <w:rsid w:val="009052B1"/>
    <w:rsid w:val="0090541F"/>
    <w:rsid w:val="009063A2"/>
    <w:rsid w:val="009125B0"/>
    <w:rsid w:val="00914484"/>
    <w:rsid w:val="009159CF"/>
    <w:rsid w:val="00926398"/>
    <w:rsid w:val="009270E1"/>
    <w:rsid w:val="009271F3"/>
    <w:rsid w:val="00937942"/>
    <w:rsid w:val="00937FD3"/>
    <w:rsid w:val="00940CB1"/>
    <w:rsid w:val="00941698"/>
    <w:rsid w:val="00943238"/>
    <w:rsid w:val="00952567"/>
    <w:rsid w:val="0095654F"/>
    <w:rsid w:val="009635A5"/>
    <w:rsid w:val="009661ED"/>
    <w:rsid w:val="00966A65"/>
    <w:rsid w:val="009707AD"/>
    <w:rsid w:val="00974B96"/>
    <w:rsid w:val="0098532E"/>
    <w:rsid w:val="009868E1"/>
    <w:rsid w:val="009876F7"/>
    <w:rsid w:val="00994DEB"/>
    <w:rsid w:val="009968B7"/>
    <w:rsid w:val="00997513"/>
    <w:rsid w:val="009A1C0C"/>
    <w:rsid w:val="009A2115"/>
    <w:rsid w:val="009A2DE2"/>
    <w:rsid w:val="009A3853"/>
    <w:rsid w:val="009A47BC"/>
    <w:rsid w:val="009A4C8E"/>
    <w:rsid w:val="009B1AB8"/>
    <w:rsid w:val="009B2ED3"/>
    <w:rsid w:val="009B5894"/>
    <w:rsid w:val="009C1C93"/>
    <w:rsid w:val="009C5AE0"/>
    <w:rsid w:val="009C7762"/>
    <w:rsid w:val="009D3BB4"/>
    <w:rsid w:val="009D4F79"/>
    <w:rsid w:val="009D7546"/>
    <w:rsid w:val="009D7C4D"/>
    <w:rsid w:val="009E210C"/>
    <w:rsid w:val="009E23A9"/>
    <w:rsid w:val="009E4FD0"/>
    <w:rsid w:val="009F4FF0"/>
    <w:rsid w:val="009F76F7"/>
    <w:rsid w:val="009F7CDE"/>
    <w:rsid w:val="00A0243E"/>
    <w:rsid w:val="00A025C5"/>
    <w:rsid w:val="00A06ADD"/>
    <w:rsid w:val="00A06E9A"/>
    <w:rsid w:val="00A079AE"/>
    <w:rsid w:val="00A13741"/>
    <w:rsid w:val="00A15B85"/>
    <w:rsid w:val="00A23BD9"/>
    <w:rsid w:val="00A23DF0"/>
    <w:rsid w:val="00A27A39"/>
    <w:rsid w:val="00A300FF"/>
    <w:rsid w:val="00A34853"/>
    <w:rsid w:val="00A34DC4"/>
    <w:rsid w:val="00A35A3B"/>
    <w:rsid w:val="00A37C38"/>
    <w:rsid w:val="00A4183B"/>
    <w:rsid w:val="00A439A2"/>
    <w:rsid w:val="00A461FD"/>
    <w:rsid w:val="00A471F5"/>
    <w:rsid w:val="00A529EC"/>
    <w:rsid w:val="00A608B1"/>
    <w:rsid w:val="00A60DC3"/>
    <w:rsid w:val="00A6204F"/>
    <w:rsid w:val="00A7322B"/>
    <w:rsid w:val="00A74BC8"/>
    <w:rsid w:val="00A76B51"/>
    <w:rsid w:val="00A76F9A"/>
    <w:rsid w:val="00A775DF"/>
    <w:rsid w:val="00A81958"/>
    <w:rsid w:val="00A8345F"/>
    <w:rsid w:val="00A8360B"/>
    <w:rsid w:val="00A83744"/>
    <w:rsid w:val="00A84278"/>
    <w:rsid w:val="00A85B42"/>
    <w:rsid w:val="00A87F03"/>
    <w:rsid w:val="00A90932"/>
    <w:rsid w:val="00A91E11"/>
    <w:rsid w:val="00A945E3"/>
    <w:rsid w:val="00A9608A"/>
    <w:rsid w:val="00A96432"/>
    <w:rsid w:val="00AA120B"/>
    <w:rsid w:val="00AA1AB6"/>
    <w:rsid w:val="00AA4EA4"/>
    <w:rsid w:val="00AA7135"/>
    <w:rsid w:val="00AA7491"/>
    <w:rsid w:val="00AB511F"/>
    <w:rsid w:val="00AB7549"/>
    <w:rsid w:val="00AC0627"/>
    <w:rsid w:val="00AC2BAD"/>
    <w:rsid w:val="00AC32A2"/>
    <w:rsid w:val="00AC7019"/>
    <w:rsid w:val="00AD0A7B"/>
    <w:rsid w:val="00AD1ADC"/>
    <w:rsid w:val="00AD479D"/>
    <w:rsid w:val="00AD6898"/>
    <w:rsid w:val="00AE05C4"/>
    <w:rsid w:val="00AE4844"/>
    <w:rsid w:val="00AE7485"/>
    <w:rsid w:val="00AF2EE4"/>
    <w:rsid w:val="00B01DD5"/>
    <w:rsid w:val="00B040F6"/>
    <w:rsid w:val="00B04637"/>
    <w:rsid w:val="00B13FD0"/>
    <w:rsid w:val="00B14058"/>
    <w:rsid w:val="00B159F2"/>
    <w:rsid w:val="00B2032F"/>
    <w:rsid w:val="00B2071C"/>
    <w:rsid w:val="00B22E6A"/>
    <w:rsid w:val="00B2429F"/>
    <w:rsid w:val="00B2566C"/>
    <w:rsid w:val="00B25672"/>
    <w:rsid w:val="00B2580C"/>
    <w:rsid w:val="00B310CF"/>
    <w:rsid w:val="00B348B5"/>
    <w:rsid w:val="00B36EA4"/>
    <w:rsid w:val="00B40E68"/>
    <w:rsid w:val="00B4104A"/>
    <w:rsid w:val="00B46D6D"/>
    <w:rsid w:val="00B50CAA"/>
    <w:rsid w:val="00B5136E"/>
    <w:rsid w:val="00B52088"/>
    <w:rsid w:val="00B523C2"/>
    <w:rsid w:val="00B5292B"/>
    <w:rsid w:val="00B537D4"/>
    <w:rsid w:val="00B55C53"/>
    <w:rsid w:val="00B55F09"/>
    <w:rsid w:val="00B60812"/>
    <w:rsid w:val="00B61907"/>
    <w:rsid w:val="00B6250F"/>
    <w:rsid w:val="00B75A51"/>
    <w:rsid w:val="00B75E61"/>
    <w:rsid w:val="00B77729"/>
    <w:rsid w:val="00B80128"/>
    <w:rsid w:val="00B82DED"/>
    <w:rsid w:val="00B8682B"/>
    <w:rsid w:val="00B873D9"/>
    <w:rsid w:val="00B95AB2"/>
    <w:rsid w:val="00B96880"/>
    <w:rsid w:val="00BA09A6"/>
    <w:rsid w:val="00BA2562"/>
    <w:rsid w:val="00BA755D"/>
    <w:rsid w:val="00BB19FE"/>
    <w:rsid w:val="00BB2870"/>
    <w:rsid w:val="00BB28CA"/>
    <w:rsid w:val="00BB2DD1"/>
    <w:rsid w:val="00BB474B"/>
    <w:rsid w:val="00BB54F0"/>
    <w:rsid w:val="00BB5B66"/>
    <w:rsid w:val="00BB76E3"/>
    <w:rsid w:val="00BC0DAC"/>
    <w:rsid w:val="00BC21BB"/>
    <w:rsid w:val="00BC3803"/>
    <w:rsid w:val="00BC5293"/>
    <w:rsid w:val="00BD13E0"/>
    <w:rsid w:val="00BD20F7"/>
    <w:rsid w:val="00BD6070"/>
    <w:rsid w:val="00BD6295"/>
    <w:rsid w:val="00BE03E1"/>
    <w:rsid w:val="00BE084C"/>
    <w:rsid w:val="00BE6C48"/>
    <w:rsid w:val="00BE7F7B"/>
    <w:rsid w:val="00BF3143"/>
    <w:rsid w:val="00C00B3C"/>
    <w:rsid w:val="00C04544"/>
    <w:rsid w:val="00C07E92"/>
    <w:rsid w:val="00C07F02"/>
    <w:rsid w:val="00C11999"/>
    <w:rsid w:val="00C1270D"/>
    <w:rsid w:val="00C12CCD"/>
    <w:rsid w:val="00C16F61"/>
    <w:rsid w:val="00C20900"/>
    <w:rsid w:val="00C20E77"/>
    <w:rsid w:val="00C2398C"/>
    <w:rsid w:val="00C25ABC"/>
    <w:rsid w:val="00C2686E"/>
    <w:rsid w:val="00C26E7A"/>
    <w:rsid w:val="00C301A7"/>
    <w:rsid w:val="00C31260"/>
    <w:rsid w:val="00C35FE0"/>
    <w:rsid w:val="00C40FF8"/>
    <w:rsid w:val="00C44609"/>
    <w:rsid w:val="00C506A3"/>
    <w:rsid w:val="00C53F92"/>
    <w:rsid w:val="00C562B1"/>
    <w:rsid w:val="00C5657C"/>
    <w:rsid w:val="00C638CA"/>
    <w:rsid w:val="00C679DA"/>
    <w:rsid w:val="00C73DEE"/>
    <w:rsid w:val="00C753A7"/>
    <w:rsid w:val="00C766B9"/>
    <w:rsid w:val="00C77344"/>
    <w:rsid w:val="00C8655D"/>
    <w:rsid w:val="00C909D4"/>
    <w:rsid w:val="00C93884"/>
    <w:rsid w:val="00C94815"/>
    <w:rsid w:val="00C956AD"/>
    <w:rsid w:val="00CA6B2D"/>
    <w:rsid w:val="00CA78A1"/>
    <w:rsid w:val="00CB25E8"/>
    <w:rsid w:val="00CB2FE7"/>
    <w:rsid w:val="00CB3D8A"/>
    <w:rsid w:val="00CB4B3D"/>
    <w:rsid w:val="00CB6B83"/>
    <w:rsid w:val="00CC42A9"/>
    <w:rsid w:val="00CC79EF"/>
    <w:rsid w:val="00CD3302"/>
    <w:rsid w:val="00CE71D3"/>
    <w:rsid w:val="00CF02F9"/>
    <w:rsid w:val="00CF030A"/>
    <w:rsid w:val="00CF2F8A"/>
    <w:rsid w:val="00CF6609"/>
    <w:rsid w:val="00CF6BBA"/>
    <w:rsid w:val="00CF7B34"/>
    <w:rsid w:val="00D056D8"/>
    <w:rsid w:val="00D07335"/>
    <w:rsid w:val="00D078A7"/>
    <w:rsid w:val="00D11DC1"/>
    <w:rsid w:val="00D14349"/>
    <w:rsid w:val="00D1632F"/>
    <w:rsid w:val="00D21584"/>
    <w:rsid w:val="00D23BFC"/>
    <w:rsid w:val="00D3440F"/>
    <w:rsid w:val="00D40B1B"/>
    <w:rsid w:val="00D429F2"/>
    <w:rsid w:val="00D51808"/>
    <w:rsid w:val="00D52FC1"/>
    <w:rsid w:val="00D5355C"/>
    <w:rsid w:val="00D53B74"/>
    <w:rsid w:val="00D53F5A"/>
    <w:rsid w:val="00D70BDF"/>
    <w:rsid w:val="00D74A53"/>
    <w:rsid w:val="00D74B7A"/>
    <w:rsid w:val="00D74D37"/>
    <w:rsid w:val="00D74E6E"/>
    <w:rsid w:val="00D74F5F"/>
    <w:rsid w:val="00D80DE2"/>
    <w:rsid w:val="00D81927"/>
    <w:rsid w:val="00D9214D"/>
    <w:rsid w:val="00D95E2C"/>
    <w:rsid w:val="00DA0722"/>
    <w:rsid w:val="00DA2DC4"/>
    <w:rsid w:val="00DA7AE5"/>
    <w:rsid w:val="00DB4016"/>
    <w:rsid w:val="00DB4CAC"/>
    <w:rsid w:val="00DB6092"/>
    <w:rsid w:val="00DC24B8"/>
    <w:rsid w:val="00DC7F3A"/>
    <w:rsid w:val="00DD0B0F"/>
    <w:rsid w:val="00DD1CCB"/>
    <w:rsid w:val="00DD2C18"/>
    <w:rsid w:val="00DD3EB6"/>
    <w:rsid w:val="00DD6A58"/>
    <w:rsid w:val="00DE19FE"/>
    <w:rsid w:val="00DE1E31"/>
    <w:rsid w:val="00DE3512"/>
    <w:rsid w:val="00DE5B3E"/>
    <w:rsid w:val="00DE62FA"/>
    <w:rsid w:val="00DE6985"/>
    <w:rsid w:val="00DE726D"/>
    <w:rsid w:val="00DE740E"/>
    <w:rsid w:val="00DF09DE"/>
    <w:rsid w:val="00DF39B2"/>
    <w:rsid w:val="00DF7498"/>
    <w:rsid w:val="00DF7A76"/>
    <w:rsid w:val="00E01066"/>
    <w:rsid w:val="00E02FFC"/>
    <w:rsid w:val="00E04575"/>
    <w:rsid w:val="00E0653A"/>
    <w:rsid w:val="00E07A41"/>
    <w:rsid w:val="00E07EE4"/>
    <w:rsid w:val="00E07F25"/>
    <w:rsid w:val="00E12553"/>
    <w:rsid w:val="00E13E73"/>
    <w:rsid w:val="00E157EF"/>
    <w:rsid w:val="00E16B2B"/>
    <w:rsid w:val="00E23C6E"/>
    <w:rsid w:val="00E2466E"/>
    <w:rsid w:val="00E249FC"/>
    <w:rsid w:val="00E322AE"/>
    <w:rsid w:val="00E338F3"/>
    <w:rsid w:val="00E42F0D"/>
    <w:rsid w:val="00E43066"/>
    <w:rsid w:val="00E47378"/>
    <w:rsid w:val="00E633EF"/>
    <w:rsid w:val="00E6441E"/>
    <w:rsid w:val="00E646CE"/>
    <w:rsid w:val="00E666F9"/>
    <w:rsid w:val="00E66B6F"/>
    <w:rsid w:val="00E701DE"/>
    <w:rsid w:val="00E75AC8"/>
    <w:rsid w:val="00E77A25"/>
    <w:rsid w:val="00E82DCA"/>
    <w:rsid w:val="00E82E7A"/>
    <w:rsid w:val="00E8385C"/>
    <w:rsid w:val="00E83B1A"/>
    <w:rsid w:val="00E85809"/>
    <w:rsid w:val="00E86A0C"/>
    <w:rsid w:val="00E86FD4"/>
    <w:rsid w:val="00E876CB"/>
    <w:rsid w:val="00E91522"/>
    <w:rsid w:val="00E964ED"/>
    <w:rsid w:val="00E97709"/>
    <w:rsid w:val="00EA5F5C"/>
    <w:rsid w:val="00EB0DBE"/>
    <w:rsid w:val="00EB0DF2"/>
    <w:rsid w:val="00EB269F"/>
    <w:rsid w:val="00EB4D0A"/>
    <w:rsid w:val="00EC555D"/>
    <w:rsid w:val="00ED589E"/>
    <w:rsid w:val="00EE0B9C"/>
    <w:rsid w:val="00EE1A1F"/>
    <w:rsid w:val="00EE2264"/>
    <w:rsid w:val="00EE2EDB"/>
    <w:rsid w:val="00EE4A1D"/>
    <w:rsid w:val="00EE57A9"/>
    <w:rsid w:val="00EF0993"/>
    <w:rsid w:val="00EF119D"/>
    <w:rsid w:val="00EF379F"/>
    <w:rsid w:val="00EF5E22"/>
    <w:rsid w:val="00F01B11"/>
    <w:rsid w:val="00F050F9"/>
    <w:rsid w:val="00F063E1"/>
    <w:rsid w:val="00F07342"/>
    <w:rsid w:val="00F10748"/>
    <w:rsid w:val="00F1128F"/>
    <w:rsid w:val="00F123F4"/>
    <w:rsid w:val="00F169CD"/>
    <w:rsid w:val="00F17A05"/>
    <w:rsid w:val="00F22131"/>
    <w:rsid w:val="00F236F6"/>
    <w:rsid w:val="00F23AFF"/>
    <w:rsid w:val="00F27769"/>
    <w:rsid w:val="00F30ED2"/>
    <w:rsid w:val="00F30F0C"/>
    <w:rsid w:val="00F30FB6"/>
    <w:rsid w:val="00F34B8E"/>
    <w:rsid w:val="00F34BE1"/>
    <w:rsid w:val="00F35458"/>
    <w:rsid w:val="00F37AFF"/>
    <w:rsid w:val="00F37BE6"/>
    <w:rsid w:val="00F44114"/>
    <w:rsid w:val="00F45550"/>
    <w:rsid w:val="00F47234"/>
    <w:rsid w:val="00F511F0"/>
    <w:rsid w:val="00F57E9F"/>
    <w:rsid w:val="00F6552F"/>
    <w:rsid w:val="00F66314"/>
    <w:rsid w:val="00F67ACF"/>
    <w:rsid w:val="00F71B1D"/>
    <w:rsid w:val="00F71F1F"/>
    <w:rsid w:val="00F72F1C"/>
    <w:rsid w:val="00F7405C"/>
    <w:rsid w:val="00F762F5"/>
    <w:rsid w:val="00F76EFD"/>
    <w:rsid w:val="00F811B2"/>
    <w:rsid w:val="00F82B2E"/>
    <w:rsid w:val="00F82C93"/>
    <w:rsid w:val="00F8668F"/>
    <w:rsid w:val="00F91AAC"/>
    <w:rsid w:val="00F934F2"/>
    <w:rsid w:val="00F950C4"/>
    <w:rsid w:val="00FB2349"/>
    <w:rsid w:val="00FB6AA3"/>
    <w:rsid w:val="00FB6DD6"/>
    <w:rsid w:val="00FC3408"/>
    <w:rsid w:val="00FD09C5"/>
    <w:rsid w:val="00FD1061"/>
    <w:rsid w:val="00FD5A23"/>
    <w:rsid w:val="00FD63A7"/>
    <w:rsid w:val="00FE2F20"/>
    <w:rsid w:val="00FE53F2"/>
    <w:rsid w:val="00FE5F49"/>
    <w:rsid w:val="00FE7E55"/>
    <w:rsid w:val="00FF313A"/>
    <w:rsid w:val="00FF3D77"/>
    <w:rsid w:val="00FF5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autoRedefine/>
    <w:qFormat/>
    <w:rsid w:val="00F1128F"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rsid w:val="00F1128F"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rsid w:val="00F1128F"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rsid w:val="00F1128F"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6F0B1E"/>
    <w:pPr>
      <w:spacing w:before="120" w:after="240"/>
      <w:ind w:firstLine="0"/>
      <w:jc w:val="center"/>
    </w:pPr>
    <w:rPr>
      <w:b/>
      <w:bCs/>
      <w:noProof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8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9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hangslyoz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paragraph" w:styleId="brajegyzk">
    <w:name w:val="table of figures"/>
    <w:basedOn w:val="Norml"/>
    <w:next w:val="Norml"/>
    <w:uiPriority w:val="99"/>
    <w:rsid w:val="00E91522"/>
  </w:style>
  <w:style w:type="character" w:styleId="Mrltotthiperhivatkozs">
    <w:name w:val="FollowedHyperlink"/>
    <w:rsid w:val="00DD3EB6"/>
    <w:rPr>
      <w:color w:val="954F72"/>
      <w:u w:val="single"/>
    </w:rPr>
  </w:style>
  <w:style w:type="character" w:styleId="Helyrzszveg">
    <w:name w:val="Placeholder Text"/>
    <w:basedOn w:val="Bekezdsalapbettpusa"/>
    <w:uiPriority w:val="99"/>
    <w:semiHidden/>
    <w:rsid w:val="000F55DD"/>
    <w:rPr>
      <w:color w:val="808080"/>
    </w:rPr>
  </w:style>
  <w:style w:type="table" w:styleId="Rcsostblzat">
    <w:name w:val="Table Grid"/>
    <w:basedOn w:val="Normltblzat"/>
    <w:rsid w:val="0005523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3">
    <w:name w:val="Plain Table 3"/>
    <w:basedOn w:val="Normltblzat"/>
    <w:uiPriority w:val="43"/>
    <w:rsid w:val="00FB234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">
    <w:name w:val="Plain Table 4"/>
    <w:basedOn w:val="Normltblzat"/>
    <w:uiPriority w:val="44"/>
    <w:rsid w:val="00FB234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">
    <w:name w:val="Plain Table 5"/>
    <w:basedOn w:val="Normltblzat"/>
    <w:uiPriority w:val="45"/>
    <w:rsid w:val="00FB234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5DarkAccent5">
    <w:name w:val="Grid Table 5 Dark Accent 5"/>
    <w:basedOn w:val="Normltblzat"/>
    <w:uiPriority w:val="50"/>
    <w:rsid w:val="00FB2349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customStyle="1" w:styleId="GridTable5DarkAccent1">
    <w:name w:val="Grid Table 5 Dark Accent 1"/>
    <w:basedOn w:val="Normltblzat"/>
    <w:uiPriority w:val="50"/>
    <w:rsid w:val="00BC380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autoRedefine/>
    <w:qFormat/>
    <w:rsid w:val="00F1128F"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rsid w:val="00F1128F"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rsid w:val="00F1128F"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rsid w:val="00F1128F"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6F0B1E"/>
    <w:pPr>
      <w:spacing w:before="120" w:after="240"/>
      <w:ind w:firstLine="0"/>
      <w:jc w:val="center"/>
    </w:pPr>
    <w:rPr>
      <w:b/>
      <w:bCs/>
      <w:noProof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8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9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hangslyoz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paragraph" w:styleId="brajegyzk">
    <w:name w:val="table of figures"/>
    <w:basedOn w:val="Norml"/>
    <w:next w:val="Norml"/>
    <w:uiPriority w:val="99"/>
    <w:rsid w:val="00E91522"/>
  </w:style>
  <w:style w:type="character" w:styleId="Mrltotthiperhivatkozs">
    <w:name w:val="FollowedHyperlink"/>
    <w:rsid w:val="00DD3EB6"/>
    <w:rPr>
      <w:color w:val="954F72"/>
      <w:u w:val="single"/>
    </w:rPr>
  </w:style>
  <w:style w:type="character" w:styleId="Helyrzszveg">
    <w:name w:val="Placeholder Text"/>
    <w:basedOn w:val="Bekezdsalapbettpusa"/>
    <w:uiPriority w:val="99"/>
    <w:semiHidden/>
    <w:rsid w:val="000F55DD"/>
    <w:rPr>
      <w:color w:val="808080"/>
    </w:rPr>
  </w:style>
  <w:style w:type="table" w:styleId="Rcsostblzat">
    <w:name w:val="Table Grid"/>
    <w:basedOn w:val="Normltblzat"/>
    <w:rsid w:val="0005523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3">
    <w:name w:val="Plain Table 3"/>
    <w:basedOn w:val="Normltblzat"/>
    <w:uiPriority w:val="43"/>
    <w:rsid w:val="00FB234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">
    <w:name w:val="Plain Table 4"/>
    <w:basedOn w:val="Normltblzat"/>
    <w:uiPriority w:val="44"/>
    <w:rsid w:val="00FB234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">
    <w:name w:val="Plain Table 5"/>
    <w:basedOn w:val="Normltblzat"/>
    <w:uiPriority w:val="45"/>
    <w:rsid w:val="00FB234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5DarkAccent5">
    <w:name w:val="Grid Table 5 Dark Accent 5"/>
    <w:basedOn w:val="Normltblzat"/>
    <w:uiPriority w:val="50"/>
    <w:rsid w:val="00FB2349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customStyle="1" w:styleId="GridTable5DarkAccent1">
    <w:name w:val="Grid Table 5 Dark Accent 1"/>
    <w:basedOn w:val="Normltblzat"/>
    <w:uiPriority w:val="50"/>
    <w:rsid w:val="00BC380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emf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hyperlink" Target="http://setiathome.berkeley.edu/" TargetMode="External"/><Relationship Id="rId47" Type="http://schemas.openxmlformats.org/officeDocument/2006/relationships/hyperlink" Target="https://www.kernel.org/doc/Documentation/cgroups/cgroups.txt" TargetMode="External"/><Relationship Id="rId50" Type="http://schemas.openxmlformats.org/officeDocument/2006/relationships/hyperlink" Target="http://man7.org/linux/man-pages/man5/proc.5.html" TargetMode="External"/><Relationship Id="rId55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4.bin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://grsecurity.net/index.ph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41" Type="http://schemas.openxmlformats.org/officeDocument/2006/relationships/hyperlink" Target="http://www.planet-lab.org/" TargetMode="External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2.emf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://orbit-lab.org/" TargetMode="External"/><Relationship Id="rId45" Type="http://schemas.openxmlformats.org/officeDocument/2006/relationships/hyperlink" Target="http://unixhelp.ed.ac.uk/CGI/man-cgi?quota+1" TargetMode="External"/><Relationship Id="rId53" Type="http://schemas.openxmlformats.org/officeDocument/2006/relationships/hyperlink" Target="http://www.javassist.org/&#8206;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oleObject" Target="embeddings/oleObject3.bin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yperlink" Target="http://www.mud.co.uk/richard/hcds.htm" TargetMode="External"/><Relationship Id="rId57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oleObject" Target="embeddings/oleObject2.bin"/><Relationship Id="rId31" Type="http://schemas.openxmlformats.org/officeDocument/2006/relationships/image" Target="media/image18.PNG"/><Relationship Id="rId44" Type="http://schemas.openxmlformats.org/officeDocument/2006/relationships/hyperlink" Target="http://cpulimit.sourceforge.net/" TargetMode="External"/><Relationship Id="rId52" Type="http://schemas.openxmlformats.org/officeDocument/2006/relationships/hyperlink" Target="http://www.eclipse.org/jdt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emf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http://docs.oracle.com/cd/E19082-01/819-2241/setrlimit-2/" TargetMode="External"/><Relationship Id="rId48" Type="http://schemas.openxmlformats.org/officeDocument/2006/relationships/hyperlink" Target="http://www.linux-pam.org/" TargetMode="External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yperlink" Target="https://github.com/jayschwa/AndroidSliderPreference" TargetMode="External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9C93B3-F3F6-4E1B-810B-B79EEFEC0E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</Template>
  <TotalTime>4614</TotalTime>
  <Pages>70</Pages>
  <Words>16166</Words>
  <Characters>111552</Characters>
  <Application>Microsoft Office Word</Application>
  <DocSecurity>0</DocSecurity>
  <Lines>929</Lines>
  <Paragraphs>254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Elektronikus terelők</vt:lpstr>
    </vt:vector>
  </TitlesOfParts>
  <Company/>
  <LinksUpToDate>false</LinksUpToDate>
  <CharactersWithSpaces>127464</CharactersWithSpaces>
  <SharedDoc>false</SharedDoc>
  <HLinks>
    <vt:vector size="228" baseType="variant">
      <vt:variant>
        <vt:i4>6029383</vt:i4>
      </vt:variant>
      <vt:variant>
        <vt:i4>305</vt:i4>
      </vt:variant>
      <vt:variant>
        <vt:i4>0</vt:i4>
      </vt:variant>
      <vt:variant>
        <vt:i4>5</vt:i4>
      </vt:variant>
      <vt:variant>
        <vt:lpwstr>http://man7.org/linux/man-pages/man5/proc.5.html</vt:lpwstr>
      </vt:variant>
      <vt:variant>
        <vt:lpwstr/>
      </vt:variant>
      <vt:variant>
        <vt:i4>4587546</vt:i4>
      </vt:variant>
      <vt:variant>
        <vt:i4>302</vt:i4>
      </vt:variant>
      <vt:variant>
        <vt:i4>0</vt:i4>
      </vt:variant>
      <vt:variant>
        <vt:i4>5</vt:i4>
      </vt:variant>
      <vt:variant>
        <vt:lpwstr>http://www.mud.co.uk/richard/hcds.htm</vt:lpwstr>
      </vt:variant>
      <vt:variant>
        <vt:lpwstr/>
      </vt:variant>
      <vt:variant>
        <vt:i4>4456540</vt:i4>
      </vt:variant>
      <vt:variant>
        <vt:i4>299</vt:i4>
      </vt:variant>
      <vt:variant>
        <vt:i4>0</vt:i4>
      </vt:variant>
      <vt:variant>
        <vt:i4>5</vt:i4>
      </vt:variant>
      <vt:variant>
        <vt:lpwstr>http://www.linux-pam.org/</vt:lpwstr>
      </vt:variant>
      <vt:variant>
        <vt:lpwstr/>
      </vt:variant>
      <vt:variant>
        <vt:i4>4325449</vt:i4>
      </vt:variant>
      <vt:variant>
        <vt:i4>296</vt:i4>
      </vt:variant>
      <vt:variant>
        <vt:i4>0</vt:i4>
      </vt:variant>
      <vt:variant>
        <vt:i4>5</vt:i4>
      </vt:variant>
      <vt:variant>
        <vt:lpwstr>https://www.kernel.org/doc/Documentation/cgroups/cgroups.txt</vt:lpwstr>
      </vt:variant>
      <vt:variant>
        <vt:lpwstr/>
      </vt:variant>
      <vt:variant>
        <vt:i4>7536740</vt:i4>
      </vt:variant>
      <vt:variant>
        <vt:i4>293</vt:i4>
      </vt:variant>
      <vt:variant>
        <vt:i4>0</vt:i4>
      </vt:variant>
      <vt:variant>
        <vt:i4>5</vt:i4>
      </vt:variant>
      <vt:variant>
        <vt:lpwstr>http://grsecurity.net/index.php</vt:lpwstr>
      </vt:variant>
      <vt:variant>
        <vt:lpwstr/>
      </vt:variant>
      <vt:variant>
        <vt:i4>1048590</vt:i4>
      </vt:variant>
      <vt:variant>
        <vt:i4>290</vt:i4>
      </vt:variant>
      <vt:variant>
        <vt:i4>0</vt:i4>
      </vt:variant>
      <vt:variant>
        <vt:i4>5</vt:i4>
      </vt:variant>
      <vt:variant>
        <vt:lpwstr>http://unixhelp.ed.ac.uk/CGI/man-cgi?quota+1</vt:lpwstr>
      </vt:variant>
      <vt:variant>
        <vt:lpwstr/>
      </vt:variant>
      <vt:variant>
        <vt:i4>458754</vt:i4>
      </vt:variant>
      <vt:variant>
        <vt:i4>287</vt:i4>
      </vt:variant>
      <vt:variant>
        <vt:i4>0</vt:i4>
      </vt:variant>
      <vt:variant>
        <vt:i4>5</vt:i4>
      </vt:variant>
      <vt:variant>
        <vt:lpwstr>http://cpulimit.sourceforge.net/</vt:lpwstr>
      </vt:variant>
      <vt:variant>
        <vt:lpwstr/>
      </vt:variant>
      <vt:variant>
        <vt:i4>4653079</vt:i4>
      </vt:variant>
      <vt:variant>
        <vt:i4>284</vt:i4>
      </vt:variant>
      <vt:variant>
        <vt:i4>0</vt:i4>
      </vt:variant>
      <vt:variant>
        <vt:i4>5</vt:i4>
      </vt:variant>
      <vt:variant>
        <vt:lpwstr>http://docs.oracle.com/cd/E19082-01/819-2241/setrlimit-2/</vt:lpwstr>
      </vt:variant>
      <vt:variant>
        <vt:lpwstr/>
      </vt:variant>
      <vt:variant>
        <vt:i4>7143457</vt:i4>
      </vt:variant>
      <vt:variant>
        <vt:i4>281</vt:i4>
      </vt:variant>
      <vt:variant>
        <vt:i4>0</vt:i4>
      </vt:variant>
      <vt:variant>
        <vt:i4>5</vt:i4>
      </vt:variant>
      <vt:variant>
        <vt:lpwstr>http://setiathome.berkeley.edu/</vt:lpwstr>
      </vt:variant>
      <vt:variant>
        <vt:lpwstr/>
      </vt:variant>
      <vt:variant>
        <vt:i4>6291488</vt:i4>
      </vt:variant>
      <vt:variant>
        <vt:i4>278</vt:i4>
      </vt:variant>
      <vt:variant>
        <vt:i4>0</vt:i4>
      </vt:variant>
      <vt:variant>
        <vt:i4>5</vt:i4>
      </vt:variant>
      <vt:variant>
        <vt:lpwstr>http://www.planet-lab.org/</vt:lpwstr>
      </vt:variant>
      <vt:variant>
        <vt:lpwstr/>
      </vt:variant>
      <vt:variant>
        <vt:i4>5505026</vt:i4>
      </vt:variant>
      <vt:variant>
        <vt:i4>275</vt:i4>
      </vt:variant>
      <vt:variant>
        <vt:i4>0</vt:i4>
      </vt:variant>
      <vt:variant>
        <vt:i4>5</vt:i4>
      </vt:variant>
      <vt:variant>
        <vt:lpwstr>http://orbit-lab.org/</vt:lpwstr>
      </vt:variant>
      <vt:variant>
        <vt:lpwstr/>
      </vt:variant>
      <vt:variant>
        <vt:i4>1638453</vt:i4>
      </vt:variant>
      <vt:variant>
        <vt:i4>160</vt:i4>
      </vt:variant>
      <vt:variant>
        <vt:i4>0</vt:i4>
      </vt:variant>
      <vt:variant>
        <vt:i4>5</vt:i4>
      </vt:variant>
      <vt:variant>
        <vt:lpwstr/>
      </vt:variant>
      <vt:variant>
        <vt:lpwstr>_Toc374171590</vt:lpwstr>
      </vt:variant>
      <vt:variant>
        <vt:i4>1572917</vt:i4>
      </vt:variant>
      <vt:variant>
        <vt:i4>154</vt:i4>
      </vt:variant>
      <vt:variant>
        <vt:i4>0</vt:i4>
      </vt:variant>
      <vt:variant>
        <vt:i4>5</vt:i4>
      </vt:variant>
      <vt:variant>
        <vt:lpwstr/>
      </vt:variant>
      <vt:variant>
        <vt:lpwstr>_Toc374171589</vt:lpwstr>
      </vt:variant>
      <vt:variant>
        <vt:i4>1572917</vt:i4>
      </vt:variant>
      <vt:variant>
        <vt:i4>148</vt:i4>
      </vt:variant>
      <vt:variant>
        <vt:i4>0</vt:i4>
      </vt:variant>
      <vt:variant>
        <vt:i4>5</vt:i4>
      </vt:variant>
      <vt:variant>
        <vt:lpwstr/>
      </vt:variant>
      <vt:variant>
        <vt:lpwstr>_Toc374171588</vt:lpwstr>
      </vt:variant>
      <vt:variant>
        <vt:i4>1572917</vt:i4>
      </vt:variant>
      <vt:variant>
        <vt:i4>142</vt:i4>
      </vt:variant>
      <vt:variant>
        <vt:i4>0</vt:i4>
      </vt:variant>
      <vt:variant>
        <vt:i4>5</vt:i4>
      </vt:variant>
      <vt:variant>
        <vt:lpwstr/>
      </vt:variant>
      <vt:variant>
        <vt:lpwstr>_Toc374171587</vt:lpwstr>
      </vt:variant>
      <vt:variant>
        <vt:i4>1572917</vt:i4>
      </vt:variant>
      <vt:variant>
        <vt:i4>136</vt:i4>
      </vt:variant>
      <vt:variant>
        <vt:i4>0</vt:i4>
      </vt:variant>
      <vt:variant>
        <vt:i4>5</vt:i4>
      </vt:variant>
      <vt:variant>
        <vt:lpwstr/>
      </vt:variant>
      <vt:variant>
        <vt:lpwstr>_Toc374171586</vt:lpwstr>
      </vt:variant>
      <vt:variant>
        <vt:i4>1572917</vt:i4>
      </vt:variant>
      <vt:variant>
        <vt:i4>130</vt:i4>
      </vt:variant>
      <vt:variant>
        <vt:i4>0</vt:i4>
      </vt:variant>
      <vt:variant>
        <vt:i4>5</vt:i4>
      </vt:variant>
      <vt:variant>
        <vt:lpwstr/>
      </vt:variant>
      <vt:variant>
        <vt:lpwstr>_Toc374171585</vt:lpwstr>
      </vt:variant>
      <vt:variant>
        <vt:i4>1572917</vt:i4>
      </vt:variant>
      <vt:variant>
        <vt:i4>124</vt:i4>
      </vt:variant>
      <vt:variant>
        <vt:i4>0</vt:i4>
      </vt:variant>
      <vt:variant>
        <vt:i4>5</vt:i4>
      </vt:variant>
      <vt:variant>
        <vt:lpwstr/>
      </vt:variant>
      <vt:variant>
        <vt:lpwstr>_Toc374171584</vt:lpwstr>
      </vt:variant>
      <vt:variant>
        <vt:i4>1572917</vt:i4>
      </vt:variant>
      <vt:variant>
        <vt:i4>118</vt:i4>
      </vt:variant>
      <vt:variant>
        <vt:i4>0</vt:i4>
      </vt:variant>
      <vt:variant>
        <vt:i4>5</vt:i4>
      </vt:variant>
      <vt:variant>
        <vt:lpwstr/>
      </vt:variant>
      <vt:variant>
        <vt:lpwstr>_Toc374171583</vt:lpwstr>
      </vt:variant>
      <vt:variant>
        <vt:i4>1572917</vt:i4>
      </vt:variant>
      <vt:variant>
        <vt:i4>112</vt:i4>
      </vt:variant>
      <vt:variant>
        <vt:i4>0</vt:i4>
      </vt:variant>
      <vt:variant>
        <vt:i4>5</vt:i4>
      </vt:variant>
      <vt:variant>
        <vt:lpwstr/>
      </vt:variant>
      <vt:variant>
        <vt:lpwstr>_Toc374171582</vt:lpwstr>
      </vt:variant>
      <vt:variant>
        <vt:i4>1572917</vt:i4>
      </vt:variant>
      <vt:variant>
        <vt:i4>106</vt:i4>
      </vt:variant>
      <vt:variant>
        <vt:i4>0</vt:i4>
      </vt:variant>
      <vt:variant>
        <vt:i4>5</vt:i4>
      </vt:variant>
      <vt:variant>
        <vt:lpwstr/>
      </vt:variant>
      <vt:variant>
        <vt:lpwstr>_Toc374171581</vt:lpwstr>
      </vt:variant>
      <vt:variant>
        <vt:i4>1572917</vt:i4>
      </vt:variant>
      <vt:variant>
        <vt:i4>100</vt:i4>
      </vt:variant>
      <vt:variant>
        <vt:i4>0</vt:i4>
      </vt:variant>
      <vt:variant>
        <vt:i4>5</vt:i4>
      </vt:variant>
      <vt:variant>
        <vt:lpwstr/>
      </vt:variant>
      <vt:variant>
        <vt:lpwstr>_Toc374171580</vt:lpwstr>
      </vt:variant>
      <vt:variant>
        <vt:i4>1507381</vt:i4>
      </vt:variant>
      <vt:variant>
        <vt:i4>94</vt:i4>
      </vt:variant>
      <vt:variant>
        <vt:i4>0</vt:i4>
      </vt:variant>
      <vt:variant>
        <vt:i4>5</vt:i4>
      </vt:variant>
      <vt:variant>
        <vt:lpwstr/>
      </vt:variant>
      <vt:variant>
        <vt:lpwstr>_Toc374171579</vt:lpwstr>
      </vt:variant>
      <vt:variant>
        <vt:i4>1507381</vt:i4>
      </vt:variant>
      <vt:variant>
        <vt:i4>88</vt:i4>
      </vt:variant>
      <vt:variant>
        <vt:i4>0</vt:i4>
      </vt:variant>
      <vt:variant>
        <vt:i4>5</vt:i4>
      </vt:variant>
      <vt:variant>
        <vt:lpwstr/>
      </vt:variant>
      <vt:variant>
        <vt:lpwstr>_Toc374171578</vt:lpwstr>
      </vt:variant>
      <vt:variant>
        <vt:i4>1507381</vt:i4>
      </vt:variant>
      <vt:variant>
        <vt:i4>82</vt:i4>
      </vt:variant>
      <vt:variant>
        <vt:i4>0</vt:i4>
      </vt:variant>
      <vt:variant>
        <vt:i4>5</vt:i4>
      </vt:variant>
      <vt:variant>
        <vt:lpwstr/>
      </vt:variant>
      <vt:variant>
        <vt:lpwstr>_Toc374171577</vt:lpwstr>
      </vt:variant>
      <vt:variant>
        <vt:i4>1507381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_Toc374171576</vt:lpwstr>
      </vt:variant>
      <vt:variant>
        <vt:i4>1507381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_Toc374171575</vt:lpwstr>
      </vt:variant>
      <vt:variant>
        <vt:i4>1507381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_Toc374171574</vt:lpwstr>
      </vt:variant>
      <vt:variant>
        <vt:i4>1507381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_Toc374171573</vt:lpwstr>
      </vt:variant>
      <vt:variant>
        <vt:i4>1507381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_Toc374171572</vt:lpwstr>
      </vt:variant>
      <vt:variant>
        <vt:i4>1507381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_Toc374171571</vt:lpwstr>
      </vt:variant>
      <vt:variant>
        <vt:i4>1507381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_Toc374171570</vt:lpwstr>
      </vt:variant>
      <vt:variant>
        <vt:i4>1441845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_Toc374171569</vt:lpwstr>
      </vt:variant>
      <vt:variant>
        <vt:i4>1441845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_Toc374171568</vt:lpwstr>
      </vt:variant>
      <vt:variant>
        <vt:i4>1441845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_Toc374171567</vt:lpwstr>
      </vt:variant>
      <vt:variant>
        <vt:i4>1441845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_Toc374171566</vt:lpwstr>
      </vt:variant>
      <vt:variant>
        <vt:i4>1441845</vt:i4>
      </vt:variant>
      <vt:variant>
        <vt:i4>10</vt:i4>
      </vt:variant>
      <vt:variant>
        <vt:i4>0</vt:i4>
      </vt:variant>
      <vt:variant>
        <vt:i4>5</vt:i4>
      </vt:variant>
      <vt:variant>
        <vt:lpwstr/>
      </vt:variant>
      <vt:variant>
        <vt:lpwstr>_Toc374171565</vt:lpwstr>
      </vt:variant>
      <vt:variant>
        <vt:i4>1441845</vt:i4>
      </vt:variant>
      <vt:variant>
        <vt:i4>4</vt:i4>
      </vt:variant>
      <vt:variant>
        <vt:i4>0</vt:i4>
      </vt:variant>
      <vt:variant>
        <vt:i4>5</vt:i4>
      </vt:variant>
      <vt:variant>
        <vt:lpwstr/>
      </vt:variant>
      <vt:variant>
        <vt:lpwstr>_Toc374171564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Elektronikus terelők</dc:title>
  <dc:subject>Kisfeszültségű folyamatirányítók</dc:subject>
  <dc:creator>Rezeda Kázmér</dc:creator>
  <cp:keywords/>
  <dc:description/>
  <cp:lastModifiedBy>Gabesz</cp:lastModifiedBy>
  <cp:revision>26</cp:revision>
  <cp:lastPrinted>2013-12-16T22:22:00Z</cp:lastPrinted>
  <dcterms:created xsi:type="dcterms:W3CDTF">2013-12-10T14:06:00Z</dcterms:created>
  <dcterms:modified xsi:type="dcterms:W3CDTF">2013-12-21T11:02:00Z</dcterms:modified>
</cp:coreProperties>
</file>